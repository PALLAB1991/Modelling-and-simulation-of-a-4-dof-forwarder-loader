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965" w:rsidRPr="00281944" w:rsidRDefault="009C4965"/>
    <w:p w:rsidR="006405A2" w:rsidRPr="00281944" w:rsidRDefault="006405A2"/>
    <w:p w:rsidR="006405A2" w:rsidRPr="00281944" w:rsidRDefault="00DA0AE2" w:rsidP="00DA0AE2">
      <w:pPr>
        <w:tabs>
          <w:tab w:val="left" w:pos="3930"/>
        </w:tabs>
      </w:pPr>
      <w:r>
        <w:tab/>
      </w:r>
    </w:p>
    <w:p w:rsidR="006405A2" w:rsidRPr="00281944" w:rsidRDefault="006405A2"/>
    <w:p w:rsidR="006405A2" w:rsidRPr="00281944" w:rsidRDefault="006405A2"/>
    <w:p w:rsidR="006405A2" w:rsidRPr="00281944" w:rsidRDefault="006405A2"/>
    <w:p w:rsidR="006405A2" w:rsidRDefault="006405A2"/>
    <w:p w:rsidR="001210D6" w:rsidRDefault="001210D6"/>
    <w:p w:rsidR="001210D6" w:rsidRDefault="001210D6"/>
    <w:p w:rsidR="001210D6" w:rsidRDefault="001210D6"/>
    <w:p w:rsidR="001210D6" w:rsidRDefault="001210D6"/>
    <w:p w:rsidR="001210D6" w:rsidRPr="00281944" w:rsidRDefault="001210D6"/>
    <w:p w:rsidR="006405A2" w:rsidRPr="00281944" w:rsidRDefault="006405A2"/>
    <w:p w:rsidR="006405A2" w:rsidRPr="00281944" w:rsidRDefault="006405A2"/>
    <w:p w:rsidR="00D23B17" w:rsidRPr="00A94581" w:rsidRDefault="00D23B17" w:rsidP="00A94581">
      <w:pPr>
        <w:pStyle w:val="Title"/>
      </w:pPr>
    </w:p>
    <w:p w:rsidR="00C422C9" w:rsidRDefault="00D15B25" w:rsidP="00D23B17">
      <w:pPr>
        <w:pStyle w:val="Title"/>
      </w:pPr>
      <w:bookmarkStart w:id="0" w:name="_Toc475999385"/>
      <w:r>
        <w:t xml:space="preserve">Modelling and simulation of </w:t>
      </w:r>
      <w:r w:rsidR="00D23B17">
        <w:t>a</w:t>
      </w:r>
      <w:r>
        <w:t xml:space="preserve"> 4-dof</w:t>
      </w:r>
      <w:r w:rsidR="00D23B17">
        <w:t xml:space="preserve"> forwarder loader</w:t>
      </w:r>
      <w:bookmarkEnd w:id="0"/>
    </w:p>
    <w:p w:rsidR="00D23B17" w:rsidRPr="00A94581" w:rsidRDefault="00D23B17" w:rsidP="00A94581">
      <w:pPr>
        <w:pStyle w:val="Title"/>
      </w:pPr>
      <w:r w:rsidRPr="00A94581">
        <w:tab/>
      </w:r>
    </w:p>
    <w:p w:rsidR="00D23B17" w:rsidRDefault="00D23B17" w:rsidP="001210D6">
      <w:pPr>
        <w:pStyle w:val="BodyText"/>
      </w:pPr>
    </w:p>
    <w:p w:rsidR="005C5329" w:rsidRDefault="005C5329" w:rsidP="001210D6">
      <w:pPr>
        <w:pStyle w:val="BodyText"/>
      </w:pPr>
    </w:p>
    <w:p w:rsidR="00E53CF0" w:rsidRDefault="00E53CF0" w:rsidP="001210D6">
      <w:pPr>
        <w:pStyle w:val="BodyText"/>
      </w:pPr>
    </w:p>
    <w:p w:rsidR="00D23B17" w:rsidRDefault="00D23B17" w:rsidP="001210D6">
      <w:pPr>
        <w:pStyle w:val="BodyText"/>
      </w:pPr>
    </w:p>
    <w:p w:rsidR="00D23B17" w:rsidRDefault="00D23B17" w:rsidP="001210D6">
      <w:pPr>
        <w:pStyle w:val="BodyText"/>
      </w:pPr>
    </w:p>
    <w:p w:rsidR="00D23B17" w:rsidRDefault="00D23B17" w:rsidP="001210D6">
      <w:pPr>
        <w:pStyle w:val="BodyText"/>
      </w:pPr>
    </w:p>
    <w:p w:rsidR="00D23B17" w:rsidRDefault="00D23B17" w:rsidP="001210D6">
      <w:pPr>
        <w:pStyle w:val="BodyText"/>
      </w:pPr>
    </w:p>
    <w:p w:rsidR="00D23B17" w:rsidRDefault="00D23B17" w:rsidP="001210D6">
      <w:pPr>
        <w:pStyle w:val="BodyText"/>
      </w:pPr>
    </w:p>
    <w:p w:rsidR="00D23B17" w:rsidRPr="00F15B15" w:rsidRDefault="00D23B17" w:rsidP="001210D6">
      <w:pPr>
        <w:pStyle w:val="BodyText"/>
      </w:pPr>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647"/>
        <w:gridCol w:w="7961"/>
      </w:tblGrid>
      <w:tr w:rsidR="00D23B17" w:rsidRPr="00165347" w:rsidTr="001A2FA7">
        <w:trPr>
          <w:trHeight w:val="495"/>
        </w:trPr>
        <w:tc>
          <w:tcPr>
            <w:tcW w:w="1668" w:type="dxa"/>
            <w:vAlign w:val="center"/>
          </w:tcPr>
          <w:p w:rsidR="00D23B17" w:rsidRPr="00D23B17" w:rsidRDefault="00D23B17" w:rsidP="00A94581">
            <w:pPr>
              <w:pStyle w:val="Table"/>
            </w:pPr>
            <w:r>
              <w:t>Document status</w:t>
            </w:r>
          </w:p>
        </w:tc>
        <w:tc>
          <w:tcPr>
            <w:tcW w:w="8186" w:type="dxa"/>
            <w:vAlign w:val="center"/>
          </w:tcPr>
          <w:p w:rsidR="00D23B17" w:rsidRPr="00D23B17" w:rsidRDefault="00D23B17" w:rsidP="00A94581">
            <w:pPr>
              <w:pStyle w:val="Table"/>
              <w:rPr>
                <w:lang w:val="fi-FI"/>
              </w:rPr>
            </w:pPr>
            <w:r>
              <w:rPr>
                <w:lang w:val="fi-FI"/>
              </w:rPr>
              <w:t>Initial / Final Report</w:t>
            </w:r>
          </w:p>
        </w:tc>
      </w:tr>
      <w:tr w:rsidR="00D23B17" w:rsidRPr="00165347" w:rsidTr="001A2FA7">
        <w:trPr>
          <w:trHeight w:val="495"/>
        </w:trPr>
        <w:tc>
          <w:tcPr>
            <w:tcW w:w="1668" w:type="dxa"/>
            <w:vAlign w:val="center"/>
          </w:tcPr>
          <w:p w:rsidR="00D23B17" w:rsidRPr="00D23B17" w:rsidRDefault="00D23B17" w:rsidP="00A94581">
            <w:pPr>
              <w:pStyle w:val="Table"/>
            </w:pPr>
            <w:r w:rsidRPr="00D23B17">
              <w:t>Date</w:t>
            </w:r>
          </w:p>
        </w:tc>
        <w:tc>
          <w:tcPr>
            <w:tcW w:w="8186" w:type="dxa"/>
            <w:vAlign w:val="center"/>
          </w:tcPr>
          <w:p w:rsidR="00D23B17" w:rsidRPr="00005CAF" w:rsidRDefault="00D23B17" w:rsidP="00825A99">
            <w:pPr>
              <w:pStyle w:val="Table"/>
              <w:rPr>
                <w:lang w:val="en-US"/>
              </w:rPr>
            </w:pPr>
            <w:r w:rsidRPr="00D23B17">
              <w:rPr>
                <w:lang w:val="fi-FI"/>
              </w:rPr>
              <w:fldChar w:fldCharType="begin"/>
            </w:r>
            <w:r w:rsidRPr="00D23B17">
              <w:rPr>
                <w:lang w:val="fi-FI"/>
              </w:rPr>
              <w:instrText xml:space="preserve"> SAVEDATE  \@ "d.M.yyyy"  \* MERGEFORMAT </w:instrText>
            </w:r>
            <w:r w:rsidRPr="00D23B17">
              <w:rPr>
                <w:lang w:val="fi-FI"/>
              </w:rPr>
              <w:fldChar w:fldCharType="separate"/>
            </w:r>
            <w:r w:rsidR="00800EFA">
              <w:rPr>
                <w:noProof/>
                <w:lang w:val="fi-FI"/>
              </w:rPr>
              <w:t>26.2.2017</w:t>
            </w:r>
            <w:r w:rsidRPr="00D23B17">
              <w:rPr>
                <w:lang w:val="fi-FI"/>
              </w:rPr>
              <w:fldChar w:fldCharType="end"/>
            </w:r>
          </w:p>
        </w:tc>
      </w:tr>
      <w:tr w:rsidR="00D23B17" w:rsidRPr="00165347" w:rsidTr="001A2FA7">
        <w:trPr>
          <w:trHeight w:val="495"/>
        </w:trPr>
        <w:tc>
          <w:tcPr>
            <w:tcW w:w="1668" w:type="dxa"/>
            <w:vAlign w:val="center"/>
          </w:tcPr>
          <w:p w:rsidR="00D23B17" w:rsidRPr="006E6B9B" w:rsidRDefault="00D23B17" w:rsidP="00A94581">
            <w:pPr>
              <w:pStyle w:val="Table"/>
            </w:pPr>
            <w:r>
              <w:t>Authors</w:t>
            </w:r>
          </w:p>
        </w:tc>
        <w:tc>
          <w:tcPr>
            <w:tcW w:w="8186" w:type="dxa"/>
            <w:vAlign w:val="center"/>
          </w:tcPr>
          <w:p w:rsidR="00D23B17" w:rsidRPr="00D15B25" w:rsidRDefault="002451BC" w:rsidP="00A94581">
            <w:pPr>
              <w:pStyle w:val="Table"/>
              <w:rPr>
                <w:lang w:val="en-US"/>
              </w:rPr>
            </w:pPr>
            <w:r>
              <w:rPr>
                <w:lang w:val="en-US"/>
              </w:rPr>
              <w:t>Pallab Ganguly, 267602</w:t>
            </w:r>
          </w:p>
          <w:p w:rsidR="00D23B17" w:rsidRPr="00D15B25" w:rsidRDefault="00467CB4" w:rsidP="00A94581">
            <w:pPr>
              <w:pStyle w:val="Table"/>
              <w:rPr>
                <w:lang w:val="en-US"/>
              </w:rPr>
            </w:pPr>
            <w:r w:rsidRPr="00467CB4">
              <w:rPr>
                <w:lang w:val="en-US"/>
              </w:rPr>
              <w:t>Toan Le Duc</w:t>
            </w:r>
            <w:r>
              <w:rPr>
                <w:lang w:val="en-US"/>
              </w:rPr>
              <w:t>, 267945</w:t>
            </w:r>
          </w:p>
        </w:tc>
      </w:tr>
    </w:tbl>
    <w:p w:rsidR="00821433" w:rsidRPr="00821433" w:rsidRDefault="00821433" w:rsidP="00821433">
      <w:pPr>
        <w:rPr>
          <w:lang w:val="en-US"/>
        </w:rPr>
      </w:pPr>
    </w:p>
    <w:bookmarkStart w:id="1" w:name="_Toc410909492" w:displacedByCustomXml="next"/>
    <w:bookmarkStart w:id="2" w:name="_Toc199166000" w:displacedByCustomXml="next"/>
    <w:sdt>
      <w:sdtPr>
        <w:rPr>
          <w:rFonts w:ascii="Cambria" w:eastAsia="Times New Roman" w:hAnsi="Cambria" w:cs="Times New Roman"/>
          <w:color w:val="auto"/>
          <w:sz w:val="24"/>
          <w:szCs w:val="24"/>
          <w:lang w:val="en-GB" w:eastAsia="fi-FI"/>
        </w:rPr>
        <w:id w:val="1606538556"/>
        <w:docPartObj>
          <w:docPartGallery w:val="Table of Contents"/>
          <w:docPartUnique/>
        </w:docPartObj>
      </w:sdtPr>
      <w:sdtEndPr>
        <w:rPr>
          <w:b/>
          <w:bCs/>
          <w:noProof/>
        </w:rPr>
      </w:sdtEndPr>
      <w:sdtContent>
        <w:p w:rsidR="006D07A2" w:rsidRDefault="006D07A2">
          <w:pPr>
            <w:pStyle w:val="TOCHeading"/>
          </w:pPr>
          <w:r>
            <w:t>Table of Contents</w:t>
          </w:r>
        </w:p>
        <w:p w:rsidR="008F2534" w:rsidRDefault="006D07A2">
          <w:pPr>
            <w:pStyle w:val="TOC1"/>
            <w:tabs>
              <w:tab w:val="right" w:leader="dot" w:pos="9628"/>
            </w:tabs>
            <w:rPr>
              <w:rFonts w:asciiTheme="minorHAnsi" w:eastAsiaTheme="minorEastAsia" w:hAnsiTheme="minorHAnsi" w:cstheme="minorBidi"/>
              <w:b w:val="0"/>
              <w:bCs w:val="0"/>
              <w:noProof/>
              <w:sz w:val="22"/>
              <w:szCs w:val="22"/>
              <w:lang w:val="en-US" w:eastAsia="en-US"/>
            </w:rPr>
          </w:pPr>
          <w:r>
            <w:fldChar w:fldCharType="begin"/>
          </w:r>
          <w:r>
            <w:instrText xml:space="preserve"> TOC \o "1-3" \h \z \u </w:instrText>
          </w:r>
          <w:r>
            <w:fldChar w:fldCharType="separate"/>
          </w:r>
          <w:hyperlink w:anchor="_Toc475999385" w:history="1">
            <w:r w:rsidR="008F2534" w:rsidRPr="00993094">
              <w:rPr>
                <w:rStyle w:val="Hyperlink"/>
                <w:noProof/>
              </w:rPr>
              <w:t>Modelling and simulation of a 4-dof forwarder loader</w:t>
            </w:r>
            <w:r w:rsidR="008F2534">
              <w:rPr>
                <w:noProof/>
                <w:webHidden/>
              </w:rPr>
              <w:tab/>
            </w:r>
            <w:r w:rsidR="008F2534">
              <w:rPr>
                <w:noProof/>
                <w:webHidden/>
              </w:rPr>
              <w:fldChar w:fldCharType="begin"/>
            </w:r>
            <w:r w:rsidR="008F2534">
              <w:rPr>
                <w:noProof/>
                <w:webHidden/>
              </w:rPr>
              <w:instrText xml:space="preserve"> PAGEREF _Toc475999385 \h </w:instrText>
            </w:r>
            <w:r w:rsidR="008F2534">
              <w:rPr>
                <w:noProof/>
                <w:webHidden/>
              </w:rPr>
            </w:r>
            <w:r w:rsidR="008F2534">
              <w:rPr>
                <w:noProof/>
                <w:webHidden/>
              </w:rPr>
              <w:fldChar w:fldCharType="separate"/>
            </w:r>
            <w:r w:rsidR="008F2534">
              <w:rPr>
                <w:noProof/>
                <w:webHidden/>
              </w:rPr>
              <w:t>1</w:t>
            </w:r>
            <w:r w:rsidR="008F2534">
              <w:rPr>
                <w:noProof/>
                <w:webHidden/>
              </w:rPr>
              <w:fldChar w:fldCharType="end"/>
            </w:r>
          </w:hyperlink>
        </w:p>
        <w:p w:rsidR="008F2534" w:rsidRDefault="008F2534">
          <w:pPr>
            <w:pStyle w:val="TOC1"/>
            <w:tabs>
              <w:tab w:val="right" w:leader="dot" w:pos="9628"/>
            </w:tabs>
            <w:rPr>
              <w:rFonts w:asciiTheme="minorHAnsi" w:eastAsiaTheme="minorEastAsia" w:hAnsiTheme="minorHAnsi" w:cstheme="minorBidi"/>
              <w:b w:val="0"/>
              <w:bCs w:val="0"/>
              <w:noProof/>
              <w:sz w:val="22"/>
              <w:szCs w:val="22"/>
              <w:lang w:val="en-US" w:eastAsia="en-US"/>
            </w:rPr>
          </w:pPr>
          <w:hyperlink w:anchor="_Toc475999386" w:history="1">
            <w:r w:rsidRPr="00993094">
              <w:rPr>
                <w:rStyle w:val="Hyperlink"/>
                <w:noProof/>
              </w:rPr>
              <w:t>Figures</w:t>
            </w:r>
            <w:r>
              <w:rPr>
                <w:noProof/>
                <w:webHidden/>
              </w:rPr>
              <w:tab/>
            </w:r>
            <w:r>
              <w:rPr>
                <w:noProof/>
                <w:webHidden/>
              </w:rPr>
              <w:fldChar w:fldCharType="begin"/>
            </w:r>
            <w:r>
              <w:rPr>
                <w:noProof/>
                <w:webHidden/>
              </w:rPr>
              <w:instrText xml:space="preserve"> PAGEREF _Toc475999386 \h </w:instrText>
            </w:r>
            <w:r>
              <w:rPr>
                <w:noProof/>
                <w:webHidden/>
              </w:rPr>
            </w:r>
            <w:r>
              <w:rPr>
                <w:noProof/>
                <w:webHidden/>
              </w:rPr>
              <w:fldChar w:fldCharType="separate"/>
            </w:r>
            <w:r>
              <w:rPr>
                <w:noProof/>
                <w:webHidden/>
              </w:rPr>
              <w:t>3</w:t>
            </w:r>
            <w:r>
              <w:rPr>
                <w:noProof/>
                <w:webHidden/>
              </w:rPr>
              <w:fldChar w:fldCharType="end"/>
            </w:r>
          </w:hyperlink>
        </w:p>
        <w:p w:rsidR="008F2534" w:rsidRDefault="008F2534">
          <w:pPr>
            <w:pStyle w:val="TOC1"/>
            <w:tabs>
              <w:tab w:val="left" w:pos="480"/>
              <w:tab w:val="right" w:leader="dot" w:pos="9628"/>
            </w:tabs>
            <w:rPr>
              <w:rFonts w:asciiTheme="minorHAnsi" w:eastAsiaTheme="minorEastAsia" w:hAnsiTheme="minorHAnsi" w:cstheme="minorBidi"/>
              <w:b w:val="0"/>
              <w:bCs w:val="0"/>
              <w:noProof/>
              <w:sz w:val="22"/>
              <w:szCs w:val="22"/>
              <w:lang w:val="en-US" w:eastAsia="en-US"/>
            </w:rPr>
          </w:pPr>
          <w:hyperlink w:anchor="_Toc475999387" w:history="1">
            <w:r w:rsidRPr="00993094">
              <w:rPr>
                <w:rStyle w:val="Hyperlink"/>
                <w:rFonts w:ascii="Times New Roman" w:hAnsi="Times New Roman"/>
                <w:noProof/>
              </w:rPr>
              <w:t>1</w:t>
            </w:r>
            <w:r>
              <w:rPr>
                <w:rFonts w:asciiTheme="minorHAnsi" w:eastAsiaTheme="minorEastAsia" w:hAnsiTheme="minorHAnsi" w:cstheme="minorBidi"/>
                <w:b w:val="0"/>
                <w:bCs w:val="0"/>
                <w:noProof/>
                <w:sz w:val="22"/>
                <w:szCs w:val="22"/>
                <w:lang w:val="en-US" w:eastAsia="en-US"/>
              </w:rPr>
              <w:tab/>
            </w:r>
            <w:r w:rsidRPr="00993094">
              <w:rPr>
                <w:rStyle w:val="Hyperlink"/>
                <w:noProof/>
              </w:rPr>
              <w:t>Introduction</w:t>
            </w:r>
            <w:r>
              <w:rPr>
                <w:noProof/>
                <w:webHidden/>
              </w:rPr>
              <w:tab/>
            </w:r>
            <w:r>
              <w:rPr>
                <w:noProof/>
                <w:webHidden/>
              </w:rPr>
              <w:fldChar w:fldCharType="begin"/>
            </w:r>
            <w:r>
              <w:rPr>
                <w:noProof/>
                <w:webHidden/>
              </w:rPr>
              <w:instrText xml:space="preserve"> PAGEREF _Toc475999387 \h </w:instrText>
            </w:r>
            <w:r>
              <w:rPr>
                <w:noProof/>
                <w:webHidden/>
              </w:rPr>
            </w:r>
            <w:r>
              <w:rPr>
                <w:noProof/>
                <w:webHidden/>
              </w:rPr>
              <w:fldChar w:fldCharType="separate"/>
            </w:r>
            <w:r>
              <w:rPr>
                <w:noProof/>
                <w:webHidden/>
              </w:rPr>
              <w:t>4</w:t>
            </w:r>
            <w:r>
              <w:rPr>
                <w:noProof/>
                <w:webHidden/>
              </w:rPr>
              <w:fldChar w:fldCharType="end"/>
            </w:r>
          </w:hyperlink>
        </w:p>
        <w:p w:rsidR="008F2534" w:rsidRDefault="008F2534">
          <w:pPr>
            <w:pStyle w:val="TOC1"/>
            <w:tabs>
              <w:tab w:val="left" w:pos="480"/>
              <w:tab w:val="right" w:leader="dot" w:pos="9628"/>
            </w:tabs>
            <w:rPr>
              <w:rFonts w:asciiTheme="minorHAnsi" w:eastAsiaTheme="minorEastAsia" w:hAnsiTheme="minorHAnsi" w:cstheme="minorBidi"/>
              <w:b w:val="0"/>
              <w:bCs w:val="0"/>
              <w:noProof/>
              <w:sz w:val="22"/>
              <w:szCs w:val="22"/>
              <w:lang w:val="en-US" w:eastAsia="en-US"/>
            </w:rPr>
          </w:pPr>
          <w:hyperlink w:anchor="_Toc475999388" w:history="1">
            <w:r w:rsidRPr="00993094">
              <w:rPr>
                <w:rStyle w:val="Hyperlink"/>
                <w:rFonts w:ascii="Times New Roman" w:hAnsi="Times New Roman"/>
                <w:noProof/>
              </w:rPr>
              <w:t>2</w:t>
            </w:r>
            <w:r>
              <w:rPr>
                <w:rFonts w:asciiTheme="minorHAnsi" w:eastAsiaTheme="minorEastAsia" w:hAnsiTheme="minorHAnsi" w:cstheme="minorBidi"/>
                <w:b w:val="0"/>
                <w:bCs w:val="0"/>
                <w:noProof/>
                <w:sz w:val="22"/>
                <w:szCs w:val="22"/>
                <w:lang w:val="en-US" w:eastAsia="en-US"/>
              </w:rPr>
              <w:tab/>
            </w:r>
            <w:r w:rsidRPr="00993094">
              <w:rPr>
                <w:rStyle w:val="Hyperlink"/>
                <w:noProof/>
              </w:rPr>
              <w:t>General Description</w:t>
            </w:r>
            <w:r>
              <w:rPr>
                <w:noProof/>
                <w:webHidden/>
              </w:rPr>
              <w:tab/>
            </w:r>
            <w:r>
              <w:rPr>
                <w:noProof/>
                <w:webHidden/>
              </w:rPr>
              <w:fldChar w:fldCharType="begin"/>
            </w:r>
            <w:r>
              <w:rPr>
                <w:noProof/>
                <w:webHidden/>
              </w:rPr>
              <w:instrText xml:space="preserve"> PAGEREF _Toc475999388 \h </w:instrText>
            </w:r>
            <w:r>
              <w:rPr>
                <w:noProof/>
                <w:webHidden/>
              </w:rPr>
            </w:r>
            <w:r>
              <w:rPr>
                <w:noProof/>
                <w:webHidden/>
              </w:rPr>
              <w:fldChar w:fldCharType="separate"/>
            </w:r>
            <w:r>
              <w:rPr>
                <w:noProof/>
                <w:webHidden/>
              </w:rPr>
              <w:t>5</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389" w:history="1">
            <w:r w:rsidRPr="00993094">
              <w:rPr>
                <w:rStyle w:val="Hyperlink"/>
                <w:rFonts w:ascii="Times New Roman" w:hAnsi="Times New Roman"/>
                <w:noProof/>
                <w:lang w:val="en-US"/>
              </w:rPr>
              <w:t>2.1</w:t>
            </w:r>
            <w:r>
              <w:rPr>
                <w:rFonts w:asciiTheme="minorHAnsi" w:eastAsiaTheme="minorEastAsia" w:hAnsiTheme="minorHAnsi" w:cstheme="minorBidi"/>
                <w:noProof/>
                <w:sz w:val="22"/>
                <w:szCs w:val="22"/>
                <w:lang w:val="en-US" w:eastAsia="en-US"/>
              </w:rPr>
              <w:tab/>
            </w:r>
            <w:r w:rsidRPr="00993094">
              <w:rPr>
                <w:rStyle w:val="Hyperlink"/>
                <w:noProof/>
                <w:lang w:val="en-US"/>
              </w:rPr>
              <w:t>System Features</w:t>
            </w:r>
            <w:r>
              <w:rPr>
                <w:noProof/>
                <w:webHidden/>
              </w:rPr>
              <w:tab/>
            </w:r>
            <w:r>
              <w:rPr>
                <w:noProof/>
                <w:webHidden/>
              </w:rPr>
              <w:fldChar w:fldCharType="begin"/>
            </w:r>
            <w:r>
              <w:rPr>
                <w:noProof/>
                <w:webHidden/>
              </w:rPr>
              <w:instrText xml:space="preserve"> PAGEREF _Toc475999389 \h </w:instrText>
            </w:r>
            <w:r>
              <w:rPr>
                <w:noProof/>
                <w:webHidden/>
              </w:rPr>
            </w:r>
            <w:r>
              <w:rPr>
                <w:noProof/>
                <w:webHidden/>
              </w:rPr>
              <w:fldChar w:fldCharType="separate"/>
            </w:r>
            <w:r>
              <w:rPr>
                <w:noProof/>
                <w:webHidden/>
              </w:rPr>
              <w:t>5</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390" w:history="1">
            <w:r w:rsidRPr="00993094">
              <w:rPr>
                <w:rStyle w:val="Hyperlink"/>
                <w:rFonts w:ascii="Times New Roman" w:hAnsi="Times New Roman"/>
                <w:noProof/>
                <w:lang w:val="en-US"/>
              </w:rPr>
              <w:t>2.2</w:t>
            </w:r>
            <w:r>
              <w:rPr>
                <w:rFonts w:asciiTheme="minorHAnsi" w:eastAsiaTheme="minorEastAsia" w:hAnsiTheme="minorHAnsi" w:cstheme="minorBidi"/>
                <w:noProof/>
                <w:sz w:val="22"/>
                <w:szCs w:val="22"/>
                <w:lang w:val="en-US" w:eastAsia="en-US"/>
              </w:rPr>
              <w:tab/>
            </w:r>
            <w:r w:rsidRPr="00993094">
              <w:rPr>
                <w:rStyle w:val="Hyperlink"/>
                <w:noProof/>
                <w:lang w:val="en-US"/>
              </w:rPr>
              <w:t>Implementation plan</w:t>
            </w:r>
            <w:r>
              <w:rPr>
                <w:noProof/>
                <w:webHidden/>
              </w:rPr>
              <w:tab/>
            </w:r>
            <w:r>
              <w:rPr>
                <w:noProof/>
                <w:webHidden/>
              </w:rPr>
              <w:fldChar w:fldCharType="begin"/>
            </w:r>
            <w:r>
              <w:rPr>
                <w:noProof/>
                <w:webHidden/>
              </w:rPr>
              <w:instrText xml:space="preserve"> PAGEREF _Toc475999390 \h </w:instrText>
            </w:r>
            <w:r>
              <w:rPr>
                <w:noProof/>
                <w:webHidden/>
              </w:rPr>
            </w:r>
            <w:r>
              <w:rPr>
                <w:noProof/>
                <w:webHidden/>
              </w:rPr>
              <w:fldChar w:fldCharType="separate"/>
            </w:r>
            <w:r>
              <w:rPr>
                <w:noProof/>
                <w:webHidden/>
              </w:rPr>
              <w:t>5</w:t>
            </w:r>
            <w:r>
              <w:rPr>
                <w:noProof/>
                <w:webHidden/>
              </w:rPr>
              <w:fldChar w:fldCharType="end"/>
            </w:r>
          </w:hyperlink>
        </w:p>
        <w:p w:rsidR="008F2534" w:rsidRDefault="008F2534">
          <w:pPr>
            <w:pStyle w:val="TOC1"/>
            <w:tabs>
              <w:tab w:val="left" w:pos="480"/>
              <w:tab w:val="right" w:leader="dot" w:pos="9628"/>
            </w:tabs>
            <w:rPr>
              <w:rFonts w:asciiTheme="minorHAnsi" w:eastAsiaTheme="minorEastAsia" w:hAnsiTheme="minorHAnsi" w:cstheme="minorBidi"/>
              <w:b w:val="0"/>
              <w:bCs w:val="0"/>
              <w:noProof/>
              <w:sz w:val="22"/>
              <w:szCs w:val="22"/>
              <w:lang w:val="en-US" w:eastAsia="en-US"/>
            </w:rPr>
          </w:pPr>
          <w:hyperlink w:anchor="_Toc475999391" w:history="1">
            <w:r w:rsidRPr="00993094">
              <w:rPr>
                <w:rStyle w:val="Hyperlink"/>
                <w:rFonts w:ascii="Times New Roman" w:hAnsi="Times New Roman"/>
                <w:noProof/>
              </w:rPr>
              <w:t>3</w:t>
            </w:r>
            <w:r>
              <w:rPr>
                <w:rFonts w:asciiTheme="minorHAnsi" w:eastAsiaTheme="minorEastAsia" w:hAnsiTheme="minorHAnsi" w:cstheme="minorBidi"/>
                <w:b w:val="0"/>
                <w:bCs w:val="0"/>
                <w:noProof/>
                <w:sz w:val="22"/>
                <w:szCs w:val="22"/>
                <w:lang w:val="en-US" w:eastAsia="en-US"/>
              </w:rPr>
              <w:tab/>
            </w:r>
            <w:r w:rsidRPr="00993094">
              <w:rPr>
                <w:rStyle w:val="Hyperlink"/>
                <w:noProof/>
              </w:rPr>
              <w:t>Modelling</w:t>
            </w:r>
            <w:r>
              <w:rPr>
                <w:noProof/>
                <w:webHidden/>
              </w:rPr>
              <w:tab/>
            </w:r>
            <w:r>
              <w:rPr>
                <w:noProof/>
                <w:webHidden/>
              </w:rPr>
              <w:fldChar w:fldCharType="begin"/>
            </w:r>
            <w:r>
              <w:rPr>
                <w:noProof/>
                <w:webHidden/>
              </w:rPr>
              <w:instrText xml:space="preserve"> PAGEREF _Toc475999391 \h </w:instrText>
            </w:r>
            <w:r>
              <w:rPr>
                <w:noProof/>
                <w:webHidden/>
              </w:rPr>
            </w:r>
            <w:r>
              <w:rPr>
                <w:noProof/>
                <w:webHidden/>
              </w:rPr>
              <w:fldChar w:fldCharType="separate"/>
            </w:r>
            <w:r>
              <w:rPr>
                <w:noProof/>
                <w:webHidden/>
              </w:rPr>
              <w:t>7</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392" w:history="1">
            <w:r w:rsidRPr="00993094">
              <w:rPr>
                <w:rStyle w:val="Hyperlink"/>
                <w:rFonts w:ascii="Times New Roman" w:hAnsi="Times New Roman"/>
                <w:noProof/>
                <w:lang w:val="en-US"/>
              </w:rPr>
              <w:t>3.1</w:t>
            </w:r>
            <w:r>
              <w:rPr>
                <w:rFonts w:asciiTheme="minorHAnsi" w:eastAsiaTheme="minorEastAsia" w:hAnsiTheme="minorHAnsi" w:cstheme="minorBidi"/>
                <w:noProof/>
                <w:sz w:val="22"/>
                <w:szCs w:val="22"/>
                <w:lang w:val="en-US" w:eastAsia="en-US"/>
              </w:rPr>
              <w:tab/>
            </w:r>
            <w:r w:rsidRPr="00993094">
              <w:rPr>
                <w:rStyle w:val="Hyperlink"/>
                <w:noProof/>
                <w:lang w:val="en-US"/>
              </w:rPr>
              <w:t>Modelling hydraulics</w:t>
            </w:r>
            <w:r>
              <w:rPr>
                <w:noProof/>
                <w:webHidden/>
              </w:rPr>
              <w:tab/>
            </w:r>
            <w:r>
              <w:rPr>
                <w:noProof/>
                <w:webHidden/>
              </w:rPr>
              <w:fldChar w:fldCharType="begin"/>
            </w:r>
            <w:r>
              <w:rPr>
                <w:noProof/>
                <w:webHidden/>
              </w:rPr>
              <w:instrText xml:space="preserve"> PAGEREF _Toc475999392 \h </w:instrText>
            </w:r>
            <w:r>
              <w:rPr>
                <w:noProof/>
                <w:webHidden/>
              </w:rPr>
            </w:r>
            <w:r>
              <w:rPr>
                <w:noProof/>
                <w:webHidden/>
              </w:rPr>
              <w:fldChar w:fldCharType="separate"/>
            </w:r>
            <w:r>
              <w:rPr>
                <w:noProof/>
                <w:webHidden/>
              </w:rPr>
              <w:t>7</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393" w:history="1">
            <w:r w:rsidRPr="00993094">
              <w:rPr>
                <w:rStyle w:val="Hyperlink"/>
                <w:rFonts w:ascii="Times New Roman" w:hAnsi="Times New Roman"/>
                <w:noProof/>
                <w:lang w:val="en-US"/>
              </w:rPr>
              <w:t>3.2</w:t>
            </w:r>
            <w:r>
              <w:rPr>
                <w:rFonts w:asciiTheme="minorHAnsi" w:eastAsiaTheme="minorEastAsia" w:hAnsiTheme="minorHAnsi" w:cstheme="minorBidi"/>
                <w:noProof/>
                <w:sz w:val="22"/>
                <w:szCs w:val="22"/>
                <w:lang w:val="en-US" w:eastAsia="en-US"/>
              </w:rPr>
              <w:tab/>
            </w:r>
            <w:r w:rsidRPr="00993094">
              <w:rPr>
                <w:rStyle w:val="Hyperlink"/>
                <w:noProof/>
              </w:rPr>
              <w:t>Modelling of individual components:</w:t>
            </w:r>
            <w:r>
              <w:rPr>
                <w:noProof/>
                <w:webHidden/>
              </w:rPr>
              <w:tab/>
            </w:r>
            <w:r>
              <w:rPr>
                <w:noProof/>
                <w:webHidden/>
              </w:rPr>
              <w:fldChar w:fldCharType="begin"/>
            </w:r>
            <w:r>
              <w:rPr>
                <w:noProof/>
                <w:webHidden/>
              </w:rPr>
              <w:instrText xml:space="preserve"> PAGEREF _Toc475999393 \h </w:instrText>
            </w:r>
            <w:r>
              <w:rPr>
                <w:noProof/>
                <w:webHidden/>
              </w:rPr>
            </w:r>
            <w:r>
              <w:rPr>
                <w:noProof/>
                <w:webHidden/>
              </w:rPr>
              <w:fldChar w:fldCharType="separate"/>
            </w:r>
            <w:r>
              <w:rPr>
                <w:noProof/>
                <w:webHidden/>
              </w:rPr>
              <w:t>8</w:t>
            </w:r>
            <w:r>
              <w:rPr>
                <w:noProof/>
                <w:webHidden/>
              </w:rPr>
              <w:fldChar w:fldCharType="end"/>
            </w:r>
          </w:hyperlink>
        </w:p>
        <w:p w:rsidR="008F2534" w:rsidRDefault="008F2534">
          <w:pPr>
            <w:pStyle w:val="TOC3"/>
            <w:tabs>
              <w:tab w:val="left" w:pos="1200"/>
              <w:tab w:val="right" w:leader="dot" w:pos="9628"/>
            </w:tabs>
            <w:rPr>
              <w:rFonts w:asciiTheme="minorHAnsi" w:eastAsiaTheme="minorEastAsia" w:hAnsiTheme="minorHAnsi" w:cstheme="minorBidi"/>
              <w:iCs w:val="0"/>
              <w:noProof/>
              <w:sz w:val="22"/>
              <w:szCs w:val="22"/>
              <w:lang w:val="en-US" w:eastAsia="en-US"/>
            </w:rPr>
          </w:pPr>
          <w:hyperlink w:anchor="_Toc475999394" w:history="1">
            <w:r w:rsidRPr="00993094">
              <w:rPr>
                <w:rStyle w:val="Hyperlink"/>
                <w:rFonts w:ascii="Times New Roman" w:hAnsi="Times New Roman"/>
                <w:noProof/>
              </w:rPr>
              <w:t>3.2.1</w:t>
            </w:r>
            <w:r>
              <w:rPr>
                <w:rFonts w:asciiTheme="minorHAnsi" w:eastAsiaTheme="minorEastAsia" w:hAnsiTheme="minorHAnsi" w:cstheme="minorBidi"/>
                <w:iCs w:val="0"/>
                <w:noProof/>
                <w:sz w:val="22"/>
                <w:szCs w:val="22"/>
                <w:lang w:val="en-US" w:eastAsia="en-US"/>
              </w:rPr>
              <w:tab/>
            </w:r>
            <w:r w:rsidRPr="00993094">
              <w:rPr>
                <w:rStyle w:val="Hyperlink"/>
                <w:noProof/>
              </w:rPr>
              <w:t>¾ DIRECTIONAL CONTROL VALVE</w:t>
            </w:r>
            <w:r>
              <w:rPr>
                <w:noProof/>
                <w:webHidden/>
              </w:rPr>
              <w:tab/>
            </w:r>
            <w:r>
              <w:rPr>
                <w:noProof/>
                <w:webHidden/>
              </w:rPr>
              <w:fldChar w:fldCharType="begin"/>
            </w:r>
            <w:r>
              <w:rPr>
                <w:noProof/>
                <w:webHidden/>
              </w:rPr>
              <w:instrText xml:space="preserve"> PAGEREF _Toc475999394 \h </w:instrText>
            </w:r>
            <w:r>
              <w:rPr>
                <w:noProof/>
                <w:webHidden/>
              </w:rPr>
            </w:r>
            <w:r>
              <w:rPr>
                <w:noProof/>
                <w:webHidden/>
              </w:rPr>
              <w:fldChar w:fldCharType="separate"/>
            </w:r>
            <w:r>
              <w:rPr>
                <w:noProof/>
                <w:webHidden/>
              </w:rPr>
              <w:t>8</w:t>
            </w:r>
            <w:r>
              <w:rPr>
                <w:noProof/>
                <w:webHidden/>
              </w:rPr>
              <w:fldChar w:fldCharType="end"/>
            </w:r>
          </w:hyperlink>
        </w:p>
        <w:p w:rsidR="008F2534" w:rsidRDefault="008F2534">
          <w:pPr>
            <w:pStyle w:val="TOC3"/>
            <w:tabs>
              <w:tab w:val="left" w:pos="1200"/>
              <w:tab w:val="right" w:leader="dot" w:pos="9628"/>
            </w:tabs>
            <w:rPr>
              <w:rFonts w:asciiTheme="minorHAnsi" w:eastAsiaTheme="minorEastAsia" w:hAnsiTheme="minorHAnsi" w:cstheme="minorBidi"/>
              <w:iCs w:val="0"/>
              <w:noProof/>
              <w:sz w:val="22"/>
              <w:szCs w:val="22"/>
              <w:lang w:val="en-US" w:eastAsia="en-US"/>
            </w:rPr>
          </w:pPr>
          <w:hyperlink w:anchor="_Toc475999395" w:history="1">
            <w:r w:rsidRPr="00993094">
              <w:rPr>
                <w:rStyle w:val="Hyperlink"/>
                <w:rFonts w:ascii="Times New Roman" w:hAnsi="Times New Roman"/>
                <w:noProof/>
                <w:lang w:val="fi-FI" w:eastAsia="en-US"/>
              </w:rPr>
              <w:t>3.2.2</w:t>
            </w:r>
            <w:r>
              <w:rPr>
                <w:rFonts w:asciiTheme="minorHAnsi" w:eastAsiaTheme="minorEastAsia" w:hAnsiTheme="minorHAnsi" w:cstheme="minorBidi"/>
                <w:iCs w:val="0"/>
                <w:noProof/>
                <w:sz w:val="22"/>
                <w:szCs w:val="22"/>
                <w:lang w:val="en-US" w:eastAsia="en-US"/>
              </w:rPr>
              <w:tab/>
            </w:r>
            <w:r w:rsidRPr="00993094">
              <w:rPr>
                <w:rStyle w:val="Hyperlink"/>
                <w:noProof/>
                <w:lang w:val="fi-FI" w:eastAsia="en-US"/>
              </w:rPr>
              <w:t>ACTUATOR MODELLING(CYLINDER)</w:t>
            </w:r>
            <w:r>
              <w:rPr>
                <w:noProof/>
                <w:webHidden/>
              </w:rPr>
              <w:tab/>
            </w:r>
            <w:r>
              <w:rPr>
                <w:noProof/>
                <w:webHidden/>
              </w:rPr>
              <w:fldChar w:fldCharType="begin"/>
            </w:r>
            <w:r>
              <w:rPr>
                <w:noProof/>
                <w:webHidden/>
              </w:rPr>
              <w:instrText xml:space="preserve"> PAGEREF _Toc475999395 \h </w:instrText>
            </w:r>
            <w:r>
              <w:rPr>
                <w:noProof/>
                <w:webHidden/>
              </w:rPr>
            </w:r>
            <w:r>
              <w:rPr>
                <w:noProof/>
                <w:webHidden/>
              </w:rPr>
              <w:fldChar w:fldCharType="separate"/>
            </w:r>
            <w:r>
              <w:rPr>
                <w:noProof/>
                <w:webHidden/>
              </w:rPr>
              <w:t>11</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396" w:history="1">
            <w:r w:rsidRPr="00993094">
              <w:rPr>
                <w:rStyle w:val="Hyperlink"/>
                <w:rFonts w:ascii="Times New Roman" w:hAnsi="Times New Roman"/>
                <w:noProof/>
                <w:lang w:val="en-US"/>
              </w:rPr>
              <w:t>3.3</w:t>
            </w:r>
            <w:r>
              <w:rPr>
                <w:rFonts w:asciiTheme="minorHAnsi" w:eastAsiaTheme="minorEastAsia" w:hAnsiTheme="minorHAnsi" w:cstheme="minorBidi"/>
                <w:noProof/>
                <w:sz w:val="22"/>
                <w:szCs w:val="22"/>
                <w:lang w:val="en-US" w:eastAsia="en-US"/>
              </w:rPr>
              <w:tab/>
            </w:r>
            <w:r w:rsidRPr="00993094">
              <w:rPr>
                <w:rStyle w:val="Hyperlink"/>
                <w:noProof/>
              </w:rPr>
              <w:t>The aim in modelling</w:t>
            </w:r>
            <w:r>
              <w:rPr>
                <w:noProof/>
                <w:webHidden/>
              </w:rPr>
              <w:tab/>
            </w:r>
            <w:r>
              <w:rPr>
                <w:noProof/>
                <w:webHidden/>
              </w:rPr>
              <w:fldChar w:fldCharType="begin"/>
            </w:r>
            <w:r>
              <w:rPr>
                <w:noProof/>
                <w:webHidden/>
              </w:rPr>
              <w:instrText xml:space="preserve"> PAGEREF _Toc475999396 \h </w:instrText>
            </w:r>
            <w:r>
              <w:rPr>
                <w:noProof/>
                <w:webHidden/>
              </w:rPr>
            </w:r>
            <w:r>
              <w:rPr>
                <w:noProof/>
                <w:webHidden/>
              </w:rPr>
              <w:fldChar w:fldCharType="separate"/>
            </w:r>
            <w:r>
              <w:rPr>
                <w:noProof/>
                <w:webHidden/>
              </w:rPr>
              <w:t>12</w:t>
            </w:r>
            <w:r>
              <w:rPr>
                <w:noProof/>
                <w:webHidden/>
              </w:rPr>
              <w:fldChar w:fldCharType="end"/>
            </w:r>
          </w:hyperlink>
        </w:p>
        <w:p w:rsidR="008F2534" w:rsidRDefault="008F2534">
          <w:pPr>
            <w:pStyle w:val="TOC3"/>
            <w:tabs>
              <w:tab w:val="left" w:pos="1200"/>
              <w:tab w:val="right" w:leader="dot" w:pos="9628"/>
            </w:tabs>
            <w:rPr>
              <w:rFonts w:asciiTheme="minorHAnsi" w:eastAsiaTheme="minorEastAsia" w:hAnsiTheme="minorHAnsi" w:cstheme="minorBidi"/>
              <w:iCs w:val="0"/>
              <w:noProof/>
              <w:sz w:val="22"/>
              <w:szCs w:val="22"/>
              <w:lang w:val="en-US" w:eastAsia="en-US"/>
            </w:rPr>
          </w:pPr>
          <w:hyperlink w:anchor="_Toc475999397" w:history="1">
            <w:r w:rsidRPr="00993094">
              <w:rPr>
                <w:rStyle w:val="Hyperlink"/>
                <w:rFonts w:ascii="Times New Roman" w:hAnsi="Times New Roman"/>
                <w:noProof/>
              </w:rPr>
              <w:t>3.3.1</w:t>
            </w:r>
            <w:r>
              <w:rPr>
                <w:rFonts w:asciiTheme="minorHAnsi" w:eastAsiaTheme="minorEastAsia" w:hAnsiTheme="minorHAnsi" w:cstheme="minorBidi"/>
                <w:iCs w:val="0"/>
                <w:noProof/>
                <w:sz w:val="22"/>
                <w:szCs w:val="22"/>
                <w:lang w:val="en-US" w:eastAsia="en-US"/>
              </w:rPr>
              <w:tab/>
            </w:r>
            <w:r w:rsidRPr="00993094">
              <w:rPr>
                <w:rStyle w:val="Hyperlink"/>
                <w:noProof/>
              </w:rPr>
              <w:t>Friction Model</w:t>
            </w:r>
            <w:r>
              <w:rPr>
                <w:noProof/>
                <w:webHidden/>
              </w:rPr>
              <w:tab/>
            </w:r>
            <w:r>
              <w:rPr>
                <w:noProof/>
                <w:webHidden/>
              </w:rPr>
              <w:fldChar w:fldCharType="begin"/>
            </w:r>
            <w:r>
              <w:rPr>
                <w:noProof/>
                <w:webHidden/>
              </w:rPr>
              <w:instrText xml:space="preserve"> PAGEREF _Toc475999397 \h </w:instrText>
            </w:r>
            <w:r>
              <w:rPr>
                <w:noProof/>
                <w:webHidden/>
              </w:rPr>
            </w:r>
            <w:r>
              <w:rPr>
                <w:noProof/>
                <w:webHidden/>
              </w:rPr>
              <w:fldChar w:fldCharType="separate"/>
            </w:r>
            <w:r>
              <w:rPr>
                <w:noProof/>
                <w:webHidden/>
              </w:rPr>
              <w:t>12</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398" w:history="1">
            <w:r w:rsidRPr="00993094">
              <w:rPr>
                <w:rStyle w:val="Hyperlink"/>
                <w:rFonts w:ascii="Times New Roman" w:hAnsi="Times New Roman"/>
                <w:noProof/>
                <w:lang w:val="en-US"/>
              </w:rPr>
              <w:t>3.4</w:t>
            </w:r>
            <w:r>
              <w:rPr>
                <w:rFonts w:asciiTheme="minorHAnsi" w:eastAsiaTheme="minorEastAsia" w:hAnsiTheme="minorHAnsi" w:cstheme="minorBidi"/>
                <w:noProof/>
                <w:sz w:val="22"/>
                <w:szCs w:val="22"/>
                <w:lang w:val="en-US" w:eastAsia="en-US"/>
              </w:rPr>
              <w:tab/>
            </w:r>
            <w:r w:rsidRPr="00993094">
              <w:rPr>
                <w:rStyle w:val="Hyperlink"/>
                <w:noProof/>
              </w:rPr>
              <w:t>Modelling mechanics</w:t>
            </w:r>
            <w:r>
              <w:rPr>
                <w:noProof/>
                <w:webHidden/>
              </w:rPr>
              <w:tab/>
            </w:r>
            <w:r>
              <w:rPr>
                <w:noProof/>
                <w:webHidden/>
              </w:rPr>
              <w:fldChar w:fldCharType="begin"/>
            </w:r>
            <w:r>
              <w:rPr>
                <w:noProof/>
                <w:webHidden/>
              </w:rPr>
              <w:instrText xml:space="preserve"> PAGEREF _Toc475999398 \h </w:instrText>
            </w:r>
            <w:r>
              <w:rPr>
                <w:noProof/>
                <w:webHidden/>
              </w:rPr>
            </w:r>
            <w:r>
              <w:rPr>
                <w:noProof/>
                <w:webHidden/>
              </w:rPr>
              <w:fldChar w:fldCharType="separate"/>
            </w:r>
            <w:r>
              <w:rPr>
                <w:noProof/>
                <w:webHidden/>
              </w:rPr>
              <w:t>15</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399" w:history="1">
            <w:r w:rsidRPr="00993094">
              <w:rPr>
                <w:rStyle w:val="Hyperlink"/>
                <w:rFonts w:ascii="Times New Roman" w:hAnsi="Times New Roman"/>
                <w:noProof/>
                <w:lang w:val="en-US"/>
              </w:rPr>
              <w:t>3.5</w:t>
            </w:r>
            <w:r>
              <w:rPr>
                <w:rFonts w:asciiTheme="minorHAnsi" w:eastAsiaTheme="minorEastAsia" w:hAnsiTheme="minorHAnsi" w:cstheme="minorBidi"/>
                <w:noProof/>
                <w:sz w:val="22"/>
                <w:szCs w:val="22"/>
                <w:lang w:val="en-US" w:eastAsia="en-US"/>
              </w:rPr>
              <w:tab/>
            </w:r>
            <w:r w:rsidRPr="00993094">
              <w:rPr>
                <w:rStyle w:val="Hyperlink"/>
                <w:noProof/>
              </w:rPr>
              <w:t>Modelling of individual component (main parts)</w:t>
            </w:r>
            <w:r>
              <w:rPr>
                <w:noProof/>
                <w:webHidden/>
              </w:rPr>
              <w:tab/>
            </w:r>
            <w:r>
              <w:rPr>
                <w:noProof/>
                <w:webHidden/>
              </w:rPr>
              <w:fldChar w:fldCharType="begin"/>
            </w:r>
            <w:r>
              <w:rPr>
                <w:noProof/>
                <w:webHidden/>
              </w:rPr>
              <w:instrText xml:space="preserve"> PAGEREF _Toc475999399 \h </w:instrText>
            </w:r>
            <w:r>
              <w:rPr>
                <w:noProof/>
                <w:webHidden/>
              </w:rPr>
            </w:r>
            <w:r>
              <w:rPr>
                <w:noProof/>
                <w:webHidden/>
              </w:rPr>
              <w:fldChar w:fldCharType="separate"/>
            </w:r>
            <w:r>
              <w:rPr>
                <w:noProof/>
                <w:webHidden/>
              </w:rPr>
              <w:t>16</w:t>
            </w:r>
            <w:r>
              <w:rPr>
                <w:noProof/>
                <w:webHidden/>
              </w:rPr>
              <w:fldChar w:fldCharType="end"/>
            </w:r>
          </w:hyperlink>
        </w:p>
        <w:p w:rsidR="008F2534" w:rsidRDefault="008F2534">
          <w:pPr>
            <w:pStyle w:val="TOC3"/>
            <w:tabs>
              <w:tab w:val="left" w:pos="1200"/>
              <w:tab w:val="right" w:leader="dot" w:pos="9628"/>
            </w:tabs>
            <w:rPr>
              <w:rFonts w:asciiTheme="minorHAnsi" w:eastAsiaTheme="minorEastAsia" w:hAnsiTheme="minorHAnsi" w:cstheme="minorBidi"/>
              <w:iCs w:val="0"/>
              <w:noProof/>
              <w:sz w:val="22"/>
              <w:szCs w:val="22"/>
              <w:lang w:val="en-US" w:eastAsia="en-US"/>
            </w:rPr>
          </w:pPr>
          <w:hyperlink w:anchor="_Toc475999400" w:history="1">
            <w:r w:rsidRPr="00993094">
              <w:rPr>
                <w:rStyle w:val="Hyperlink"/>
                <w:rFonts w:ascii="Times New Roman" w:hAnsi="Times New Roman"/>
                <w:noProof/>
              </w:rPr>
              <w:t>3.5.1</w:t>
            </w:r>
            <w:r>
              <w:rPr>
                <w:rFonts w:asciiTheme="minorHAnsi" w:eastAsiaTheme="minorEastAsia" w:hAnsiTheme="minorHAnsi" w:cstheme="minorBidi"/>
                <w:iCs w:val="0"/>
                <w:noProof/>
                <w:sz w:val="22"/>
                <w:szCs w:val="22"/>
                <w:lang w:val="en-US" w:eastAsia="en-US"/>
              </w:rPr>
              <w:tab/>
            </w:r>
            <w:r w:rsidRPr="00993094">
              <w:rPr>
                <w:rStyle w:val="Hyperlink"/>
                <w:noProof/>
              </w:rPr>
              <w:t>Cylinder</w:t>
            </w:r>
            <w:r>
              <w:rPr>
                <w:noProof/>
                <w:webHidden/>
              </w:rPr>
              <w:tab/>
            </w:r>
            <w:r>
              <w:rPr>
                <w:noProof/>
                <w:webHidden/>
              </w:rPr>
              <w:fldChar w:fldCharType="begin"/>
            </w:r>
            <w:r>
              <w:rPr>
                <w:noProof/>
                <w:webHidden/>
              </w:rPr>
              <w:instrText xml:space="preserve"> PAGEREF _Toc475999400 \h </w:instrText>
            </w:r>
            <w:r>
              <w:rPr>
                <w:noProof/>
                <w:webHidden/>
              </w:rPr>
            </w:r>
            <w:r>
              <w:rPr>
                <w:noProof/>
                <w:webHidden/>
              </w:rPr>
              <w:fldChar w:fldCharType="separate"/>
            </w:r>
            <w:r>
              <w:rPr>
                <w:noProof/>
                <w:webHidden/>
              </w:rPr>
              <w:t>16</w:t>
            </w:r>
            <w:r>
              <w:rPr>
                <w:noProof/>
                <w:webHidden/>
              </w:rPr>
              <w:fldChar w:fldCharType="end"/>
            </w:r>
          </w:hyperlink>
        </w:p>
        <w:p w:rsidR="008F2534" w:rsidRDefault="008F2534">
          <w:pPr>
            <w:pStyle w:val="TOC3"/>
            <w:tabs>
              <w:tab w:val="left" w:pos="1200"/>
              <w:tab w:val="right" w:leader="dot" w:pos="9628"/>
            </w:tabs>
            <w:rPr>
              <w:rFonts w:asciiTheme="minorHAnsi" w:eastAsiaTheme="minorEastAsia" w:hAnsiTheme="minorHAnsi" w:cstheme="minorBidi"/>
              <w:iCs w:val="0"/>
              <w:noProof/>
              <w:sz w:val="22"/>
              <w:szCs w:val="22"/>
              <w:lang w:val="en-US" w:eastAsia="en-US"/>
            </w:rPr>
          </w:pPr>
          <w:hyperlink w:anchor="_Toc475999401" w:history="1">
            <w:r w:rsidRPr="00993094">
              <w:rPr>
                <w:rStyle w:val="Hyperlink"/>
                <w:rFonts w:ascii="Times New Roman" w:hAnsi="Times New Roman"/>
                <w:noProof/>
              </w:rPr>
              <w:t>3.5.2</w:t>
            </w:r>
            <w:r>
              <w:rPr>
                <w:rFonts w:asciiTheme="minorHAnsi" w:eastAsiaTheme="minorEastAsia" w:hAnsiTheme="minorHAnsi" w:cstheme="minorBidi"/>
                <w:iCs w:val="0"/>
                <w:noProof/>
                <w:sz w:val="22"/>
                <w:szCs w:val="22"/>
                <w:lang w:val="en-US" w:eastAsia="en-US"/>
              </w:rPr>
              <w:tab/>
            </w:r>
            <w:r w:rsidRPr="00993094">
              <w:rPr>
                <w:rStyle w:val="Hyperlink"/>
                <w:noProof/>
              </w:rPr>
              <w:t>The Extrusion 1 and 2</w:t>
            </w:r>
            <w:r>
              <w:rPr>
                <w:noProof/>
                <w:webHidden/>
              </w:rPr>
              <w:tab/>
            </w:r>
            <w:r>
              <w:rPr>
                <w:noProof/>
                <w:webHidden/>
              </w:rPr>
              <w:fldChar w:fldCharType="begin"/>
            </w:r>
            <w:r>
              <w:rPr>
                <w:noProof/>
                <w:webHidden/>
              </w:rPr>
              <w:instrText xml:space="preserve"> PAGEREF _Toc475999401 \h </w:instrText>
            </w:r>
            <w:r>
              <w:rPr>
                <w:noProof/>
                <w:webHidden/>
              </w:rPr>
            </w:r>
            <w:r>
              <w:rPr>
                <w:noProof/>
                <w:webHidden/>
              </w:rPr>
              <w:fldChar w:fldCharType="separate"/>
            </w:r>
            <w:r>
              <w:rPr>
                <w:noProof/>
                <w:webHidden/>
              </w:rPr>
              <w:t>18</w:t>
            </w:r>
            <w:r>
              <w:rPr>
                <w:noProof/>
                <w:webHidden/>
              </w:rPr>
              <w:fldChar w:fldCharType="end"/>
            </w:r>
          </w:hyperlink>
        </w:p>
        <w:p w:rsidR="008F2534" w:rsidRDefault="008F2534">
          <w:pPr>
            <w:pStyle w:val="TOC3"/>
            <w:tabs>
              <w:tab w:val="left" w:pos="1200"/>
              <w:tab w:val="right" w:leader="dot" w:pos="9628"/>
            </w:tabs>
            <w:rPr>
              <w:rFonts w:asciiTheme="minorHAnsi" w:eastAsiaTheme="minorEastAsia" w:hAnsiTheme="minorHAnsi" w:cstheme="minorBidi"/>
              <w:iCs w:val="0"/>
              <w:noProof/>
              <w:sz w:val="22"/>
              <w:szCs w:val="22"/>
              <w:lang w:val="en-US" w:eastAsia="en-US"/>
            </w:rPr>
          </w:pPr>
          <w:hyperlink w:anchor="_Toc475999402" w:history="1">
            <w:r w:rsidRPr="00993094">
              <w:rPr>
                <w:rStyle w:val="Hyperlink"/>
                <w:rFonts w:ascii="Times New Roman" w:hAnsi="Times New Roman"/>
                <w:noProof/>
              </w:rPr>
              <w:t>3.5.3</w:t>
            </w:r>
            <w:r>
              <w:rPr>
                <w:rFonts w:asciiTheme="minorHAnsi" w:eastAsiaTheme="minorEastAsia" w:hAnsiTheme="minorHAnsi" w:cstheme="minorBidi"/>
                <w:iCs w:val="0"/>
                <w:noProof/>
                <w:sz w:val="22"/>
                <w:szCs w:val="22"/>
                <w:lang w:val="en-US" w:eastAsia="en-US"/>
              </w:rPr>
              <w:tab/>
            </w:r>
            <w:r w:rsidRPr="00993094">
              <w:rPr>
                <w:rStyle w:val="Hyperlink"/>
                <w:noProof/>
              </w:rPr>
              <w:t>4 bar linkage</w:t>
            </w:r>
            <w:r>
              <w:rPr>
                <w:noProof/>
                <w:webHidden/>
              </w:rPr>
              <w:tab/>
            </w:r>
            <w:r>
              <w:rPr>
                <w:noProof/>
                <w:webHidden/>
              </w:rPr>
              <w:fldChar w:fldCharType="begin"/>
            </w:r>
            <w:r>
              <w:rPr>
                <w:noProof/>
                <w:webHidden/>
              </w:rPr>
              <w:instrText xml:space="preserve"> PAGEREF _Toc475999402 \h </w:instrText>
            </w:r>
            <w:r>
              <w:rPr>
                <w:noProof/>
                <w:webHidden/>
              </w:rPr>
            </w:r>
            <w:r>
              <w:rPr>
                <w:noProof/>
                <w:webHidden/>
              </w:rPr>
              <w:fldChar w:fldCharType="separate"/>
            </w:r>
            <w:r>
              <w:rPr>
                <w:noProof/>
                <w:webHidden/>
              </w:rPr>
              <w:t>20</w:t>
            </w:r>
            <w:r>
              <w:rPr>
                <w:noProof/>
                <w:webHidden/>
              </w:rPr>
              <w:fldChar w:fldCharType="end"/>
            </w:r>
          </w:hyperlink>
        </w:p>
        <w:p w:rsidR="008F2534" w:rsidRDefault="008F2534">
          <w:pPr>
            <w:pStyle w:val="TOC1"/>
            <w:tabs>
              <w:tab w:val="left" w:pos="480"/>
              <w:tab w:val="right" w:leader="dot" w:pos="9628"/>
            </w:tabs>
            <w:rPr>
              <w:rFonts w:asciiTheme="minorHAnsi" w:eastAsiaTheme="minorEastAsia" w:hAnsiTheme="minorHAnsi" w:cstheme="minorBidi"/>
              <w:b w:val="0"/>
              <w:bCs w:val="0"/>
              <w:noProof/>
              <w:sz w:val="22"/>
              <w:szCs w:val="22"/>
              <w:lang w:val="en-US" w:eastAsia="en-US"/>
            </w:rPr>
          </w:pPr>
          <w:hyperlink w:anchor="_Toc475999403" w:history="1">
            <w:r w:rsidRPr="00993094">
              <w:rPr>
                <w:rStyle w:val="Hyperlink"/>
                <w:rFonts w:ascii="Times New Roman" w:hAnsi="Times New Roman"/>
                <w:noProof/>
              </w:rPr>
              <w:t>4</w:t>
            </w:r>
            <w:r>
              <w:rPr>
                <w:rFonts w:asciiTheme="minorHAnsi" w:eastAsiaTheme="minorEastAsia" w:hAnsiTheme="minorHAnsi" w:cstheme="minorBidi"/>
                <w:b w:val="0"/>
                <w:bCs w:val="0"/>
                <w:noProof/>
                <w:sz w:val="22"/>
                <w:szCs w:val="22"/>
                <w:lang w:val="en-US" w:eastAsia="en-US"/>
              </w:rPr>
              <w:tab/>
            </w:r>
            <w:r w:rsidRPr="00993094">
              <w:rPr>
                <w:rStyle w:val="Hyperlink"/>
                <w:noProof/>
              </w:rPr>
              <w:t>Implementation and Testing</w:t>
            </w:r>
            <w:r>
              <w:rPr>
                <w:noProof/>
                <w:webHidden/>
              </w:rPr>
              <w:tab/>
            </w:r>
            <w:r>
              <w:rPr>
                <w:noProof/>
                <w:webHidden/>
              </w:rPr>
              <w:fldChar w:fldCharType="begin"/>
            </w:r>
            <w:r>
              <w:rPr>
                <w:noProof/>
                <w:webHidden/>
              </w:rPr>
              <w:instrText xml:space="preserve"> PAGEREF _Toc475999403 \h </w:instrText>
            </w:r>
            <w:r>
              <w:rPr>
                <w:noProof/>
                <w:webHidden/>
              </w:rPr>
            </w:r>
            <w:r>
              <w:rPr>
                <w:noProof/>
                <w:webHidden/>
              </w:rPr>
              <w:fldChar w:fldCharType="separate"/>
            </w:r>
            <w:r>
              <w:rPr>
                <w:noProof/>
                <w:webHidden/>
              </w:rPr>
              <w:t>22</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404" w:history="1">
            <w:r w:rsidRPr="00993094">
              <w:rPr>
                <w:rStyle w:val="Hyperlink"/>
                <w:rFonts w:ascii="Times New Roman" w:hAnsi="Times New Roman"/>
                <w:noProof/>
                <w:lang w:val="en-US"/>
              </w:rPr>
              <w:t>4.1</w:t>
            </w:r>
            <w:r>
              <w:rPr>
                <w:rFonts w:asciiTheme="minorHAnsi" w:eastAsiaTheme="minorEastAsia" w:hAnsiTheme="minorHAnsi" w:cstheme="minorBidi"/>
                <w:noProof/>
                <w:sz w:val="22"/>
                <w:szCs w:val="22"/>
                <w:lang w:val="en-US" w:eastAsia="en-US"/>
              </w:rPr>
              <w:tab/>
            </w:r>
            <w:r w:rsidRPr="00993094">
              <w:rPr>
                <w:rStyle w:val="Hyperlink"/>
                <w:noProof/>
              </w:rPr>
              <w:t>Off-line implementation</w:t>
            </w:r>
            <w:r>
              <w:rPr>
                <w:noProof/>
                <w:webHidden/>
              </w:rPr>
              <w:tab/>
            </w:r>
            <w:r>
              <w:rPr>
                <w:noProof/>
                <w:webHidden/>
              </w:rPr>
              <w:fldChar w:fldCharType="begin"/>
            </w:r>
            <w:r>
              <w:rPr>
                <w:noProof/>
                <w:webHidden/>
              </w:rPr>
              <w:instrText xml:space="preserve"> PAGEREF _Toc475999404 \h </w:instrText>
            </w:r>
            <w:r>
              <w:rPr>
                <w:noProof/>
                <w:webHidden/>
              </w:rPr>
            </w:r>
            <w:r>
              <w:rPr>
                <w:noProof/>
                <w:webHidden/>
              </w:rPr>
              <w:fldChar w:fldCharType="separate"/>
            </w:r>
            <w:r>
              <w:rPr>
                <w:noProof/>
                <w:webHidden/>
              </w:rPr>
              <w:t>22</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405" w:history="1">
            <w:r w:rsidRPr="00993094">
              <w:rPr>
                <w:rStyle w:val="Hyperlink"/>
                <w:rFonts w:ascii="Times New Roman" w:hAnsi="Times New Roman"/>
                <w:noProof/>
                <w:lang w:val="en-US"/>
              </w:rPr>
              <w:t>4.2</w:t>
            </w:r>
            <w:r>
              <w:rPr>
                <w:rFonts w:asciiTheme="minorHAnsi" w:eastAsiaTheme="minorEastAsia" w:hAnsiTheme="minorHAnsi" w:cstheme="minorBidi"/>
                <w:noProof/>
                <w:sz w:val="22"/>
                <w:szCs w:val="22"/>
                <w:lang w:val="en-US" w:eastAsia="en-US"/>
              </w:rPr>
              <w:tab/>
            </w:r>
            <w:r w:rsidRPr="00993094">
              <w:rPr>
                <w:rStyle w:val="Hyperlink"/>
                <w:noProof/>
              </w:rPr>
              <w:t>Real-time implementation</w:t>
            </w:r>
            <w:r>
              <w:rPr>
                <w:noProof/>
                <w:webHidden/>
              </w:rPr>
              <w:tab/>
            </w:r>
            <w:r>
              <w:rPr>
                <w:noProof/>
                <w:webHidden/>
              </w:rPr>
              <w:fldChar w:fldCharType="begin"/>
            </w:r>
            <w:r>
              <w:rPr>
                <w:noProof/>
                <w:webHidden/>
              </w:rPr>
              <w:instrText xml:space="preserve"> PAGEREF _Toc475999405 \h </w:instrText>
            </w:r>
            <w:r>
              <w:rPr>
                <w:noProof/>
                <w:webHidden/>
              </w:rPr>
            </w:r>
            <w:r>
              <w:rPr>
                <w:noProof/>
                <w:webHidden/>
              </w:rPr>
              <w:fldChar w:fldCharType="separate"/>
            </w:r>
            <w:r>
              <w:rPr>
                <w:noProof/>
                <w:webHidden/>
              </w:rPr>
              <w:t>23</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406" w:history="1">
            <w:r w:rsidRPr="00993094">
              <w:rPr>
                <w:rStyle w:val="Hyperlink"/>
                <w:rFonts w:ascii="Times New Roman" w:hAnsi="Times New Roman"/>
                <w:noProof/>
                <w:lang w:val="en-US"/>
              </w:rPr>
              <w:t>4.3</w:t>
            </w:r>
            <w:r>
              <w:rPr>
                <w:rFonts w:asciiTheme="minorHAnsi" w:eastAsiaTheme="minorEastAsia" w:hAnsiTheme="minorHAnsi" w:cstheme="minorBidi"/>
                <w:noProof/>
                <w:sz w:val="22"/>
                <w:szCs w:val="22"/>
                <w:lang w:val="en-US" w:eastAsia="en-US"/>
              </w:rPr>
              <w:tab/>
            </w:r>
            <w:r w:rsidRPr="00993094">
              <w:rPr>
                <w:rStyle w:val="Hyperlink"/>
                <w:noProof/>
              </w:rPr>
              <w:t>Graphical User Interface</w:t>
            </w:r>
            <w:r>
              <w:rPr>
                <w:noProof/>
                <w:webHidden/>
              </w:rPr>
              <w:tab/>
            </w:r>
            <w:r>
              <w:rPr>
                <w:noProof/>
                <w:webHidden/>
              </w:rPr>
              <w:fldChar w:fldCharType="begin"/>
            </w:r>
            <w:r>
              <w:rPr>
                <w:noProof/>
                <w:webHidden/>
              </w:rPr>
              <w:instrText xml:space="preserve"> PAGEREF _Toc475999406 \h </w:instrText>
            </w:r>
            <w:r>
              <w:rPr>
                <w:noProof/>
                <w:webHidden/>
              </w:rPr>
            </w:r>
            <w:r>
              <w:rPr>
                <w:noProof/>
                <w:webHidden/>
              </w:rPr>
              <w:fldChar w:fldCharType="separate"/>
            </w:r>
            <w:r>
              <w:rPr>
                <w:noProof/>
                <w:webHidden/>
              </w:rPr>
              <w:t>25</w:t>
            </w:r>
            <w:r>
              <w:rPr>
                <w:noProof/>
                <w:webHidden/>
              </w:rPr>
              <w:fldChar w:fldCharType="end"/>
            </w:r>
          </w:hyperlink>
        </w:p>
        <w:p w:rsidR="008F2534" w:rsidRDefault="008F2534">
          <w:pPr>
            <w:pStyle w:val="TOC2"/>
            <w:tabs>
              <w:tab w:val="left" w:pos="960"/>
              <w:tab w:val="right" w:leader="dot" w:pos="9628"/>
            </w:tabs>
            <w:rPr>
              <w:rFonts w:asciiTheme="minorHAnsi" w:eastAsiaTheme="minorEastAsia" w:hAnsiTheme="minorHAnsi" w:cstheme="minorBidi"/>
              <w:noProof/>
              <w:sz w:val="22"/>
              <w:szCs w:val="22"/>
              <w:lang w:val="en-US" w:eastAsia="en-US"/>
            </w:rPr>
          </w:pPr>
          <w:hyperlink w:anchor="_Toc475999407" w:history="1">
            <w:r w:rsidRPr="00993094">
              <w:rPr>
                <w:rStyle w:val="Hyperlink"/>
                <w:rFonts w:ascii="Times New Roman" w:hAnsi="Times New Roman"/>
                <w:noProof/>
                <w:lang w:val="en-US"/>
              </w:rPr>
              <w:t>4.4</w:t>
            </w:r>
            <w:r>
              <w:rPr>
                <w:rFonts w:asciiTheme="minorHAnsi" w:eastAsiaTheme="minorEastAsia" w:hAnsiTheme="minorHAnsi" w:cstheme="minorBidi"/>
                <w:noProof/>
                <w:sz w:val="22"/>
                <w:szCs w:val="22"/>
                <w:lang w:val="en-US" w:eastAsia="en-US"/>
              </w:rPr>
              <w:tab/>
            </w:r>
            <w:r w:rsidRPr="00993094">
              <w:rPr>
                <w:rStyle w:val="Hyperlink"/>
                <w:noProof/>
              </w:rPr>
              <w:t>Demonstration</w:t>
            </w:r>
            <w:r>
              <w:rPr>
                <w:noProof/>
                <w:webHidden/>
              </w:rPr>
              <w:tab/>
            </w:r>
            <w:r>
              <w:rPr>
                <w:noProof/>
                <w:webHidden/>
              </w:rPr>
              <w:fldChar w:fldCharType="begin"/>
            </w:r>
            <w:r>
              <w:rPr>
                <w:noProof/>
                <w:webHidden/>
              </w:rPr>
              <w:instrText xml:space="preserve"> PAGEREF _Toc475999407 \h </w:instrText>
            </w:r>
            <w:r>
              <w:rPr>
                <w:noProof/>
                <w:webHidden/>
              </w:rPr>
            </w:r>
            <w:r>
              <w:rPr>
                <w:noProof/>
                <w:webHidden/>
              </w:rPr>
              <w:fldChar w:fldCharType="separate"/>
            </w:r>
            <w:r>
              <w:rPr>
                <w:noProof/>
                <w:webHidden/>
              </w:rPr>
              <w:t>26</w:t>
            </w:r>
            <w:r>
              <w:rPr>
                <w:noProof/>
                <w:webHidden/>
              </w:rPr>
              <w:fldChar w:fldCharType="end"/>
            </w:r>
          </w:hyperlink>
        </w:p>
        <w:p w:rsidR="008F2534" w:rsidRDefault="008F2534">
          <w:pPr>
            <w:pStyle w:val="TOC1"/>
            <w:tabs>
              <w:tab w:val="left" w:pos="480"/>
              <w:tab w:val="right" w:leader="dot" w:pos="9628"/>
            </w:tabs>
            <w:rPr>
              <w:rFonts w:asciiTheme="minorHAnsi" w:eastAsiaTheme="minorEastAsia" w:hAnsiTheme="minorHAnsi" w:cstheme="minorBidi"/>
              <w:b w:val="0"/>
              <w:bCs w:val="0"/>
              <w:noProof/>
              <w:sz w:val="22"/>
              <w:szCs w:val="22"/>
              <w:lang w:val="en-US" w:eastAsia="en-US"/>
            </w:rPr>
          </w:pPr>
          <w:hyperlink w:anchor="_Toc475999408" w:history="1">
            <w:r w:rsidRPr="00993094">
              <w:rPr>
                <w:rStyle w:val="Hyperlink"/>
                <w:rFonts w:ascii="Times New Roman" w:hAnsi="Times New Roman"/>
                <w:noProof/>
              </w:rPr>
              <w:t>5</w:t>
            </w:r>
            <w:r>
              <w:rPr>
                <w:rFonts w:asciiTheme="minorHAnsi" w:eastAsiaTheme="minorEastAsia" w:hAnsiTheme="minorHAnsi" w:cstheme="minorBidi"/>
                <w:b w:val="0"/>
                <w:bCs w:val="0"/>
                <w:noProof/>
                <w:sz w:val="22"/>
                <w:szCs w:val="22"/>
                <w:lang w:val="en-US" w:eastAsia="en-US"/>
              </w:rPr>
              <w:tab/>
            </w:r>
            <w:r w:rsidRPr="00993094">
              <w:rPr>
                <w:rStyle w:val="Hyperlink"/>
                <w:noProof/>
              </w:rPr>
              <w:t>Future development</w:t>
            </w:r>
            <w:r>
              <w:rPr>
                <w:noProof/>
                <w:webHidden/>
              </w:rPr>
              <w:tab/>
            </w:r>
            <w:r>
              <w:rPr>
                <w:noProof/>
                <w:webHidden/>
              </w:rPr>
              <w:fldChar w:fldCharType="begin"/>
            </w:r>
            <w:r>
              <w:rPr>
                <w:noProof/>
                <w:webHidden/>
              </w:rPr>
              <w:instrText xml:space="preserve"> PAGEREF _Toc475999408 \h </w:instrText>
            </w:r>
            <w:r>
              <w:rPr>
                <w:noProof/>
                <w:webHidden/>
              </w:rPr>
            </w:r>
            <w:r>
              <w:rPr>
                <w:noProof/>
                <w:webHidden/>
              </w:rPr>
              <w:fldChar w:fldCharType="separate"/>
            </w:r>
            <w:r>
              <w:rPr>
                <w:noProof/>
                <w:webHidden/>
              </w:rPr>
              <w:t>27</w:t>
            </w:r>
            <w:r>
              <w:rPr>
                <w:noProof/>
                <w:webHidden/>
              </w:rPr>
              <w:fldChar w:fldCharType="end"/>
            </w:r>
          </w:hyperlink>
        </w:p>
        <w:p w:rsidR="008F2534" w:rsidRDefault="008F2534">
          <w:pPr>
            <w:pStyle w:val="TOC1"/>
            <w:tabs>
              <w:tab w:val="right" w:leader="dot" w:pos="9628"/>
            </w:tabs>
            <w:rPr>
              <w:rFonts w:asciiTheme="minorHAnsi" w:eastAsiaTheme="minorEastAsia" w:hAnsiTheme="minorHAnsi" w:cstheme="minorBidi"/>
              <w:b w:val="0"/>
              <w:bCs w:val="0"/>
              <w:noProof/>
              <w:sz w:val="22"/>
              <w:szCs w:val="22"/>
              <w:lang w:val="en-US" w:eastAsia="en-US"/>
            </w:rPr>
          </w:pPr>
          <w:hyperlink w:anchor="_Toc475999409" w:history="1">
            <w:r w:rsidRPr="00993094">
              <w:rPr>
                <w:rStyle w:val="Hyperlink"/>
                <w:noProof/>
              </w:rPr>
              <w:t>Appendix 1. Self-evaluation</w:t>
            </w:r>
            <w:r>
              <w:rPr>
                <w:noProof/>
                <w:webHidden/>
              </w:rPr>
              <w:tab/>
            </w:r>
            <w:r>
              <w:rPr>
                <w:noProof/>
                <w:webHidden/>
              </w:rPr>
              <w:fldChar w:fldCharType="begin"/>
            </w:r>
            <w:r>
              <w:rPr>
                <w:noProof/>
                <w:webHidden/>
              </w:rPr>
              <w:instrText xml:space="preserve"> PAGEREF _Toc475999409 \h </w:instrText>
            </w:r>
            <w:r>
              <w:rPr>
                <w:noProof/>
                <w:webHidden/>
              </w:rPr>
            </w:r>
            <w:r>
              <w:rPr>
                <w:noProof/>
                <w:webHidden/>
              </w:rPr>
              <w:fldChar w:fldCharType="separate"/>
            </w:r>
            <w:r>
              <w:rPr>
                <w:noProof/>
                <w:webHidden/>
              </w:rPr>
              <w:t>28</w:t>
            </w:r>
            <w:r>
              <w:rPr>
                <w:noProof/>
                <w:webHidden/>
              </w:rPr>
              <w:fldChar w:fldCharType="end"/>
            </w:r>
          </w:hyperlink>
        </w:p>
        <w:p w:rsidR="008F2534" w:rsidRDefault="008F2534">
          <w:pPr>
            <w:pStyle w:val="TOC1"/>
            <w:tabs>
              <w:tab w:val="right" w:leader="dot" w:pos="9628"/>
            </w:tabs>
            <w:rPr>
              <w:rFonts w:asciiTheme="minorHAnsi" w:eastAsiaTheme="minorEastAsia" w:hAnsiTheme="minorHAnsi" w:cstheme="minorBidi"/>
              <w:b w:val="0"/>
              <w:bCs w:val="0"/>
              <w:noProof/>
              <w:sz w:val="22"/>
              <w:szCs w:val="22"/>
              <w:lang w:val="en-US" w:eastAsia="en-US"/>
            </w:rPr>
          </w:pPr>
          <w:hyperlink w:anchor="_Toc475999410" w:history="1">
            <w:r w:rsidRPr="00993094">
              <w:rPr>
                <w:rStyle w:val="Hyperlink"/>
                <w:noProof/>
              </w:rPr>
              <w:t>Appendix 2. Feedback</w:t>
            </w:r>
            <w:r>
              <w:rPr>
                <w:noProof/>
                <w:webHidden/>
              </w:rPr>
              <w:tab/>
            </w:r>
            <w:r>
              <w:rPr>
                <w:noProof/>
                <w:webHidden/>
              </w:rPr>
              <w:fldChar w:fldCharType="begin"/>
            </w:r>
            <w:r>
              <w:rPr>
                <w:noProof/>
                <w:webHidden/>
              </w:rPr>
              <w:instrText xml:space="preserve"> PAGEREF _Toc475999410 \h </w:instrText>
            </w:r>
            <w:r>
              <w:rPr>
                <w:noProof/>
                <w:webHidden/>
              </w:rPr>
            </w:r>
            <w:r>
              <w:rPr>
                <w:noProof/>
                <w:webHidden/>
              </w:rPr>
              <w:fldChar w:fldCharType="separate"/>
            </w:r>
            <w:r>
              <w:rPr>
                <w:noProof/>
                <w:webHidden/>
              </w:rPr>
              <w:t>29</w:t>
            </w:r>
            <w:r>
              <w:rPr>
                <w:noProof/>
                <w:webHidden/>
              </w:rPr>
              <w:fldChar w:fldCharType="end"/>
            </w:r>
          </w:hyperlink>
        </w:p>
        <w:p w:rsidR="006D07A2" w:rsidRDefault="006D07A2">
          <w:r>
            <w:rPr>
              <w:b/>
              <w:bCs/>
              <w:noProof/>
            </w:rPr>
            <w:fldChar w:fldCharType="end"/>
          </w:r>
        </w:p>
      </w:sdtContent>
    </w:sdt>
    <w:p w:rsidR="006D07A2" w:rsidRDefault="006D07A2" w:rsidP="006D07A2">
      <w:pPr>
        <w:pStyle w:val="Normalwspace"/>
      </w:pPr>
    </w:p>
    <w:p w:rsidR="008F2534" w:rsidRDefault="008F2534" w:rsidP="006D07A2">
      <w:pPr>
        <w:pStyle w:val="Normalwspace"/>
      </w:pPr>
    </w:p>
    <w:p w:rsidR="008F2534" w:rsidRDefault="008F2534" w:rsidP="006D07A2">
      <w:pPr>
        <w:pStyle w:val="Normalwspace"/>
      </w:pPr>
    </w:p>
    <w:p w:rsidR="008F2534" w:rsidRDefault="008F2534" w:rsidP="006D07A2">
      <w:pPr>
        <w:pStyle w:val="Normalwspace"/>
      </w:pPr>
    </w:p>
    <w:p w:rsidR="008F2534" w:rsidRDefault="008F2534" w:rsidP="006D07A2">
      <w:pPr>
        <w:pStyle w:val="Normalwspace"/>
      </w:pPr>
    </w:p>
    <w:p w:rsidR="008F2534" w:rsidRDefault="008F2534" w:rsidP="006D07A2">
      <w:pPr>
        <w:pStyle w:val="Normalwspace"/>
      </w:pPr>
    </w:p>
    <w:p w:rsidR="008F2534" w:rsidRDefault="008F2534" w:rsidP="006D07A2">
      <w:pPr>
        <w:pStyle w:val="Normalwspace"/>
      </w:pPr>
    </w:p>
    <w:p w:rsidR="008F2534" w:rsidRDefault="008F2534" w:rsidP="008F2534">
      <w:pPr>
        <w:pStyle w:val="Heading1"/>
        <w:numPr>
          <w:ilvl w:val="0"/>
          <w:numId w:val="0"/>
        </w:numPr>
        <w:jc w:val="center"/>
      </w:pPr>
      <w:bookmarkStart w:id="3" w:name="_Toc475999386"/>
      <w:r w:rsidRPr="008F2534">
        <w:lastRenderedPageBreak/>
        <w:t>Figure</w:t>
      </w:r>
      <w:r>
        <w:t>s</w:t>
      </w:r>
      <w:bookmarkStart w:id="4" w:name="_GoBack"/>
      <w:bookmarkEnd w:id="3"/>
      <w:bookmarkEnd w:id="4"/>
    </w:p>
    <w:p w:rsidR="008F2534" w:rsidRPr="008F2534" w:rsidRDefault="008F2534" w:rsidP="008F2534"/>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r:id="rId8" w:anchor="_Toc475999293" w:history="1">
        <w:r w:rsidRPr="00F01022">
          <w:rPr>
            <w:rStyle w:val="Hyperlink"/>
            <w:noProof/>
          </w:rPr>
          <w:t>Figure 3</w:t>
        </w:r>
        <w:r w:rsidRPr="00F01022">
          <w:rPr>
            <w:rStyle w:val="Hyperlink"/>
            <w:noProof/>
          </w:rPr>
          <w:noBreakHyphen/>
          <w:t>1 Hydraulic circuit</w:t>
        </w:r>
        <w:r>
          <w:rPr>
            <w:noProof/>
            <w:webHidden/>
          </w:rPr>
          <w:tab/>
        </w:r>
        <w:r>
          <w:rPr>
            <w:noProof/>
            <w:webHidden/>
          </w:rPr>
          <w:fldChar w:fldCharType="begin"/>
        </w:r>
        <w:r>
          <w:rPr>
            <w:noProof/>
            <w:webHidden/>
          </w:rPr>
          <w:instrText xml:space="preserve"> PAGEREF _Toc475999293 \h </w:instrText>
        </w:r>
        <w:r>
          <w:rPr>
            <w:noProof/>
            <w:webHidden/>
          </w:rPr>
        </w:r>
        <w:r>
          <w:rPr>
            <w:noProof/>
            <w:webHidden/>
          </w:rPr>
          <w:fldChar w:fldCharType="separate"/>
        </w:r>
        <w:r>
          <w:rPr>
            <w:noProof/>
            <w:webHidden/>
          </w:rPr>
          <w:t>7</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294" w:history="1">
        <w:r w:rsidRPr="00F01022">
          <w:rPr>
            <w:rStyle w:val="Hyperlink"/>
            <w:noProof/>
          </w:rPr>
          <w:t>Figure 3</w:t>
        </w:r>
        <w:r w:rsidRPr="00F01022">
          <w:rPr>
            <w:rStyle w:val="Hyperlink"/>
            <w:noProof/>
          </w:rPr>
          <w:noBreakHyphen/>
          <w:t>2.2 Valve dynamics</w:t>
        </w:r>
        <w:r>
          <w:rPr>
            <w:noProof/>
            <w:webHidden/>
          </w:rPr>
          <w:tab/>
        </w:r>
        <w:r>
          <w:rPr>
            <w:noProof/>
            <w:webHidden/>
          </w:rPr>
          <w:fldChar w:fldCharType="begin"/>
        </w:r>
        <w:r>
          <w:rPr>
            <w:noProof/>
            <w:webHidden/>
          </w:rPr>
          <w:instrText xml:space="preserve"> PAGEREF _Toc475999294 \h </w:instrText>
        </w:r>
        <w:r>
          <w:rPr>
            <w:noProof/>
            <w:webHidden/>
          </w:rPr>
        </w:r>
        <w:r>
          <w:rPr>
            <w:noProof/>
            <w:webHidden/>
          </w:rPr>
          <w:fldChar w:fldCharType="separate"/>
        </w:r>
        <w:r>
          <w:rPr>
            <w:noProof/>
            <w:webHidden/>
          </w:rPr>
          <w:t>8</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295" w:history="1">
        <w:r w:rsidRPr="00F01022">
          <w:rPr>
            <w:rStyle w:val="Hyperlink"/>
            <w:noProof/>
          </w:rPr>
          <w:t>Figure 3</w:t>
        </w:r>
        <w:r w:rsidRPr="00F01022">
          <w:rPr>
            <w:rStyle w:val="Hyperlink"/>
            <w:noProof/>
          </w:rPr>
          <w:noBreakHyphen/>
          <w:t>3 Relative opening</w:t>
        </w:r>
        <w:r>
          <w:rPr>
            <w:noProof/>
            <w:webHidden/>
          </w:rPr>
          <w:tab/>
        </w:r>
        <w:r>
          <w:rPr>
            <w:noProof/>
            <w:webHidden/>
          </w:rPr>
          <w:fldChar w:fldCharType="begin"/>
        </w:r>
        <w:r>
          <w:rPr>
            <w:noProof/>
            <w:webHidden/>
          </w:rPr>
          <w:instrText xml:space="preserve"> PAGEREF _Toc475999295 \h </w:instrText>
        </w:r>
        <w:r>
          <w:rPr>
            <w:noProof/>
            <w:webHidden/>
          </w:rPr>
        </w:r>
        <w:r>
          <w:rPr>
            <w:noProof/>
            <w:webHidden/>
          </w:rPr>
          <w:fldChar w:fldCharType="separate"/>
        </w:r>
        <w:r>
          <w:rPr>
            <w:noProof/>
            <w:webHidden/>
          </w:rPr>
          <w:t>9</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296" w:history="1">
        <w:r w:rsidRPr="00F01022">
          <w:rPr>
            <w:rStyle w:val="Hyperlink"/>
            <w:noProof/>
            <w:lang w:val="en-US"/>
          </w:rPr>
          <w:t>Figure 3</w:t>
        </w:r>
        <w:r w:rsidRPr="00F01022">
          <w:rPr>
            <w:rStyle w:val="Hyperlink"/>
            <w:noProof/>
            <w:lang w:val="en-US"/>
          </w:rPr>
          <w:noBreakHyphen/>
          <w:t>4 Valve flow</w:t>
        </w:r>
        <w:r>
          <w:rPr>
            <w:noProof/>
            <w:webHidden/>
          </w:rPr>
          <w:tab/>
        </w:r>
        <w:r>
          <w:rPr>
            <w:noProof/>
            <w:webHidden/>
          </w:rPr>
          <w:fldChar w:fldCharType="begin"/>
        </w:r>
        <w:r>
          <w:rPr>
            <w:noProof/>
            <w:webHidden/>
          </w:rPr>
          <w:instrText xml:space="preserve"> PAGEREF _Toc475999296 \h </w:instrText>
        </w:r>
        <w:r>
          <w:rPr>
            <w:noProof/>
            <w:webHidden/>
          </w:rPr>
        </w:r>
        <w:r>
          <w:rPr>
            <w:noProof/>
            <w:webHidden/>
          </w:rPr>
          <w:fldChar w:fldCharType="separate"/>
        </w:r>
        <w:r>
          <w:rPr>
            <w:noProof/>
            <w:webHidden/>
          </w:rPr>
          <w:t>10</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r:id="rId9" w:anchor="_Toc475999297" w:history="1">
        <w:r w:rsidRPr="00F01022">
          <w:rPr>
            <w:rStyle w:val="Hyperlink"/>
            <w:noProof/>
          </w:rPr>
          <w:t>Figure 3</w:t>
        </w:r>
        <w:r w:rsidRPr="00F01022">
          <w:rPr>
            <w:rStyle w:val="Hyperlink"/>
            <w:noProof/>
          </w:rPr>
          <w:noBreakHyphen/>
          <w:t>5 Overview of hydraulic part</w:t>
        </w:r>
        <w:r>
          <w:rPr>
            <w:noProof/>
            <w:webHidden/>
          </w:rPr>
          <w:tab/>
        </w:r>
        <w:r>
          <w:rPr>
            <w:noProof/>
            <w:webHidden/>
          </w:rPr>
          <w:fldChar w:fldCharType="begin"/>
        </w:r>
        <w:r>
          <w:rPr>
            <w:noProof/>
            <w:webHidden/>
          </w:rPr>
          <w:instrText xml:space="preserve"> PAGEREF _Toc475999297 \h </w:instrText>
        </w:r>
        <w:r>
          <w:rPr>
            <w:noProof/>
            <w:webHidden/>
          </w:rPr>
        </w:r>
        <w:r>
          <w:rPr>
            <w:noProof/>
            <w:webHidden/>
          </w:rPr>
          <w:fldChar w:fldCharType="separate"/>
        </w:r>
        <w:r>
          <w:rPr>
            <w:noProof/>
            <w:webHidden/>
          </w:rPr>
          <w:t>11</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298" w:history="1">
        <w:r w:rsidRPr="00F01022">
          <w:rPr>
            <w:rStyle w:val="Hyperlink"/>
            <w:noProof/>
            <w:lang w:val="en-US"/>
          </w:rPr>
          <w:t>Figure 3</w:t>
        </w:r>
        <w:r w:rsidRPr="00F01022">
          <w:rPr>
            <w:rStyle w:val="Hyperlink"/>
            <w:noProof/>
            <w:lang w:val="en-US"/>
          </w:rPr>
          <w:noBreakHyphen/>
          <w:t>6. Friction model</w:t>
        </w:r>
        <w:r>
          <w:rPr>
            <w:noProof/>
            <w:webHidden/>
          </w:rPr>
          <w:tab/>
        </w:r>
        <w:r>
          <w:rPr>
            <w:noProof/>
            <w:webHidden/>
          </w:rPr>
          <w:fldChar w:fldCharType="begin"/>
        </w:r>
        <w:r>
          <w:rPr>
            <w:noProof/>
            <w:webHidden/>
          </w:rPr>
          <w:instrText xml:space="preserve"> PAGEREF _Toc475999298 \h </w:instrText>
        </w:r>
        <w:r>
          <w:rPr>
            <w:noProof/>
            <w:webHidden/>
          </w:rPr>
        </w:r>
        <w:r>
          <w:rPr>
            <w:noProof/>
            <w:webHidden/>
          </w:rPr>
          <w:fldChar w:fldCharType="separate"/>
        </w:r>
        <w:r>
          <w:rPr>
            <w:noProof/>
            <w:webHidden/>
          </w:rPr>
          <w:t>12</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299" w:history="1">
        <w:r w:rsidRPr="00F01022">
          <w:rPr>
            <w:rStyle w:val="Hyperlink"/>
            <w:noProof/>
          </w:rPr>
          <w:t>Figure 3</w:t>
        </w:r>
        <w:r w:rsidRPr="00F01022">
          <w:rPr>
            <w:rStyle w:val="Hyperlink"/>
            <w:noProof/>
          </w:rPr>
          <w:noBreakHyphen/>
          <w:t>7 End collision model</w:t>
        </w:r>
        <w:r>
          <w:rPr>
            <w:noProof/>
            <w:webHidden/>
          </w:rPr>
          <w:tab/>
        </w:r>
        <w:r>
          <w:rPr>
            <w:noProof/>
            <w:webHidden/>
          </w:rPr>
          <w:fldChar w:fldCharType="begin"/>
        </w:r>
        <w:r>
          <w:rPr>
            <w:noProof/>
            <w:webHidden/>
          </w:rPr>
          <w:instrText xml:space="preserve"> PAGEREF _Toc475999299 \h </w:instrText>
        </w:r>
        <w:r>
          <w:rPr>
            <w:noProof/>
            <w:webHidden/>
          </w:rPr>
        </w:r>
        <w:r>
          <w:rPr>
            <w:noProof/>
            <w:webHidden/>
          </w:rPr>
          <w:fldChar w:fldCharType="separate"/>
        </w:r>
        <w:r>
          <w:rPr>
            <w:noProof/>
            <w:webHidden/>
          </w:rPr>
          <w:t>14</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0" w:history="1">
        <w:r w:rsidRPr="00F01022">
          <w:rPr>
            <w:rStyle w:val="Hyperlink"/>
            <w:noProof/>
            <w:lang w:val="en-US"/>
          </w:rPr>
          <w:t>Figure 3</w:t>
        </w:r>
        <w:r w:rsidRPr="00F01022">
          <w:rPr>
            <w:rStyle w:val="Hyperlink"/>
            <w:noProof/>
            <w:lang w:val="en-US"/>
          </w:rPr>
          <w:noBreakHyphen/>
          <w:t>8 Overview of manipulator</w:t>
        </w:r>
        <w:r>
          <w:rPr>
            <w:noProof/>
            <w:webHidden/>
          </w:rPr>
          <w:tab/>
        </w:r>
        <w:r>
          <w:rPr>
            <w:noProof/>
            <w:webHidden/>
          </w:rPr>
          <w:fldChar w:fldCharType="begin"/>
        </w:r>
        <w:r>
          <w:rPr>
            <w:noProof/>
            <w:webHidden/>
          </w:rPr>
          <w:instrText xml:space="preserve"> PAGEREF _Toc475999300 \h </w:instrText>
        </w:r>
        <w:r>
          <w:rPr>
            <w:noProof/>
            <w:webHidden/>
          </w:rPr>
        </w:r>
        <w:r>
          <w:rPr>
            <w:noProof/>
            <w:webHidden/>
          </w:rPr>
          <w:fldChar w:fldCharType="separate"/>
        </w:r>
        <w:r>
          <w:rPr>
            <w:noProof/>
            <w:webHidden/>
          </w:rPr>
          <w:t>15</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1" w:history="1">
        <w:r w:rsidRPr="00F01022">
          <w:rPr>
            <w:rStyle w:val="Hyperlink"/>
            <w:noProof/>
            <w:lang w:val="en-US"/>
          </w:rPr>
          <w:t>Figure 3</w:t>
        </w:r>
        <w:r w:rsidRPr="00F01022">
          <w:rPr>
            <w:rStyle w:val="Hyperlink"/>
            <w:noProof/>
            <w:lang w:val="en-US"/>
          </w:rPr>
          <w:noBreakHyphen/>
          <w:t>9 Rotator (Cylinder 1) and Cylinder type (2, 3, 4)</w:t>
        </w:r>
        <w:r>
          <w:rPr>
            <w:noProof/>
            <w:webHidden/>
          </w:rPr>
          <w:tab/>
        </w:r>
        <w:r>
          <w:rPr>
            <w:noProof/>
            <w:webHidden/>
          </w:rPr>
          <w:fldChar w:fldCharType="begin"/>
        </w:r>
        <w:r>
          <w:rPr>
            <w:noProof/>
            <w:webHidden/>
          </w:rPr>
          <w:instrText xml:space="preserve"> PAGEREF _Toc475999301 \h </w:instrText>
        </w:r>
        <w:r>
          <w:rPr>
            <w:noProof/>
            <w:webHidden/>
          </w:rPr>
        </w:r>
        <w:r>
          <w:rPr>
            <w:noProof/>
            <w:webHidden/>
          </w:rPr>
          <w:fldChar w:fldCharType="separate"/>
        </w:r>
        <w:r>
          <w:rPr>
            <w:noProof/>
            <w:webHidden/>
          </w:rPr>
          <w:t>16</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2" w:history="1">
        <w:r w:rsidRPr="00F01022">
          <w:rPr>
            <w:rStyle w:val="Hyperlink"/>
            <w:noProof/>
            <w:lang w:val="en-US"/>
          </w:rPr>
          <w:t>Figure 3</w:t>
        </w:r>
        <w:r w:rsidRPr="00F01022">
          <w:rPr>
            <w:rStyle w:val="Hyperlink"/>
            <w:noProof/>
            <w:lang w:val="en-US"/>
          </w:rPr>
          <w:noBreakHyphen/>
          <w:t>10 General Simulink Multi-body model of Cylinder type</w:t>
        </w:r>
        <w:r>
          <w:rPr>
            <w:noProof/>
            <w:webHidden/>
          </w:rPr>
          <w:tab/>
        </w:r>
        <w:r>
          <w:rPr>
            <w:noProof/>
            <w:webHidden/>
          </w:rPr>
          <w:fldChar w:fldCharType="begin"/>
        </w:r>
        <w:r>
          <w:rPr>
            <w:noProof/>
            <w:webHidden/>
          </w:rPr>
          <w:instrText xml:space="preserve"> PAGEREF _Toc475999302 \h </w:instrText>
        </w:r>
        <w:r>
          <w:rPr>
            <w:noProof/>
            <w:webHidden/>
          </w:rPr>
        </w:r>
        <w:r>
          <w:rPr>
            <w:noProof/>
            <w:webHidden/>
          </w:rPr>
          <w:fldChar w:fldCharType="separate"/>
        </w:r>
        <w:r>
          <w:rPr>
            <w:noProof/>
            <w:webHidden/>
          </w:rPr>
          <w:t>16</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3" w:history="1">
        <w:r w:rsidRPr="00F01022">
          <w:rPr>
            <w:rStyle w:val="Hyperlink"/>
            <w:noProof/>
            <w:lang w:val="en-US"/>
          </w:rPr>
          <w:t>Figure 3</w:t>
        </w:r>
        <w:r w:rsidRPr="00F01022">
          <w:rPr>
            <w:rStyle w:val="Hyperlink"/>
            <w:noProof/>
            <w:lang w:val="en-US"/>
          </w:rPr>
          <w:noBreakHyphen/>
          <w:t>11 Simulink Multi-body model of Rotator</w:t>
        </w:r>
        <w:r>
          <w:rPr>
            <w:noProof/>
            <w:webHidden/>
          </w:rPr>
          <w:tab/>
        </w:r>
        <w:r>
          <w:rPr>
            <w:noProof/>
            <w:webHidden/>
          </w:rPr>
          <w:fldChar w:fldCharType="begin"/>
        </w:r>
        <w:r>
          <w:rPr>
            <w:noProof/>
            <w:webHidden/>
          </w:rPr>
          <w:instrText xml:space="preserve"> PAGEREF _Toc475999303 \h </w:instrText>
        </w:r>
        <w:r>
          <w:rPr>
            <w:noProof/>
            <w:webHidden/>
          </w:rPr>
        </w:r>
        <w:r>
          <w:rPr>
            <w:noProof/>
            <w:webHidden/>
          </w:rPr>
          <w:fldChar w:fldCharType="separate"/>
        </w:r>
        <w:r>
          <w:rPr>
            <w:noProof/>
            <w:webHidden/>
          </w:rPr>
          <w:t>17</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4" w:history="1">
        <w:r w:rsidRPr="00F01022">
          <w:rPr>
            <w:rStyle w:val="Hyperlink"/>
            <w:noProof/>
          </w:rPr>
          <w:t>Figure 3</w:t>
        </w:r>
        <w:r w:rsidRPr="00F01022">
          <w:rPr>
            <w:rStyle w:val="Hyperlink"/>
            <w:noProof/>
          </w:rPr>
          <w:noBreakHyphen/>
          <w:t>12 Extrusion 1</w:t>
        </w:r>
        <w:r>
          <w:rPr>
            <w:noProof/>
            <w:webHidden/>
          </w:rPr>
          <w:tab/>
        </w:r>
        <w:r>
          <w:rPr>
            <w:noProof/>
            <w:webHidden/>
          </w:rPr>
          <w:fldChar w:fldCharType="begin"/>
        </w:r>
        <w:r>
          <w:rPr>
            <w:noProof/>
            <w:webHidden/>
          </w:rPr>
          <w:instrText xml:space="preserve"> PAGEREF _Toc475999304 \h </w:instrText>
        </w:r>
        <w:r>
          <w:rPr>
            <w:noProof/>
            <w:webHidden/>
          </w:rPr>
        </w:r>
        <w:r>
          <w:rPr>
            <w:noProof/>
            <w:webHidden/>
          </w:rPr>
          <w:fldChar w:fldCharType="separate"/>
        </w:r>
        <w:r>
          <w:rPr>
            <w:noProof/>
            <w:webHidden/>
          </w:rPr>
          <w:t>18</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5" w:history="1">
        <w:r w:rsidRPr="00F01022">
          <w:rPr>
            <w:rStyle w:val="Hyperlink"/>
            <w:noProof/>
            <w:lang w:val="en-US"/>
          </w:rPr>
          <w:t>Figure 3</w:t>
        </w:r>
        <w:r w:rsidRPr="00F01022">
          <w:rPr>
            <w:rStyle w:val="Hyperlink"/>
            <w:noProof/>
            <w:lang w:val="en-US"/>
          </w:rPr>
          <w:noBreakHyphen/>
          <w:t>13 Simulink model of Extrusions</w:t>
        </w:r>
        <w:r>
          <w:rPr>
            <w:noProof/>
            <w:webHidden/>
          </w:rPr>
          <w:tab/>
        </w:r>
        <w:r>
          <w:rPr>
            <w:noProof/>
            <w:webHidden/>
          </w:rPr>
          <w:fldChar w:fldCharType="begin"/>
        </w:r>
        <w:r>
          <w:rPr>
            <w:noProof/>
            <w:webHidden/>
          </w:rPr>
          <w:instrText xml:space="preserve"> PAGEREF _Toc475999305 \h </w:instrText>
        </w:r>
        <w:r>
          <w:rPr>
            <w:noProof/>
            <w:webHidden/>
          </w:rPr>
        </w:r>
        <w:r>
          <w:rPr>
            <w:noProof/>
            <w:webHidden/>
          </w:rPr>
          <w:fldChar w:fldCharType="separate"/>
        </w:r>
        <w:r>
          <w:rPr>
            <w:noProof/>
            <w:webHidden/>
          </w:rPr>
          <w:t>19</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6" w:history="1">
        <w:r w:rsidRPr="00F01022">
          <w:rPr>
            <w:rStyle w:val="Hyperlink"/>
            <w:noProof/>
            <w:lang w:val="en-US"/>
          </w:rPr>
          <w:t>Figure 3</w:t>
        </w:r>
        <w:r w:rsidRPr="00F01022">
          <w:rPr>
            <w:rStyle w:val="Hyperlink"/>
            <w:noProof/>
            <w:lang w:val="en-US"/>
          </w:rPr>
          <w:noBreakHyphen/>
          <w:t>14 From left to right: X1 model and X2 model</w:t>
        </w:r>
        <w:r>
          <w:rPr>
            <w:noProof/>
            <w:webHidden/>
          </w:rPr>
          <w:tab/>
        </w:r>
        <w:r>
          <w:rPr>
            <w:noProof/>
            <w:webHidden/>
          </w:rPr>
          <w:fldChar w:fldCharType="begin"/>
        </w:r>
        <w:r>
          <w:rPr>
            <w:noProof/>
            <w:webHidden/>
          </w:rPr>
          <w:instrText xml:space="preserve"> PAGEREF _Toc475999306 \h </w:instrText>
        </w:r>
        <w:r>
          <w:rPr>
            <w:noProof/>
            <w:webHidden/>
          </w:rPr>
        </w:r>
        <w:r>
          <w:rPr>
            <w:noProof/>
            <w:webHidden/>
          </w:rPr>
          <w:fldChar w:fldCharType="separate"/>
        </w:r>
        <w:r>
          <w:rPr>
            <w:noProof/>
            <w:webHidden/>
          </w:rPr>
          <w:t>19</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7" w:history="1">
        <w:r w:rsidRPr="00F01022">
          <w:rPr>
            <w:rStyle w:val="Hyperlink"/>
            <w:noProof/>
            <w:lang w:val="en-US"/>
          </w:rPr>
          <w:t>Figure 3</w:t>
        </w:r>
        <w:r w:rsidRPr="00F01022">
          <w:rPr>
            <w:rStyle w:val="Hyperlink"/>
            <w:noProof/>
            <w:lang w:val="en-US"/>
          </w:rPr>
          <w:noBreakHyphen/>
          <w:t>15 Extrusions designing code</w:t>
        </w:r>
        <w:r>
          <w:rPr>
            <w:noProof/>
            <w:webHidden/>
          </w:rPr>
          <w:tab/>
        </w:r>
        <w:r>
          <w:rPr>
            <w:noProof/>
            <w:webHidden/>
          </w:rPr>
          <w:fldChar w:fldCharType="begin"/>
        </w:r>
        <w:r>
          <w:rPr>
            <w:noProof/>
            <w:webHidden/>
          </w:rPr>
          <w:instrText xml:space="preserve"> PAGEREF _Toc475999307 \h </w:instrText>
        </w:r>
        <w:r>
          <w:rPr>
            <w:noProof/>
            <w:webHidden/>
          </w:rPr>
        </w:r>
        <w:r>
          <w:rPr>
            <w:noProof/>
            <w:webHidden/>
          </w:rPr>
          <w:fldChar w:fldCharType="separate"/>
        </w:r>
        <w:r>
          <w:rPr>
            <w:noProof/>
            <w:webHidden/>
          </w:rPr>
          <w:t>19</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8" w:history="1">
        <w:r w:rsidRPr="00F01022">
          <w:rPr>
            <w:rStyle w:val="Hyperlink"/>
            <w:noProof/>
            <w:lang w:val="en-US"/>
          </w:rPr>
          <w:t>Figure 3</w:t>
        </w:r>
        <w:r w:rsidRPr="00F01022">
          <w:rPr>
            <w:rStyle w:val="Hyperlink"/>
            <w:noProof/>
            <w:lang w:val="en-US"/>
          </w:rPr>
          <w:noBreakHyphen/>
          <w:t>16 4 bar-linkage Simulink model</w:t>
        </w:r>
        <w:r>
          <w:rPr>
            <w:noProof/>
            <w:webHidden/>
          </w:rPr>
          <w:tab/>
        </w:r>
        <w:r>
          <w:rPr>
            <w:noProof/>
            <w:webHidden/>
          </w:rPr>
          <w:fldChar w:fldCharType="begin"/>
        </w:r>
        <w:r>
          <w:rPr>
            <w:noProof/>
            <w:webHidden/>
          </w:rPr>
          <w:instrText xml:space="preserve"> PAGEREF _Toc475999308 \h </w:instrText>
        </w:r>
        <w:r>
          <w:rPr>
            <w:noProof/>
            <w:webHidden/>
          </w:rPr>
        </w:r>
        <w:r>
          <w:rPr>
            <w:noProof/>
            <w:webHidden/>
          </w:rPr>
          <w:fldChar w:fldCharType="separate"/>
        </w:r>
        <w:r>
          <w:rPr>
            <w:noProof/>
            <w:webHidden/>
          </w:rPr>
          <w:t>20</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09" w:history="1">
        <w:r w:rsidRPr="00F01022">
          <w:rPr>
            <w:rStyle w:val="Hyperlink"/>
            <w:noProof/>
            <w:lang w:val="en-US"/>
          </w:rPr>
          <w:t>Figure 3</w:t>
        </w:r>
        <w:r w:rsidRPr="00F01022">
          <w:rPr>
            <w:rStyle w:val="Hyperlink"/>
            <w:noProof/>
            <w:lang w:val="en-US"/>
          </w:rPr>
          <w:noBreakHyphen/>
          <w:t>17 4 bar-linkage parametters</w:t>
        </w:r>
        <w:r>
          <w:rPr>
            <w:noProof/>
            <w:webHidden/>
          </w:rPr>
          <w:tab/>
        </w:r>
        <w:r>
          <w:rPr>
            <w:noProof/>
            <w:webHidden/>
          </w:rPr>
          <w:fldChar w:fldCharType="begin"/>
        </w:r>
        <w:r>
          <w:rPr>
            <w:noProof/>
            <w:webHidden/>
          </w:rPr>
          <w:instrText xml:space="preserve"> PAGEREF _Toc475999309 \h </w:instrText>
        </w:r>
        <w:r>
          <w:rPr>
            <w:noProof/>
            <w:webHidden/>
          </w:rPr>
        </w:r>
        <w:r>
          <w:rPr>
            <w:noProof/>
            <w:webHidden/>
          </w:rPr>
          <w:fldChar w:fldCharType="separate"/>
        </w:r>
        <w:r>
          <w:rPr>
            <w:noProof/>
            <w:webHidden/>
          </w:rPr>
          <w:t>21</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10" w:history="1">
        <w:r w:rsidRPr="00F01022">
          <w:rPr>
            <w:rStyle w:val="Hyperlink"/>
            <w:noProof/>
          </w:rPr>
          <w:t>Figure 4</w:t>
        </w:r>
        <w:r w:rsidRPr="00F01022">
          <w:rPr>
            <w:rStyle w:val="Hyperlink"/>
            <w:noProof/>
          </w:rPr>
          <w:noBreakHyphen/>
          <w:t>1 Sine wave signal input</w:t>
        </w:r>
        <w:r>
          <w:rPr>
            <w:noProof/>
            <w:webHidden/>
          </w:rPr>
          <w:tab/>
        </w:r>
        <w:r>
          <w:rPr>
            <w:noProof/>
            <w:webHidden/>
          </w:rPr>
          <w:fldChar w:fldCharType="begin"/>
        </w:r>
        <w:r>
          <w:rPr>
            <w:noProof/>
            <w:webHidden/>
          </w:rPr>
          <w:instrText xml:space="preserve"> PAGEREF _Toc475999310 \h </w:instrText>
        </w:r>
        <w:r>
          <w:rPr>
            <w:noProof/>
            <w:webHidden/>
          </w:rPr>
        </w:r>
        <w:r>
          <w:rPr>
            <w:noProof/>
            <w:webHidden/>
          </w:rPr>
          <w:fldChar w:fldCharType="separate"/>
        </w:r>
        <w:r>
          <w:rPr>
            <w:noProof/>
            <w:webHidden/>
          </w:rPr>
          <w:t>22</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11" w:history="1">
        <w:r w:rsidRPr="00F01022">
          <w:rPr>
            <w:rStyle w:val="Hyperlink"/>
            <w:noProof/>
            <w:lang w:val="en-US"/>
          </w:rPr>
          <w:t>Figure 4</w:t>
        </w:r>
        <w:r w:rsidRPr="00F01022">
          <w:rPr>
            <w:rStyle w:val="Hyperlink"/>
            <w:noProof/>
            <w:lang w:val="en-US"/>
          </w:rPr>
          <w:noBreakHyphen/>
          <w:t>2 Results of Cylinders Displacements in offline simulation</w:t>
        </w:r>
        <w:r>
          <w:rPr>
            <w:noProof/>
            <w:webHidden/>
          </w:rPr>
          <w:tab/>
        </w:r>
        <w:r>
          <w:rPr>
            <w:noProof/>
            <w:webHidden/>
          </w:rPr>
          <w:fldChar w:fldCharType="begin"/>
        </w:r>
        <w:r>
          <w:rPr>
            <w:noProof/>
            <w:webHidden/>
          </w:rPr>
          <w:instrText xml:space="preserve"> PAGEREF _Toc475999311 \h </w:instrText>
        </w:r>
        <w:r>
          <w:rPr>
            <w:noProof/>
            <w:webHidden/>
          </w:rPr>
        </w:r>
        <w:r>
          <w:rPr>
            <w:noProof/>
            <w:webHidden/>
          </w:rPr>
          <w:fldChar w:fldCharType="separate"/>
        </w:r>
        <w:r>
          <w:rPr>
            <w:noProof/>
            <w:webHidden/>
          </w:rPr>
          <w:t>23</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12" w:history="1">
        <w:r w:rsidRPr="00F01022">
          <w:rPr>
            <w:rStyle w:val="Hyperlink"/>
            <w:noProof/>
            <w:lang w:val="en-US"/>
          </w:rPr>
          <w:t>Figure 4</w:t>
        </w:r>
        <w:r w:rsidRPr="00F01022">
          <w:rPr>
            <w:rStyle w:val="Hyperlink"/>
            <w:noProof/>
            <w:lang w:val="en-US"/>
          </w:rPr>
          <w:noBreakHyphen/>
          <w:t>3 Real time simulation diagram</w:t>
        </w:r>
        <w:r>
          <w:rPr>
            <w:noProof/>
            <w:webHidden/>
          </w:rPr>
          <w:tab/>
        </w:r>
        <w:r>
          <w:rPr>
            <w:noProof/>
            <w:webHidden/>
          </w:rPr>
          <w:fldChar w:fldCharType="begin"/>
        </w:r>
        <w:r>
          <w:rPr>
            <w:noProof/>
            <w:webHidden/>
          </w:rPr>
          <w:instrText xml:space="preserve"> PAGEREF _Toc475999312 \h </w:instrText>
        </w:r>
        <w:r>
          <w:rPr>
            <w:noProof/>
            <w:webHidden/>
          </w:rPr>
        </w:r>
        <w:r>
          <w:rPr>
            <w:noProof/>
            <w:webHidden/>
          </w:rPr>
          <w:fldChar w:fldCharType="separate"/>
        </w:r>
        <w:r>
          <w:rPr>
            <w:noProof/>
            <w:webHidden/>
          </w:rPr>
          <w:t>23</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13" w:history="1">
        <w:r w:rsidRPr="00F01022">
          <w:rPr>
            <w:rStyle w:val="Hyperlink"/>
            <w:noProof/>
            <w:lang w:val="en-US"/>
          </w:rPr>
          <w:t>Figure 4</w:t>
        </w:r>
        <w:r w:rsidRPr="00F01022">
          <w:rPr>
            <w:rStyle w:val="Hyperlink"/>
            <w:noProof/>
            <w:lang w:val="en-US"/>
          </w:rPr>
          <w:noBreakHyphen/>
          <w:t>4 Joystick model</w:t>
        </w:r>
        <w:r>
          <w:rPr>
            <w:noProof/>
            <w:webHidden/>
          </w:rPr>
          <w:tab/>
        </w:r>
        <w:r>
          <w:rPr>
            <w:noProof/>
            <w:webHidden/>
          </w:rPr>
          <w:fldChar w:fldCharType="begin"/>
        </w:r>
        <w:r>
          <w:rPr>
            <w:noProof/>
            <w:webHidden/>
          </w:rPr>
          <w:instrText xml:space="preserve"> PAGEREF _Toc475999313 \h </w:instrText>
        </w:r>
        <w:r>
          <w:rPr>
            <w:noProof/>
            <w:webHidden/>
          </w:rPr>
        </w:r>
        <w:r>
          <w:rPr>
            <w:noProof/>
            <w:webHidden/>
          </w:rPr>
          <w:fldChar w:fldCharType="separate"/>
        </w:r>
        <w:r>
          <w:rPr>
            <w:noProof/>
            <w:webHidden/>
          </w:rPr>
          <w:t>24</w:t>
        </w:r>
        <w:r>
          <w:rPr>
            <w:noProof/>
            <w:webHidden/>
          </w:rPr>
          <w:fldChar w:fldCharType="end"/>
        </w:r>
      </w:hyperlink>
    </w:p>
    <w:p w:rsidR="008F2534" w:rsidRDefault="008F2534">
      <w:pPr>
        <w:pStyle w:val="TableofFigures"/>
        <w:tabs>
          <w:tab w:val="right" w:leader="dot" w:pos="9628"/>
        </w:tabs>
        <w:rPr>
          <w:rFonts w:asciiTheme="minorHAnsi" w:eastAsiaTheme="minorEastAsia" w:hAnsiTheme="minorHAnsi" w:cstheme="minorBidi"/>
          <w:noProof/>
          <w:sz w:val="22"/>
          <w:szCs w:val="22"/>
          <w:lang w:val="en-US" w:eastAsia="en-US"/>
        </w:rPr>
      </w:pPr>
      <w:hyperlink w:anchor="_Toc475999314" w:history="1">
        <w:r w:rsidRPr="00F01022">
          <w:rPr>
            <w:rStyle w:val="Hyperlink"/>
            <w:noProof/>
          </w:rPr>
          <w:t>Figure 4</w:t>
        </w:r>
        <w:r w:rsidRPr="00F01022">
          <w:rPr>
            <w:rStyle w:val="Hyperlink"/>
            <w:noProof/>
          </w:rPr>
          <w:noBreakHyphen/>
          <w:t>5 Graphic User Interface</w:t>
        </w:r>
        <w:r>
          <w:rPr>
            <w:noProof/>
            <w:webHidden/>
          </w:rPr>
          <w:tab/>
        </w:r>
        <w:r>
          <w:rPr>
            <w:noProof/>
            <w:webHidden/>
          </w:rPr>
          <w:fldChar w:fldCharType="begin"/>
        </w:r>
        <w:r>
          <w:rPr>
            <w:noProof/>
            <w:webHidden/>
          </w:rPr>
          <w:instrText xml:space="preserve"> PAGEREF _Toc475999314 \h </w:instrText>
        </w:r>
        <w:r>
          <w:rPr>
            <w:noProof/>
            <w:webHidden/>
          </w:rPr>
        </w:r>
        <w:r>
          <w:rPr>
            <w:noProof/>
            <w:webHidden/>
          </w:rPr>
          <w:fldChar w:fldCharType="separate"/>
        </w:r>
        <w:r>
          <w:rPr>
            <w:noProof/>
            <w:webHidden/>
          </w:rPr>
          <w:t>25</w:t>
        </w:r>
        <w:r>
          <w:rPr>
            <w:noProof/>
            <w:webHidden/>
          </w:rPr>
          <w:fldChar w:fldCharType="end"/>
        </w:r>
      </w:hyperlink>
    </w:p>
    <w:p w:rsidR="008F2534" w:rsidRDefault="008F2534" w:rsidP="006D07A2">
      <w:pPr>
        <w:pStyle w:val="Normalwspace"/>
      </w:pPr>
      <w:r>
        <w:fldChar w:fldCharType="end"/>
      </w:r>
    </w:p>
    <w:p w:rsidR="009B067E" w:rsidRDefault="009B067E" w:rsidP="009B067E">
      <w:pPr>
        <w:pStyle w:val="Heading1"/>
      </w:pPr>
      <w:bookmarkStart w:id="5" w:name="_Toc475999387"/>
      <w:r w:rsidRPr="00177A12">
        <w:lastRenderedPageBreak/>
        <w:t>Introduction</w:t>
      </w:r>
      <w:bookmarkEnd w:id="2"/>
      <w:bookmarkEnd w:id="1"/>
      <w:bookmarkEnd w:id="5"/>
    </w:p>
    <w:p w:rsidR="00F30B29" w:rsidRDefault="00E4764A" w:rsidP="008378BA">
      <w:pPr>
        <w:pStyle w:val="Comment"/>
        <w:rPr>
          <w:color w:val="000000" w:themeColor="text1"/>
        </w:rPr>
      </w:pPr>
      <w:r>
        <w:rPr>
          <w:color w:val="000000" w:themeColor="text1"/>
        </w:rPr>
        <w:t>First of all, t</w:t>
      </w:r>
      <w:r w:rsidR="009B75DC">
        <w:rPr>
          <w:color w:val="000000" w:themeColor="text1"/>
        </w:rPr>
        <w:t>hank for Intelligence Hydraulic Department, t</w:t>
      </w:r>
      <w:r w:rsidR="00F30B29">
        <w:rPr>
          <w:color w:val="000000" w:themeColor="text1"/>
        </w:rPr>
        <w:t xml:space="preserve">he exercise is designed to give student a </w:t>
      </w:r>
      <w:r w:rsidR="009B75DC">
        <w:rPr>
          <w:color w:val="000000" w:themeColor="text1"/>
        </w:rPr>
        <w:t>lively</w:t>
      </w:r>
      <w:r w:rsidR="00F30B29">
        <w:rPr>
          <w:color w:val="000000" w:themeColor="text1"/>
        </w:rPr>
        <w:t xml:space="preserve"> view</w:t>
      </w:r>
      <w:r w:rsidR="009B75DC">
        <w:rPr>
          <w:color w:val="000000" w:themeColor="text1"/>
        </w:rPr>
        <w:t xml:space="preserve"> about how a hydraulic system work.</w:t>
      </w:r>
      <w:r w:rsidR="008378BA" w:rsidRPr="008378BA">
        <w:t xml:space="preserve"> </w:t>
      </w:r>
      <w:r w:rsidR="008378BA" w:rsidRPr="008378BA">
        <w:rPr>
          <w:color w:val="000000" w:themeColor="text1"/>
        </w:rPr>
        <w:t xml:space="preserve">The aim of this exercise is to build a simulation model of a 4 </w:t>
      </w:r>
      <w:r w:rsidR="008378BA">
        <w:rPr>
          <w:color w:val="000000" w:themeColor="text1"/>
        </w:rPr>
        <w:t xml:space="preserve">- </w:t>
      </w:r>
      <w:r w:rsidR="008378BA" w:rsidRPr="008378BA">
        <w:rPr>
          <w:color w:val="000000" w:themeColor="text1"/>
        </w:rPr>
        <w:t>actuator degree-of-freedom</w:t>
      </w:r>
      <w:r w:rsidR="008378BA">
        <w:rPr>
          <w:color w:val="000000" w:themeColor="text1"/>
        </w:rPr>
        <w:t xml:space="preserve"> </w:t>
      </w:r>
      <w:r w:rsidR="008378BA" w:rsidRPr="008378BA">
        <w:rPr>
          <w:color w:val="000000" w:themeColor="text1"/>
        </w:rPr>
        <w:t>(DOF) hydraulic loader and to simulate it in real-time computer. This simulation model shall take</w:t>
      </w:r>
      <w:r w:rsidR="008378BA">
        <w:rPr>
          <w:color w:val="000000" w:themeColor="text1"/>
        </w:rPr>
        <w:t xml:space="preserve"> </w:t>
      </w:r>
      <w:r w:rsidR="008378BA" w:rsidRPr="008378BA">
        <w:rPr>
          <w:color w:val="000000" w:themeColor="text1"/>
        </w:rPr>
        <w:t>into account the dynamics of the multi-body mechanical system as well as the dynamics (fluid</w:t>
      </w:r>
      <w:r w:rsidR="008378BA">
        <w:rPr>
          <w:color w:val="000000" w:themeColor="text1"/>
        </w:rPr>
        <w:t xml:space="preserve"> </w:t>
      </w:r>
      <w:r w:rsidR="008378BA" w:rsidRPr="008378BA">
        <w:rPr>
          <w:color w:val="000000" w:themeColor="text1"/>
        </w:rPr>
        <w:t>compressibility, pressure generation) of the oil hydraulic system powering the loader. The loader</w:t>
      </w:r>
      <w:r w:rsidR="008378BA">
        <w:rPr>
          <w:color w:val="000000" w:themeColor="text1"/>
        </w:rPr>
        <w:t xml:space="preserve"> </w:t>
      </w:r>
      <w:r w:rsidR="008378BA" w:rsidRPr="008378BA">
        <w:rPr>
          <w:color w:val="000000" w:themeColor="text1"/>
        </w:rPr>
        <w:t>will be driven in man-in-the-loop by commanding the spool position of the proportional valves in</w:t>
      </w:r>
      <w:r w:rsidR="008378BA">
        <w:rPr>
          <w:color w:val="000000" w:themeColor="text1"/>
        </w:rPr>
        <w:t xml:space="preserve"> </w:t>
      </w:r>
      <w:r w:rsidR="008378BA" w:rsidRPr="008378BA">
        <w:rPr>
          <w:color w:val="000000" w:themeColor="text1"/>
        </w:rPr>
        <w:t>each of the four actuators</w:t>
      </w:r>
      <w:r w:rsidR="008378BA">
        <w:rPr>
          <w:color w:val="000000" w:themeColor="text1"/>
        </w:rPr>
        <w:t xml:space="preserve">. </w:t>
      </w:r>
      <w:r w:rsidR="009B75DC">
        <w:rPr>
          <w:color w:val="000000" w:themeColor="text1"/>
        </w:rPr>
        <w:t xml:space="preserve">In time students practice with this exercise, they can improve their knowledge about system problems which could be happened in real life. Thus, we had faced with some issues cause by real time simulation which does not happen if we simulated in non-real time environment. The product is finally work with control signal from joysticks and give us how the hydraulic parts such as valve, cylinder, hoses make effect to the physic model and </w:t>
      </w:r>
      <w:r w:rsidR="0025578E">
        <w:rPr>
          <w:color w:val="000000" w:themeColor="text1"/>
        </w:rPr>
        <w:t>how important a good model is when one cylinder modelled with error in length cause whole system crash. In the other hand,</w:t>
      </w:r>
      <w:r w:rsidR="009B75DC">
        <w:rPr>
          <w:color w:val="000000" w:themeColor="text1"/>
        </w:rPr>
        <w:t xml:space="preserve"> based on</w:t>
      </w:r>
      <w:r w:rsidR="008378BA">
        <w:rPr>
          <w:color w:val="000000" w:themeColor="text1"/>
        </w:rPr>
        <w:t xml:space="preserve"> hydraulic</w:t>
      </w:r>
      <w:r w:rsidR="009B75DC">
        <w:rPr>
          <w:color w:val="000000" w:themeColor="text1"/>
        </w:rPr>
        <w:t xml:space="preserve"> parameters we used, some motion </w:t>
      </w:r>
      <w:r w:rsidR="003671E2">
        <w:rPr>
          <w:color w:val="000000" w:themeColor="text1"/>
        </w:rPr>
        <w:t>does not look</w:t>
      </w:r>
      <w:r w:rsidR="009B75DC">
        <w:rPr>
          <w:color w:val="000000" w:themeColor="text1"/>
        </w:rPr>
        <w:t xml:space="preserve"> real and we need to modify them to make the model better. </w:t>
      </w:r>
    </w:p>
    <w:p w:rsidR="0025578E" w:rsidRPr="0025578E" w:rsidRDefault="00804485" w:rsidP="00A0774C">
      <w:pPr>
        <w:pStyle w:val="Comment"/>
        <w:rPr>
          <w:color w:val="000000" w:themeColor="text1"/>
          <w:lang w:val="en-US"/>
        </w:rPr>
      </w:pPr>
      <w:r>
        <w:rPr>
          <w:color w:val="000000" w:themeColor="text1"/>
          <w:lang w:val="en-US"/>
        </w:rPr>
        <w:t>In processing, t</w:t>
      </w:r>
      <w:r w:rsidR="0025578E" w:rsidRPr="0025578E">
        <w:rPr>
          <w:color w:val="000000" w:themeColor="text1"/>
          <w:lang w:val="en-US"/>
        </w:rPr>
        <w:t xml:space="preserve">he </w:t>
      </w:r>
      <w:r w:rsidR="0025578E" w:rsidRPr="00E4764A">
        <w:rPr>
          <w:noProof/>
          <w:color w:val="000000" w:themeColor="text1"/>
          <w:lang w:val="en-US"/>
        </w:rPr>
        <w:t>modelling</w:t>
      </w:r>
      <w:r w:rsidR="0025578E" w:rsidRPr="0025578E">
        <w:rPr>
          <w:color w:val="000000" w:themeColor="text1"/>
          <w:lang w:val="en-US"/>
        </w:rPr>
        <w:t xml:space="preserve"> section </w:t>
      </w:r>
      <w:r w:rsidR="0025578E">
        <w:rPr>
          <w:color w:val="000000" w:themeColor="text1"/>
          <w:lang w:val="en-US"/>
        </w:rPr>
        <w:t>was</w:t>
      </w:r>
      <w:r w:rsidR="0025578E" w:rsidRPr="0025578E">
        <w:rPr>
          <w:color w:val="000000" w:themeColor="text1"/>
          <w:lang w:val="en-US"/>
        </w:rPr>
        <w:t xml:space="preserve"> smoothly </w:t>
      </w:r>
      <w:r w:rsidR="0025578E" w:rsidRPr="00E4764A">
        <w:rPr>
          <w:noProof/>
          <w:color w:val="000000" w:themeColor="text1"/>
          <w:lang w:val="en-US"/>
        </w:rPr>
        <w:t>modelled</w:t>
      </w:r>
      <w:r w:rsidR="0025578E" w:rsidRPr="0025578E">
        <w:rPr>
          <w:color w:val="000000" w:themeColor="text1"/>
          <w:lang w:val="en-US"/>
        </w:rPr>
        <w:t xml:space="preserve"> from the beginning</w:t>
      </w:r>
      <w:r w:rsidR="0025578E">
        <w:rPr>
          <w:color w:val="000000" w:themeColor="text1"/>
          <w:lang w:val="en-US"/>
        </w:rPr>
        <w:t xml:space="preserve"> with Simulink blocks but then problems occurred when we ran the simulation part. Due to one wrong direction </w:t>
      </w:r>
      <w:r>
        <w:rPr>
          <w:color w:val="000000" w:themeColor="text1"/>
          <w:lang w:val="en-US"/>
        </w:rPr>
        <w:t>frame,</w:t>
      </w:r>
      <w:r w:rsidR="0025578E">
        <w:rPr>
          <w:color w:val="000000" w:themeColor="text1"/>
          <w:lang w:val="en-US"/>
        </w:rPr>
        <w:t xml:space="preserve"> which we found out at the very last, we had to test the model </w:t>
      </w:r>
      <w:r w:rsidR="0025578E" w:rsidRPr="00E4764A">
        <w:rPr>
          <w:noProof/>
          <w:color w:val="000000" w:themeColor="text1"/>
          <w:lang w:val="en-US"/>
        </w:rPr>
        <w:t>many</w:t>
      </w:r>
      <w:r w:rsidR="0025578E">
        <w:rPr>
          <w:color w:val="000000" w:themeColor="text1"/>
          <w:lang w:val="en-US"/>
        </w:rPr>
        <w:t xml:space="preserve"> time</w:t>
      </w:r>
      <w:r w:rsidR="008378BA">
        <w:rPr>
          <w:color w:val="000000" w:themeColor="text1"/>
          <w:lang w:val="en-US"/>
        </w:rPr>
        <w:t>s</w:t>
      </w:r>
      <w:r>
        <w:rPr>
          <w:color w:val="000000" w:themeColor="text1"/>
          <w:lang w:val="en-US"/>
        </w:rPr>
        <w:t xml:space="preserve"> but it gave wrong figures</w:t>
      </w:r>
      <w:r w:rsidR="0025578E">
        <w:rPr>
          <w:color w:val="000000" w:themeColor="text1"/>
          <w:lang w:val="en-US"/>
        </w:rPr>
        <w:t xml:space="preserve"> </w:t>
      </w:r>
      <w:r>
        <w:rPr>
          <w:color w:val="000000" w:themeColor="text1"/>
          <w:lang w:val="en-US"/>
        </w:rPr>
        <w:t>then we</w:t>
      </w:r>
      <w:r w:rsidR="0025578E">
        <w:rPr>
          <w:color w:val="000000" w:themeColor="text1"/>
          <w:lang w:val="en-US"/>
        </w:rPr>
        <w:t xml:space="preserve"> ask</w:t>
      </w:r>
      <w:r>
        <w:rPr>
          <w:color w:val="000000" w:themeColor="text1"/>
          <w:lang w:val="en-US"/>
        </w:rPr>
        <w:t>ed</w:t>
      </w:r>
      <w:r w:rsidR="0025578E">
        <w:rPr>
          <w:color w:val="000000" w:themeColor="text1"/>
          <w:lang w:val="en-US"/>
        </w:rPr>
        <w:t xml:space="preserve"> for help from course assistance. Besides, we did not connect the valve</w:t>
      </w:r>
      <w:r w:rsidR="00E4764A">
        <w:rPr>
          <w:color w:val="000000" w:themeColor="text1"/>
          <w:lang w:val="en-US"/>
        </w:rPr>
        <w:t>s</w:t>
      </w:r>
      <w:r w:rsidR="0025578E">
        <w:rPr>
          <w:color w:val="000000" w:themeColor="text1"/>
          <w:lang w:val="en-US"/>
        </w:rPr>
        <w:t xml:space="preserve"> with the hoses, instead,</w:t>
      </w:r>
      <w:r w:rsidR="00E4764A">
        <w:rPr>
          <w:color w:val="000000" w:themeColor="text1"/>
          <w:lang w:val="en-US"/>
        </w:rPr>
        <w:t xml:space="preserve"> the valves were</w:t>
      </w:r>
      <w:r w:rsidR="0025578E">
        <w:rPr>
          <w:color w:val="000000" w:themeColor="text1"/>
          <w:lang w:val="en-US"/>
        </w:rPr>
        <w:t xml:space="preserve"> connected directly to the cylinder</w:t>
      </w:r>
      <w:r w:rsidR="00E4764A">
        <w:rPr>
          <w:color w:val="000000" w:themeColor="text1"/>
          <w:lang w:val="en-US"/>
        </w:rPr>
        <w:t>s</w:t>
      </w:r>
      <w:r w:rsidR="0025578E">
        <w:rPr>
          <w:color w:val="000000" w:themeColor="text1"/>
          <w:lang w:val="en-US"/>
        </w:rPr>
        <w:t xml:space="preserve"> in Simulink model of </w:t>
      </w:r>
      <w:r w:rsidR="0025578E" w:rsidRPr="00E4764A">
        <w:rPr>
          <w:noProof/>
          <w:color w:val="000000" w:themeColor="text1"/>
          <w:lang w:val="en-US"/>
        </w:rPr>
        <w:t>Hydraulic</w:t>
      </w:r>
      <w:r w:rsidR="0025578E">
        <w:rPr>
          <w:color w:val="000000" w:themeColor="text1"/>
          <w:lang w:val="en-US"/>
        </w:rPr>
        <w:t xml:space="preserve"> part. That cause the</w:t>
      </w:r>
      <w:r w:rsidR="00E4764A">
        <w:rPr>
          <w:color w:val="000000" w:themeColor="text1"/>
          <w:lang w:val="en-US"/>
        </w:rPr>
        <w:t xml:space="preserve"> cylinders were</w:t>
      </w:r>
      <w:r w:rsidR="0025578E">
        <w:rPr>
          <w:color w:val="000000" w:themeColor="text1"/>
          <w:lang w:val="en-US"/>
        </w:rPr>
        <w:t xml:space="preserve"> simulated with some weird motion and gave </w:t>
      </w:r>
      <w:r w:rsidR="0025578E" w:rsidRPr="00E4764A">
        <w:rPr>
          <w:noProof/>
          <w:color w:val="000000" w:themeColor="text1"/>
          <w:lang w:val="en-US"/>
        </w:rPr>
        <w:t>wrong</w:t>
      </w:r>
      <w:r w:rsidR="0025578E">
        <w:rPr>
          <w:color w:val="000000" w:themeColor="text1"/>
          <w:lang w:val="en-US"/>
        </w:rPr>
        <w:t xml:space="preserve"> result to </w:t>
      </w:r>
      <w:r w:rsidR="00E4764A">
        <w:rPr>
          <w:color w:val="000000" w:themeColor="text1"/>
          <w:lang w:val="en-US"/>
        </w:rPr>
        <w:t>the Manipulator part. After that, we put the hoses Simulink models and changed friction force model from Seal friction to Hyperbolic Tangent friction, modified the nominal flow rate of valves</w:t>
      </w:r>
      <w:r w:rsidR="008378BA">
        <w:rPr>
          <w:color w:val="000000" w:themeColor="text1"/>
          <w:lang w:val="en-US"/>
        </w:rPr>
        <w:t xml:space="preserve"> and with new modified objects, the system can be opened and simulated in real-time environment.</w:t>
      </w:r>
    </w:p>
    <w:p w:rsidR="00E4764A" w:rsidRPr="00E4764A" w:rsidRDefault="008378BA" w:rsidP="002810C5">
      <w:pPr>
        <w:pStyle w:val="Comment"/>
        <w:rPr>
          <w:color w:val="000000" w:themeColor="text1"/>
        </w:rPr>
      </w:pPr>
      <w:r>
        <w:rPr>
          <w:color w:val="000000" w:themeColor="text1"/>
        </w:rPr>
        <w:t>Finally, t</w:t>
      </w:r>
      <w:r w:rsidR="00E4764A" w:rsidRPr="00E4764A">
        <w:rPr>
          <w:color w:val="000000" w:themeColor="text1"/>
        </w:rPr>
        <w:t xml:space="preserve">his report is </w:t>
      </w:r>
      <w:r w:rsidR="00E4764A" w:rsidRPr="00E4764A">
        <w:rPr>
          <w:noProof/>
          <w:color w:val="000000" w:themeColor="text1"/>
        </w:rPr>
        <w:t>divided</w:t>
      </w:r>
      <w:r w:rsidR="00E4764A" w:rsidRPr="00E4764A">
        <w:rPr>
          <w:color w:val="000000" w:themeColor="text1"/>
        </w:rPr>
        <w:t xml:space="preserve"> into four main parts as they are General Description, Modelling, Implementation and Testing and Future Development. Besides, we give our self – evaluation and feedback about exercise work in Appendix. The sources of referent documents used in this report are provided in Reference part.</w:t>
      </w:r>
    </w:p>
    <w:p w:rsidR="001A2FA7" w:rsidRDefault="001A2FA7" w:rsidP="001A2FA7">
      <w:pPr>
        <w:pStyle w:val="Heading1"/>
      </w:pPr>
      <w:bookmarkStart w:id="6" w:name="_Toc410909493"/>
      <w:bookmarkStart w:id="7" w:name="_Toc475999388"/>
      <w:r>
        <w:lastRenderedPageBreak/>
        <w:t xml:space="preserve">General </w:t>
      </w:r>
      <w:r w:rsidR="00DE1B45">
        <w:t>D</w:t>
      </w:r>
      <w:r>
        <w:t>escription</w:t>
      </w:r>
      <w:bookmarkEnd w:id="6"/>
      <w:bookmarkEnd w:id="7"/>
    </w:p>
    <w:p w:rsidR="001A2FA7" w:rsidRDefault="00430EA8" w:rsidP="001A2FA7">
      <w:pPr>
        <w:pStyle w:val="Heading2"/>
        <w:rPr>
          <w:lang w:val="en-US"/>
        </w:rPr>
      </w:pPr>
      <w:bookmarkStart w:id="8" w:name="_Toc410909494"/>
      <w:bookmarkStart w:id="9" w:name="_Toc475999389"/>
      <w:r>
        <w:rPr>
          <w:lang w:val="en-US"/>
        </w:rPr>
        <w:t>System</w:t>
      </w:r>
      <w:r w:rsidR="00030321">
        <w:rPr>
          <w:lang w:val="en-US"/>
        </w:rPr>
        <w:t xml:space="preserve"> Features</w:t>
      </w:r>
      <w:bookmarkEnd w:id="8"/>
      <w:bookmarkEnd w:id="9"/>
    </w:p>
    <w:p w:rsidR="004F3127" w:rsidRPr="007018F7" w:rsidRDefault="004F3127" w:rsidP="00843EAE">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4-dof forward loader </w:t>
      </w:r>
      <w:r w:rsidR="00443D78"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 consists of two parts</w:t>
      </w:r>
      <w:r w:rsidR="00F0323B"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46B54" w:rsidRPr="007018F7" w:rsidRDefault="00FF59E7" w:rsidP="00FF59E7">
      <w:pPr>
        <w:pStyle w:val="Comment"/>
        <w:ind w:firstLine="130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F3127"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018F7"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3127"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Hydraulic</w:t>
      </w: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B5D50" w:rsidRPr="007018F7" w:rsidRDefault="00FF59E7" w:rsidP="00FF59E7">
      <w:pPr>
        <w:pStyle w:val="Comment"/>
        <w:ind w:firstLine="130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C46B54"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018F7"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46B54"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Manipulator/</w:t>
      </w: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46B54"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4F3127"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echanism</w:t>
      </w:r>
      <w:r w:rsidR="00F0323B"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0323B" w:rsidRPr="007018F7" w:rsidRDefault="009965C0" w:rsidP="00843EAE">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control signal is given</w:t>
      </w:r>
      <w:r w:rsidR="00F0323B"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the joystick connected with the PC through UDP. That means the model is simulated in real-time.</w:t>
      </w:r>
    </w:p>
    <w:p w:rsidR="00F0323B" w:rsidRPr="007018F7" w:rsidRDefault="00F0323B" w:rsidP="00843EAE">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Hydraulic parts takes control signals, cylinder velocity and position as inputs and generates a force as an output. The control signal is given as an input by the joystick connected through PC, the cylinder velocity and position are the outputs of the manipulator/mechanism which are connected to the hydraulics. </w:t>
      </w:r>
    </w:p>
    <w:p w:rsidR="00F0323B" w:rsidRPr="007018F7" w:rsidRDefault="00F0323B" w:rsidP="00843EAE">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Manipulator takes force as input coming from the hydraulics and gives out the cylinder position and velocity which is connected to the </w:t>
      </w:r>
      <w:r w:rsidR="0089606F"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hydraulics part</w:t>
      </w:r>
      <w:r w:rsidR="009965C0"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D3B49" w:rsidRPr="007018F7" w:rsidRDefault="009965C0" w:rsidP="00843EAE">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forwarder loader has multiple applications</w:t>
      </w:r>
      <w:r w:rsidR="008D3B49"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widely used in various sectors:</w:t>
      </w:r>
    </w:p>
    <w:p w:rsidR="008D3B49" w:rsidRPr="007018F7" w:rsidRDefault="002B1A85" w:rsidP="002B1A85">
      <w:pPr>
        <w:pStyle w:val="Comment"/>
        <w:ind w:firstLine="130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8D3B49"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3B49"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handle &amp; transport heavy materials for construction operations</w:t>
      </w:r>
    </w:p>
    <w:p w:rsidR="008D3B49" w:rsidRPr="007018F7" w:rsidRDefault="002B1A85" w:rsidP="002B1A85">
      <w:pPr>
        <w:pStyle w:val="Comment"/>
        <w:ind w:firstLine="130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8D3B49"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3B49"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pick &amp; place heavy logs of wood</w:t>
      </w:r>
    </w:p>
    <w:p w:rsidR="008D3B49" w:rsidRPr="007018F7" w:rsidRDefault="002B1A85" w:rsidP="002B1A85">
      <w:pPr>
        <w:pStyle w:val="Comment"/>
        <w:ind w:firstLine="130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8D3B49"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Sometimes it is used for digging and excavation also.</w:t>
      </w:r>
    </w:p>
    <w:p w:rsidR="009965C0" w:rsidRPr="007018F7" w:rsidRDefault="008D3B49" w:rsidP="00843EAE">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movement of the actuators are done by the tilt and extension of the loader and the gripping of the load is done by the bucket which is fixed at the end of the extension. The rotation and movement is controlled by the hydraulics. </w:t>
      </w:r>
      <w:r w:rsidR="009965C0" w:rsidRPr="007018F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30321" w:rsidRPr="00644759" w:rsidRDefault="007018F7" w:rsidP="007018F7">
      <w:pPr>
        <w:pStyle w:val="Comment"/>
        <w:numPr>
          <w:ilvl w:val="0"/>
          <w:numId w:val="47"/>
        </w:numPr>
        <w:rPr>
          <w:color w:val="000000" w:themeColor="text1"/>
          <w:lang w:val="en-US"/>
        </w:rPr>
      </w:pPr>
      <w:r w:rsidRPr="00644759">
        <w:rPr>
          <w:color w:val="000000" w:themeColor="text1"/>
          <w:lang w:val="en-US"/>
        </w:rPr>
        <w:t>Simulation environment</w:t>
      </w:r>
      <w:r w:rsidR="00644759">
        <w:rPr>
          <w:color w:val="000000" w:themeColor="text1"/>
          <w:lang w:val="en-US"/>
        </w:rPr>
        <w:t xml:space="preserve"> (take pic of Simulink and simmechanics)</w:t>
      </w:r>
    </w:p>
    <w:p w:rsidR="00644759" w:rsidRPr="00644759" w:rsidRDefault="00644759" w:rsidP="007018F7">
      <w:pPr>
        <w:pStyle w:val="Comment"/>
        <w:numPr>
          <w:ilvl w:val="0"/>
          <w:numId w:val="47"/>
        </w:numPr>
        <w:rPr>
          <w:color w:val="000000" w:themeColor="text1"/>
          <w:lang w:val="en-US"/>
        </w:rPr>
      </w:pPr>
      <w:r w:rsidRPr="00644759">
        <w:rPr>
          <w:color w:val="000000" w:themeColor="text1"/>
          <w:lang w:val="en-US"/>
        </w:rPr>
        <w:t>Real-time environment</w:t>
      </w:r>
      <w:r>
        <w:rPr>
          <w:color w:val="000000" w:themeColor="text1"/>
          <w:lang w:val="en-US"/>
        </w:rPr>
        <w:t xml:space="preserve"> (take pic of Realtime environment and joysticks)</w:t>
      </w:r>
    </w:p>
    <w:p w:rsidR="00030321" w:rsidRDefault="002810C5" w:rsidP="00030321">
      <w:pPr>
        <w:pStyle w:val="Heading2"/>
        <w:rPr>
          <w:lang w:val="en-US"/>
        </w:rPr>
      </w:pPr>
      <w:bookmarkStart w:id="10" w:name="_Toc410909496"/>
      <w:bookmarkStart w:id="11" w:name="_Toc475999390"/>
      <w:r>
        <w:rPr>
          <w:lang w:val="en-US"/>
        </w:rPr>
        <w:t>Implementation plan</w:t>
      </w:r>
      <w:bookmarkEnd w:id="10"/>
      <w:bookmarkEnd w:id="11"/>
    </w:p>
    <w:p w:rsidR="006142E5" w:rsidRDefault="006142E5" w:rsidP="00BD3690">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forward loader system is divided into three parts. </w:t>
      </w:r>
    </w:p>
    <w:p w:rsidR="006142E5" w:rsidRDefault="006142E5" w:rsidP="006142E5">
      <w:pPr>
        <w:pStyle w:val="Comment"/>
        <w:numPr>
          <w:ilvl w:val="0"/>
          <w:numId w:val="42"/>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real time simulation</w:t>
      </w:r>
      <w:r w:rsidR="00C46B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involves a control signals which is send to the hydraulics by the joystick and a receiver which </w:t>
      </w:r>
      <w:r w:rsidRPr="0073033D">
        <w:rPr>
          <w:b/>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measures the angle of rotation</w:t>
      </w:r>
      <w:r w:rsidRPr="0073033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rom the manipulator</w:t>
      </w:r>
      <w:r w:rsidR="0073033D">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866A7" w:rsidRDefault="0073033D" w:rsidP="0073033D">
      <w:pPr>
        <w:pStyle w:val="Comment"/>
        <w:numPr>
          <w:ilvl w:val="0"/>
          <w:numId w:val="42"/>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hydraulic which consists of several subsystems: </w:t>
      </w:r>
    </w:p>
    <w:p w:rsidR="0073033D" w:rsidRPr="0073033D" w:rsidRDefault="0073033D" w:rsidP="002866A7">
      <w:pPr>
        <w:pStyle w:val="Comment"/>
        <w:ind w:left="3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¾  directional control valve:(The valve consists of Valve dynamics, Relative openings and flow path). </w:t>
      </w:r>
    </w:p>
    <w:p w:rsidR="0073033D" w:rsidRDefault="00387EC1" w:rsidP="0073033D">
      <w:pPr>
        <w:pStyle w:val="Comment"/>
        <w:ind w:left="108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b)Cylinder(End collision and friction model)</w:t>
      </w:r>
    </w:p>
    <w:p w:rsidR="0073033D" w:rsidRDefault="0073033D" w:rsidP="0073033D">
      <w:pPr>
        <w:pStyle w:val="Comment"/>
        <w:ind w:left="108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C1ED8" w:rsidRDefault="0073033D" w:rsidP="0073033D">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iii)</w:t>
      </w:r>
      <w:r w:rsidR="003C1ED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Manipulator which consists of sereral subsystems:  </w:t>
      </w:r>
    </w:p>
    <w:p w:rsidR="0073033D" w:rsidRDefault="003C1ED8" w:rsidP="003C1ED8">
      <w:pPr>
        <w:pStyle w:val="Comment"/>
        <w:numPr>
          <w:ilvl w:val="0"/>
          <w:numId w:val="43"/>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Rotator</w:t>
      </w:r>
      <w:r w:rsidR="00737C0E">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C1ED8" w:rsidRDefault="007B7E63" w:rsidP="003C1ED8">
      <w:pPr>
        <w:pStyle w:val="Comment"/>
        <w:ind w:left="10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lang w:val="en-US" w:eastAsia="en-US"/>
        </w:rPr>
        <mc:AlternateContent>
          <mc:Choice Requires="wps">
            <w:drawing>
              <wp:anchor distT="0" distB="0" distL="114300" distR="114300" simplePos="0" relativeHeight="251661312" behindDoc="0" locked="0" layoutInCell="1" allowOverlap="1">
                <wp:simplePos x="0" y="0"/>
                <wp:positionH relativeFrom="column">
                  <wp:posOffset>1750060</wp:posOffset>
                </wp:positionH>
                <wp:positionV relativeFrom="paragraph">
                  <wp:posOffset>353695</wp:posOffset>
                </wp:positionV>
                <wp:extent cx="95250" cy="527050"/>
                <wp:effectExtent l="0" t="0" r="19050" b="25400"/>
                <wp:wrapNone/>
                <wp:docPr id="3" name="Right Brace 3"/>
                <wp:cNvGraphicFramePr/>
                <a:graphic xmlns:a="http://schemas.openxmlformats.org/drawingml/2006/main">
                  <a:graphicData uri="http://schemas.microsoft.com/office/word/2010/wordprocessingShape">
                    <wps:wsp>
                      <wps:cNvSpPr/>
                      <wps:spPr>
                        <a:xfrm>
                          <a:off x="0" y="0"/>
                          <a:ext cx="95250" cy="52705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rsidR="00E4002D" w:rsidRDefault="00E4002D" w:rsidP="00BA21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6" type="#_x0000_t88" style="position:absolute;left:0;text-align:left;margin-left:137.8pt;margin-top:27.85pt;width:7.5pt;height: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" adj="325" strokecolor="#4579b8 [3044]">
                <v:textbox>
                  <w:txbxContent>
                    <w:p w:rsidR="00E4002D" w:rsidRDefault="00E4002D" w:rsidP="00BA213B">
                      <w:pPr>
                        <w:jc w:val="center"/>
                      </w:pPr>
                    </w:p>
                  </w:txbxContent>
                </v:textbox>
              </v:shape>
            </w:pict>
          </mc:Fallback>
        </mc:AlternateContent>
      </w:r>
      <w:r w:rsidR="003C1ED8">
        <w:rPr>
          <w:noProof/>
          <w:color w:val="000000" w:themeColor="text1"/>
          <w:lang w:val="en-US" w:eastAsia="en-US"/>
        </w:rPr>
        <mc:AlternateContent>
          <mc:Choice Requires="wps">
            <w:drawing>
              <wp:anchor distT="0" distB="0" distL="114300" distR="114300" simplePos="0" relativeHeight="251659264" behindDoc="0" locked="0" layoutInCell="1" allowOverlap="1">
                <wp:simplePos x="0" y="0"/>
                <wp:positionH relativeFrom="column">
                  <wp:posOffset>1350010</wp:posOffset>
                </wp:positionH>
                <wp:positionV relativeFrom="paragraph">
                  <wp:posOffset>48895</wp:posOffset>
                </wp:positionV>
                <wp:extent cx="45719" cy="495300"/>
                <wp:effectExtent l="0" t="0" r="12065" b="19050"/>
                <wp:wrapThrough wrapText="bothSides">
                  <wp:wrapPolygon edited="0">
                    <wp:start x="0" y="0"/>
                    <wp:lineTo x="0" y="21600"/>
                    <wp:lineTo x="18254" y="21600"/>
                    <wp:lineTo x="18254" y="0"/>
                    <wp:lineTo x="0" y="0"/>
                  </wp:wrapPolygon>
                </wp:wrapThrough>
                <wp:docPr id="1" name="Right Brace 1"/>
                <wp:cNvGraphicFramePr/>
                <a:graphic xmlns:a="http://schemas.openxmlformats.org/drawingml/2006/main">
                  <a:graphicData uri="http://schemas.microsoft.com/office/word/2010/wordprocessingShape">
                    <wps:wsp>
                      <wps:cNvSpPr/>
                      <wps:spPr>
                        <a:xfrm>
                          <a:off x="0" y="0"/>
                          <a:ext cx="45719" cy="4953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rsidR="00E4002D" w:rsidRDefault="00E4002D" w:rsidP="00BA21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1" o:spid="_x0000_s1027" type="#_x0000_t88" style="position:absolute;left:0;text-align:left;margin-left:106.3pt;margin-top:3.85pt;width:3.6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" adj="166" strokecolor="#4579b8 [3044]">
                <v:textbox>
                  <w:txbxContent>
                    <w:p w:rsidR="00E4002D" w:rsidRDefault="00E4002D" w:rsidP="00BA213B">
                      <w:pPr>
                        <w:jc w:val="center"/>
                      </w:pPr>
                    </w:p>
                  </w:txbxContent>
                </v:textbox>
                <w10:wrap type="through"/>
              </v:shape>
            </w:pict>
          </mc:Fallback>
        </mc:AlternateContent>
      </w:r>
      <w:r w:rsidR="003C1ED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2866A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1ED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Pillar</w:t>
      </w:r>
    </w:p>
    <w:p w:rsidR="007B7E63" w:rsidRDefault="003C1ED8" w:rsidP="003C1ED8">
      <w:pPr>
        <w:pStyle w:val="Comment"/>
        <w:numPr>
          <w:ilvl w:val="0"/>
          <w:numId w:val="43"/>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lang w:val="en-US" w:eastAsia="en-US"/>
        </w:rPr>
        <mc:AlternateContent>
          <mc:Choice Requires="wps">
            <w:drawing>
              <wp:anchor distT="0" distB="0" distL="114300" distR="114300" simplePos="0" relativeHeight="251660288" behindDoc="0" locked="0" layoutInCell="1" allowOverlap="1">
                <wp:simplePos x="0" y="0"/>
                <wp:positionH relativeFrom="column">
                  <wp:posOffset>1419860</wp:posOffset>
                </wp:positionH>
                <wp:positionV relativeFrom="paragraph">
                  <wp:posOffset>96520</wp:posOffset>
                </wp:positionV>
                <wp:extent cx="520700" cy="12700"/>
                <wp:effectExtent l="0" t="76200" r="31750" b="82550"/>
                <wp:wrapThrough wrapText="bothSides">
                  <wp:wrapPolygon edited="0">
                    <wp:start x="16595" y="-129600"/>
                    <wp:lineTo x="15805" y="-64800"/>
                    <wp:lineTo x="16595" y="64800"/>
                    <wp:lineTo x="17385" y="129600"/>
                    <wp:lineTo x="21337" y="129600"/>
                    <wp:lineTo x="22127" y="64800"/>
                    <wp:lineTo x="21337" y="-32400"/>
                    <wp:lineTo x="20546" y="-129600"/>
                    <wp:lineTo x="16595" y="-129600"/>
                  </wp:wrapPolygon>
                </wp:wrapThrough>
                <wp:docPr id="2" name="Straight Arrow Connector 2"/>
                <wp:cNvGraphicFramePr/>
                <a:graphic xmlns:a="http://schemas.openxmlformats.org/drawingml/2006/main">
                  <a:graphicData uri="http://schemas.microsoft.com/office/word/2010/wordprocessingShape">
                    <wps:wsp>
                      <wps:cNvCnPr/>
                      <wps:spPr>
                        <a:xfrm flipV="1">
                          <a:off x="0" y="0"/>
                          <a:ext cx="5207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type w14:anchorId="4C749C73" id="_x0000_t32" coordsize="21600,21600" o:spt="32" o:oned="t" path="m,l21600,21600e" filled="f">
                <v:path arrowok="t" fillok="f" o:connecttype="none"/>
                <o:lock v:ext="edit" shapetype="t"/>
              </v:shapetype>
              <v:shape id="Straight Arrow Connector 2" o:spid="_x0000_s1026" type="#_x0000_t32" style="position:absolute;margin-left:111.8pt;margin-top:7.6pt;width:41pt;height:1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" strokecolor="#4579b8 [3044]">
                <v:stroke endarrow="block"/>
                <w10:wrap type="through"/>
              </v:shape>
            </w:pict>
          </mc:Fallback>
        </mc:AlternateConten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Lift  </w:t>
      </w:r>
      <w:r w:rsidR="007B7E63">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B7E63">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cylinder attached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C1ED8" w:rsidRDefault="00737C0E" w:rsidP="003C1ED8">
      <w:pPr>
        <w:pStyle w:val="Comment"/>
        <w:numPr>
          <w:ilvl w:val="0"/>
          <w:numId w:val="43"/>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lang w:val="en-US" w:eastAsia="en-US"/>
        </w:rPr>
        <mc:AlternateContent>
          <mc:Choice Requires="wps">
            <w:drawing>
              <wp:anchor distT="0" distB="0" distL="114300" distR="114300" simplePos="0" relativeHeight="251665408" behindDoc="0" locked="0" layoutInCell="1" allowOverlap="1" wp14:anchorId="10610F4A" wp14:editId="769444D9">
                <wp:simplePos x="0" y="0"/>
                <wp:positionH relativeFrom="column">
                  <wp:posOffset>1940560</wp:posOffset>
                </wp:positionH>
                <wp:positionV relativeFrom="paragraph">
                  <wp:posOffset>29210</wp:posOffset>
                </wp:positionV>
                <wp:extent cx="95250" cy="527050"/>
                <wp:effectExtent l="0" t="0" r="19050" b="25400"/>
                <wp:wrapNone/>
                <wp:docPr id="5" name="Right Brace 5"/>
                <wp:cNvGraphicFramePr/>
                <a:graphic xmlns:a="http://schemas.openxmlformats.org/drawingml/2006/main">
                  <a:graphicData uri="http://schemas.microsoft.com/office/word/2010/wordprocessingShape">
                    <wps:wsp>
                      <wps:cNvSpPr/>
                      <wps:spPr>
                        <a:xfrm>
                          <a:off x="0" y="0"/>
                          <a:ext cx="95250" cy="52705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rsidR="00E4002D" w:rsidRDefault="00E4002D" w:rsidP="00BA21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610F4A" id="Right Brace 5" o:spid="_x0000_s1028" type="#_x0000_t88" style="position:absolute;left:0;text-align:left;margin-left:152.8pt;margin-top:2.3pt;width:7.5pt;height:4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" adj="325" strokecolor="#4579b8 [3044]">
                <v:textbox>
                  <w:txbxContent>
                    <w:p w:rsidR="00E4002D" w:rsidRDefault="00E4002D" w:rsidP="00BA213B">
                      <w:pPr>
                        <w:jc w:val="center"/>
                      </w:pPr>
                    </w:p>
                  </w:txbxContent>
                </v:textbox>
              </v:shape>
            </w:pict>
          </mc:Fallback>
        </mc:AlternateContent>
      </w:r>
      <w:r w:rsidR="007B7E63">
        <w:rPr>
          <w:noProof/>
          <w:color w:val="000000" w:themeColor="text1"/>
          <w:lang w:val="en-US" w:eastAsia="en-US"/>
        </w:rPr>
        <mc:AlternateContent>
          <mc:Choice Requires="wps">
            <w:drawing>
              <wp:anchor distT="0" distB="0" distL="114300" distR="114300" simplePos="0" relativeHeight="251663360" behindDoc="0" locked="0" layoutInCell="1" allowOverlap="1" wp14:anchorId="6143A1D6" wp14:editId="7AA48919">
                <wp:simplePos x="0" y="0"/>
                <wp:positionH relativeFrom="column">
                  <wp:posOffset>1908810</wp:posOffset>
                </wp:positionH>
                <wp:positionV relativeFrom="paragraph">
                  <wp:posOffset>130810</wp:posOffset>
                </wp:positionV>
                <wp:extent cx="520700" cy="12700"/>
                <wp:effectExtent l="0" t="76200" r="31750" b="82550"/>
                <wp:wrapThrough wrapText="bothSides">
                  <wp:wrapPolygon edited="0">
                    <wp:start x="16595" y="-129600"/>
                    <wp:lineTo x="15805" y="-64800"/>
                    <wp:lineTo x="16595" y="64800"/>
                    <wp:lineTo x="17385" y="129600"/>
                    <wp:lineTo x="21337" y="129600"/>
                    <wp:lineTo x="22127" y="64800"/>
                    <wp:lineTo x="21337" y="-32400"/>
                    <wp:lineTo x="20546" y="-129600"/>
                    <wp:lineTo x="16595" y="-129600"/>
                  </wp:wrapPolygon>
                </wp:wrapThrough>
                <wp:docPr id="4" name="Straight Arrow Connector 4"/>
                <wp:cNvGraphicFramePr/>
                <a:graphic xmlns:a="http://schemas.openxmlformats.org/drawingml/2006/main">
                  <a:graphicData uri="http://schemas.microsoft.com/office/word/2010/wordprocessingShape">
                    <wps:wsp>
                      <wps:cNvCnPr/>
                      <wps:spPr>
                        <a:xfrm flipV="1">
                          <a:off x="0" y="0"/>
                          <a:ext cx="5207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1EFCF7B1" id="Straight Arrow Connector 4" o:spid="_x0000_s1026" type="#_x0000_t32" style="position:absolute;margin-left:150.3pt;margin-top:10.3pt;width:41pt;height: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" strokecolor="#4579b8 [3044]">
                <v:stroke endarrow="block"/>
                <w10:wrap type="through"/>
              </v:shape>
            </w:pict>
          </mc:Fallback>
        </mc:AlternateConten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4bar</w:t>
      </w:r>
      <w:r w:rsidR="007B7E63">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linkage</w:t>
      </w:r>
      <w:r w:rsidR="003C1ED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B7E63">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cylinder attached  </w:t>
      </w:r>
    </w:p>
    <w:p w:rsidR="00737C0E" w:rsidRDefault="00737C0E" w:rsidP="003C1ED8">
      <w:pPr>
        <w:pStyle w:val="Comment"/>
        <w:numPr>
          <w:ilvl w:val="0"/>
          <w:numId w:val="43"/>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lang w:val="en-US" w:eastAsia="en-US"/>
        </w:rPr>
        <mc:AlternateContent>
          <mc:Choice Requires="wps">
            <w:drawing>
              <wp:anchor distT="0" distB="0" distL="114300" distR="114300" simplePos="0" relativeHeight="251667456" behindDoc="0" locked="0" layoutInCell="1" allowOverlap="1" wp14:anchorId="0450846B" wp14:editId="1FF4B78B">
                <wp:simplePos x="0" y="0"/>
                <wp:positionH relativeFrom="column">
                  <wp:posOffset>2054860</wp:posOffset>
                </wp:positionH>
                <wp:positionV relativeFrom="paragraph">
                  <wp:posOffset>114300</wp:posOffset>
                </wp:positionV>
                <wp:extent cx="520700" cy="12700"/>
                <wp:effectExtent l="0" t="76200" r="31750" b="82550"/>
                <wp:wrapThrough wrapText="bothSides">
                  <wp:wrapPolygon edited="0">
                    <wp:start x="16595" y="-129600"/>
                    <wp:lineTo x="15805" y="-64800"/>
                    <wp:lineTo x="16595" y="64800"/>
                    <wp:lineTo x="17385" y="129600"/>
                    <wp:lineTo x="21337" y="129600"/>
                    <wp:lineTo x="22127" y="64800"/>
                    <wp:lineTo x="21337" y="-32400"/>
                    <wp:lineTo x="20546" y="-129600"/>
                    <wp:lineTo x="16595" y="-129600"/>
                  </wp:wrapPolygon>
                </wp:wrapThrough>
                <wp:docPr id="6" name="Straight Arrow Connector 6"/>
                <wp:cNvGraphicFramePr/>
                <a:graphic xmlns:a="http://schemas.openxmlformats.org/drawingml/2006/main">
                  <a:graphicData uri="http://schemas.microsoft.com/office/word/2010/wordprocessingShape">
                    <wps:wsp>
                      <wps:cNvCnPr/>
                      <wps:spPr>
                        <a:xfrm flipV="1">
                          <a:off x="0" y="0"/>
                          <a:ext cx="5207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1EDEC530" id="Straight Arrow Connector 6" o:spid="_x0000_s1026" type="#_x0000_t32" style="position:absolute;margin-left:161.8pt;margin-top:9pt;width:41pt;height: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" strokecolor="#4579b8 [3044]">
                <v:stroke endarrow="block"/>
                <w10:wrap type="through"/>
              </v:shape>
            </w:pict>
          </mc:Fallback>
        </mc:AlternateConten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                              cylinder attached</w:t>
      </w:r>
    </w:p>
    <w:p w:rsidR="002866A7" w:rsidRPr="006142E5" w:rsidRDefault="002866A7" w:rsidP="002866A7">
      <w:pPr>
        <w:pStyle w:val="Commen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section 5, the system is described more about how it will be improved in future.</w:t>
      </w:r>
    </w:p>
    <w:p w:rsidR="00F90A51" w:rsidRPr="00C752EA" w:rsidRDefault="00F90A51" w:rsidP="006A0164">
      <w:pPr>
        <w:pStyle w:val="BodyText"/>
        <w:rPr>
          <w:lang w:val="en-US"/>
        </w:rPr>
      </w:pPr>
    </w:p>
    <w:p w:rsidR="009D7256" w:rsidRDefault="00DA5FDC" w:rsidP="00C53CFB">
      <w:pPr>
        <w:pStyle w:val="Heading1"/>
      </w:pPr>
      <w:bookmarkStart w:id="12" w:name="_Toc410909498"/>
      <w:bookmarkStart w:id="13" w:name="_Toc475999391"/>
      <w:r w:rsidRPr="00C53CFB">
        <w:lastRenderedPageBreak/>
        <w:t>Modelling</w:t>
      </w:r>
      <w:bookmarkEnd w:id="12"/>
      <w:bookmarkEnd w:id="13"/>
    </w:p>
    <w:p w:rsidR="004F25A9" w:rsidRDefault="004F25A9" w:rsidP="004F25A9">
      <w:pPr>
        <w:pStyle w:val="Heading2"/>
        <w:rPr>
          <w:lang w:val="en-US"/>
        </w:rPr>
      </w:pPr>
      <w:bookmarkStart w:id="14" w:name="_Toc410909500"/>
      <w:bookmarkStart w:id="15" w:name="_Toc371077095"/>
      <w:bookmarkStart w:id="16" w:name="_Toc475999392"/>
      <w:r>
        <w:rPr>
          <w:lang w:val="en-US"/>
        </w:rPr>
        <w:t>Modelling hydraulics</w:t>
      </w:r>
      <w:bookmarkEnd w:id="14"/>
      <w:bookmarkEnd w:id="16"/>
    </w:p>
    <w:bookmarkEnd w:id="15"/>
    <w:p w:rsidR="004F25A9" w:rsidRDefault="004F25A9" w:rsidP="004F25A9">
      <w:pPr>
        <w:pStyle w:val="Commen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aim of Hydraulic circuit is to model different parts. The subsystem of hydraulic parts are given below:</w:t>
      </w:r>
    </w:p>
    <w:p w:rsidR="004F25A9" w:rsidRDefault="004F25A9" w:rsidP="004F25A9">
      <w:pPr>
        <w:pStyle w:val="Comment"/>
        <w:numPr>
          <w:ilvl w:val="0"/>
          <w:numId w:val="4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directional control valve</w:t>
      </w:r>
    </w:p>
    <w:p w:rsidR="004F25A9" w:rsidRDefault="00007ED1" w:rsidP="004F25A9">
      <w:pPr>
        <w:pStyle w:val="Comment"/>
        <w:numPr>
          <w:ilvl w:val="0"/>
          <w:numId w:val="4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Hoses</w:t>
      </w:r>
    </w:p>
    <w:p w:rsidR="004F25A9" w:rsidRDefault="004F25A9" w:rsidP="004F25A9">
      <w:pPr>
        <w:pStyle w:val="Comment"/>
        <w:numPr>
          <w:ilvl w:val="0"/>
          <w:numId w:val="4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Cylinder</w:t>
      </w:r>
    </w:p>
    <w:p w:rsidR="00007ED1" w:rsidRDefault="00007ED1" w:rsidP="004F25A9">
      <w:pPr>
        <w:pStyle w:val="Comment"/>
        <w:numPr>
          <w:ilvl w:val="0"/>
          <w:numId w:val="4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collision model</w:t>
      </w:r>
    </w:p>
    <w:p w:rsidR="00007ED1" w:rsidRDefault="00007ED1" w:rsidP="004F25A9">
      <w:pPr>
        <w:pStyle w:val="Comment"/>
        <w:numPr>
          <w:ilvl w:val="0"/>
          <w:numId w:val="4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Friction model</w:t>
      </w:r>
    </w:p>
    <w:p w:rsidR="00007ED1" w:rsidRDefault="00C46B54" w:rsidP="00C46B54">
      <w:pPr>
        <w:pStyle w:val="Comment"/>
        <w:ind w:left="36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eastAsia="en-US"/>
        </w:rPr>
        <mc:AlternateContent>
          <mc:Choice Requires="wps">
            <w:drawing>
              <wp:anchor distT="0" distB="0" distL="114300" distR="114300" simplePos="0" relativeHeight="251670528" behindDoc="0" locked="0" layoutInCell="1" allowOverlap="1" wp14:anchorId="0903C87F" wp14:editId="104671C1">
                <wp:simplePos x="0" y="0"/>
                <wp:positionH relativeFrom="margin">
                  <wp:align>center</wp:align>
                </wp:positionH>
                <wp:positionV relativeFrom="paragraph">
                  <wp:posOffset>3585845</wp:posOffset>
                </wp:positionV>
                <wp:extent cx="7059930" cy="171450"/>
                <wp:effectExtent l="0" t="0" r="7620" b="0"/>
                <wp:wrapThrough wrapText="bothSides">
                  <wp:wrapPolygon edited="0">
                    <wp:start x="0" y="0"/>
                    <wp:lineTo x="0" y="19200"/>
                    <wp:lineTo x="21565" y="19200"/>
                    <wp:lineTo x="21565"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7059930" cy="171450"/>
                        </a:xfrm>
                        <a:prstGeom prst="rect">
                          <a:avLst/>
                        </a:prstGeom>
                        <a:solidFill>
                          <a:prstClr val="white"/>
                        </a:solidFill>
                        <a:ln>
                          <a:noFill/>
                        </a:ln>
                      </wps:spPr>
                      <wps:txbx>
                        <w:txbxContent>
                          <w:p w:rsidR="00E4002D" w:rsidRPr="00F95FA7" w:rsidRDefault="00E4002D" w:rsidP="00C46B54">
                            <w:pPr>
                              <w:pStyle w:val="Caption"/>
                              <w:jc w:val="center"/>
                              <w:rPr>
                                <w:noProof/>
                                <w:color w:val="0070C0"/>
                                <w:sz w:val="24"/>
                                <w:szCs w:val="24"/>
                              </w:rPr>
                            </w:pPr>
                            <w:bookmarkStart w:id="17" w:name="_Toc475999293"/>
                            <w:r>
                              <w:t xml:space="preserve">Figure </w:t>
                            </w:r>
                            <w:r w:rsidR="00A6571D">
                              <w:fldChar w:fldCharType="begin"/>
                            </w:r>
                            <w:r w:rsidR="00A6571D">
                              <w:instrText xml:space="preserve"> STYLEREF 1 \s </w:instrText>
                            </w:r>
                            <w:r w:rsidR="00A6571D">
                              <w:fldChar w:fldCharType="separate"/>
                            </w:r>
                            <w:r w:rsidR="00A6571D">
                              <w:rPr>
                                <w:noProof/>
                              </w:rPr>
                              <w:t>3</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1</w:t>
                            </w:r>
                            <w:r w:rsidR="00A6571D">
                              <w:fldChar w:fldCharType="end"/>
                            </w:r>
                            <w:r w:rsidR="001F781F">
                              <w:t xml:space="preserve"> </w:t>
                            </w:r>
                            <w:r>
                              <w:t>H</w:t>
                            </w:r>
                            <w:r w:rsidR="001F781F">
                              <w:t>ydraulic circuit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03C87F" id="_x0000_t202" coordsize="21600,21600" o:spt="202" path="m,l,21600r21600,l21600,xe">
                <v:stroke joinstyle="miter"/>
                <v:path gradientshapeok="t" o:connecttype="rect"/>
              </v:shapetype>
              <v:shape id="Text Box 10" o:spid="_x0000_s1029" type="#_x0000_t202" style="position:absolute;left:0;text-align:left;margin-left:0;margin-top:282.35pt;width:555.9pt;height:13.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" stroked="f">
                <v:textbox inset="0,0,0,0">
                  <w:txbxContent>
                    <w:p w:rsidR="00E4002D" w:rsidRPr="00F95FA7" w:rsidRDefault="00E4002D" w:rsidP="00C46B54">
                      <w:pPr>
                        <w:pStyle w:val="Caption"/>
                        <w:jc w:val="center"/>
                        <w:rPr>
                          <w:noProof/>
                          <w:color w:val="0070C0"/>
                          <w:sz w:val="24"/>
                          <w:szCs w:val="24"/>
                        </w:rPr>
                      </w:pPr>
                      <w:bookmarkStart w:id="18" w:name="_Toc475999293"/>
                      <w:r>
                        <w:t xml:space="preserve">Figure </w:t>
                      </w:r>
                      <w:r w:rsidR="00A6571D">
                        <w:fldChar w:fldCharType="begin"/>
                      </w:r>
                      <w:r w:rsidR="00A6571D">
                        <w:instrText xml:space="preserve"> STYLEREF 1 \s </w:instrText>
                      </w:r>
                      <w:r w:rsidR="00A6571D">
                        <w:fldChar w:fldCharType="separate"/>
                      </w:r>
                      <w:r w:rsidR="00A6571D">
                        <w:rPr>
                          <w:noProof/>
                        </w:rPr>
                        <w:t>3</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1</w:t>
                      </w:r>
                      <w:r w:rsidR="00A6571D">
                        <w:fldChar w:fldCharType="end"/>
                      </w:r>
                      <w:r w:rsidR="001F781F">
                        <w:t xml:space="preserve"> </w:t>
                      </w:r>
                      <w:r>
                        <w:t>H</w:t>
                      </w:r>
                      <w:r w:rsidR="001F781F">
                        <w:t>ydraulic circuit</w:t>
                      </w:r>
                      <w:bookmarkEnd w:id="18"/>
                    </w:p>
                  </w:txbxContent>
                </v:textbox>
                <w10:wrap type="through" anchorx="margin"/>
              </v:shape>
            </w:pict>
          </mc:Fallback>
        </mc:AlternateContent>
      </w:r>
      <w:r w:rsidR="00007ED1">
        <w:rPr>
          <w:noProof/>
          <w:lang w:val="en-US" w:eastAsia="en-US"/>
        </w:rPr>
        <w:drawing>
          <wp:anchor distT="0" distB="0" distL="114300" distR="114300" simplePos="0" relativeHeight="251673600" behindDoc="0" locked="0" layoutInCell="1" allowOverlap="1" wp14:editId="39AF6E43">
            <wp:simplePos x="0" y="0"/>
            <wp:positionH relativeFrom="margin">
              <wp:align>left</wp:align>
            </wp:positionH>
            <wp:positionV relativeFrom="paragraph">
              <wp:posOffset>347345</wp:posOffset>
            </wp:positionV>
            <wp:extent cx="5962650" cy="3099435"/>
            <wp:effectExtent l="0" t="0" r="0" b="5715"/>
            <wp:wrapSquare wrapText="bothSides"/>
            <wp:docPr id="12" name="Picture 12" descr="C:\Users\palla\AppData\Local\Microsoft\Windows\INetCacheContent.Word\cyl 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lla\AppData\Local\Microsoft\Windows\INetCacheContent.Word\cyl o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309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7ED1" w:rsidRPr="00CE1CE0" w:rsidRDefault="00007ED1" w:rsidP="00007ED1">
      <w:pPr>
        <w:pStyle w:val="Comment"/>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25A9" w:rsidRDefault="004F25A9" w:rsidP="004F25A9">
      <w:pPr>
        <w:pStyle w:val="Commen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07ED1" w:rsidRDefault="00007ED1" w:rsidP="004F25A9">
      <w:pPr>
        <w:jc w:val="both"/>
        <w:rPr>
          <w:rFonts w:cstheme="minorHAnsi"/>
        </w:rPr>
      </w:pPr>
    </w:p>
    <w:p w:rsidR="00007ED1" w:rsidRDefault="00007ED1" w:rsidP="004F25A9">
      <w:pPr>
        <w:jc w:val="both"/>
        <w:rPr>
          <w:rFonts w:cstheme="minorHAnsi"/>
        </w:rPr>
      </w:pPr>
    </w:p>
    <w:p w:rsidR="004F25A9" w:rsidRPr="00315DDE" w:rsidRDefault="004F25A9" w:rsidP="004F25A9">
      <w:pPr>
        <w:jc w:val="both"/>
        <w:rPr>
          <w:rFonts w:cstheme="minorHAnsi"/>
        </w:rPr>
      </w:pPr>
      <w:r w:rsidRPr="00315DDE">
        <w:rPr>
          <w:rFonts w:cstheme="minorHAnsi"/>
        </w:rPr>
        <w:lastRenderedPageBreak/>
        <w:t>The supply pressure and the input from the controller serves as an input to the modelled system.  The 4/3 direction control valve signifies 4 ports namely P(supply), T(tank), A (chamber A of cylinder) and B (Cylinder chamber B) and 3 positions (-1,0,1). The hoses serve as a transport medium for the fluid from valve to cylinder chambers. The pressure of the fluid flow inside the hydraulic cylinder actuates the motion of the piston which generates a force for the mechanism to work.</w:t>
      </w:r>
    </w:p>
    <w:p w:rsidR="004F25A9" w:rsidRPr="00315DDE" w:rsidRDefault="004F25A9" w:rsidP="004F25A9">
      <w:pPr>
        <w:jc w:val="both"/>
        <w:rPr>
          <w:rFonts w:cstheme="minorHAnsi"/>
        </w:rPr>
      </w:pPr>
      <w:r w:rsidRPr="00315DDE">
        <w:rPr>
          <w:rFonts w:cstheme="minorHAnsi"/>
        </w:rPr>
        <w:t xml:space="preserve"> The modelling is done in two steps:</w:t>
      </w:r>
    </w:p>
    <w:p w:rsidR="004F25A9" w:rsidRPr="00315DDE" w:rsidRDefault="004F25A9" w:rsidP="004F25A9">
      <w:pPr>
        <w:pStyle w:val="ListParagraph"/>
        <w:numPr>
          <w:ilvl w:val="0"/>
          <w:numId w:val="45"/>
        </w:numPr>
        <w:jc w:val="both"/>
        <w:rPr>
          <w:rFonts w:cstheme="minorHAnsi"/>
        </w:rPr>
      </w:pPr>
      <w:r w:rsidRPr="00315DDE">
        <w:rPr>
          <w:rFonts w:cstheme="minorHAnsi"/>
        </w:rPr>
        <w:t>Modelling of individual components</w:t>
      </w:r>
    </w:p>
    <w:p w:rsidR="004F25A9" w:rsidRPr="00315DDE" w:rsidRDefault="004F25A9" w:rsidP="004F25A9">
      <w:pPr>
        <w:pStyle w:val="ListParagraph"/>
        <w:numPr>
          <w:ilvl w:val="0"/>
          <w:numId w:val="45"/>
        </w:numPr>
        <w:jc w:val="both"/>
        <w:rPr>
          <w:rFonts w:cstheme="minorHAnsi"/>
        </w:rPr>
      </w:pPr>
      <w:r w:rsidRPr="00315DDE">
        <w:rPr>
          <w:rFonts w:cstheme="minorHAnsi"/>
        </w:rPr>
        <w:t>System verification</w:t>
      </w:r>
    </w:p>
    <w:p w:rsidR="004F25A9" w:rsidRPr="00315DDE" w:rsidRDefault="004F25A9" w:rsidP="004F25A9">
      <w:pPr>
        <w:ind w:left="360"/>
        <w:jc w:val="both"/>
        <w:rPr>
          <w:rFonts w:cstheme="minorHAnsi"/>
        </w:rPr>
      </w:pPr>
    </w:p>
    <w:p w:rsidR="004F25A9" w:rsidRPr="00315DDE" w:rsidRDefault="00B35289" w:rsidP="00B35289">
      <w:pPr>
        <w:pStyle w:val="Heading2"/>
      </w:pPr>
      <w:bookmarkStart w:id="19" w:name="_Toc475999393"/>
      <w:r w:rsidRPr="00315DDE">
        <w:t>Modelling of indivi</w:t>
      </w:r>
      <w:r>
        <w:t>d</w:t>
      </w:r>
      <w:r w:rsidRPr="00315DDE">
        <w:t>ual components</w:t>
      </w:r>
      <w:r w:rsidR="004F25A9" w:rsidRPr="00315DDE">
        <w:t>:</w:t>
      </w:r>
      <w:bookmarkEnd w:id="19"/>
    </w:p>
    <w:p w:rsidR="004F25A9" w:rsidRPr="00315DDE" w:rsidRDefault="004F25A9" w:rsidP="00B35289">
      <w:pPr>
        <w:pStyle w:val="Heading3"/>
      </w:pPr>
      <w:r>
        <w:t xml:space="preserve">             </w:t>
      </w:r>
      <w:bookmarkStart w:id="20" w:name="_Toc475999394"/>
      <w:r>
        <w:t>¾ DIRECTIONAL CONTROL VALVE</w:t>
      </w:r>
      <w:bookmarkEnd w:id="20"/>
    </w:p>
    <w:p w:rsidR="004F25A9" w:rsidRPr="00315DDE" w:rsidRDefault="004F25A9" w:rsidP="004F25A9"/>
    <w:p w:rsidR="004F25A9" w:rsidRPr="00315DDE" w:rsidRDefault="004F25A9" w:rsidP="004F25A9">
      <w:pPr>
        <w:pStyle w:val="ListParagraph"/>
        <w:numPr>
          <w:ilvl w:val="0"/>
          <w:numId w:val="46"/>
        </w:numPr>
      </w:pPr>
      <w:r w:rsidRPr="00315DDE">
        <w:t>Valve modelling</w:t>
      </w:r>
    </w:p>
    <w:p w:rsidR="004F25A9" w:rsidRPr="00315DDE" w:rsidRDefault="004F25A9" w:rsidP="004F25A9">
      <w:pPr>
        <w:jc w:val="both"/>
      </w:pPr>
      <w:r w:rsidRPr="00315DDE">
        <w:t xml:space="preserve">             The valve modelling consists of </w:t>
      </w:r>
      <w:r w:rsidRPr="00315DDE">
        <w:rPr>
          <w:b/>
        </w:rPr>
        <w:t xml:space="preserve">Valve Dynamics, Relative opening and flow paths. </w:t>
      </w:r>
      <w:r w:rsidRPr="00315DDE">
        <w:t>The possible combination of the valve PA-BT and PB-AT</w:t>
      </w:r>
    </w:p>
    <w:p w:rsidR="004F25A9" w:rsidRPr="00315DDE" w:rsidRDefault="004F25A9" w:rsidP="004F25A9">
      <w:pPr>
        <w:jc w:val="both"/>
      </w:pPr>
      <w:r w:rsidRPr="00315DDE">
        <w:t xml:space="preserve">The valve modelling consists of </w:t>
      </w:r>
      <w:r w:rsidRPr="00315DDE">
        <w:rPr>
          <w:b/>
        </w:rPr>
        <w:t xml:space="preserve">Valve Dynamics, Relative opening and flow paths. </w:t>
      </w:r>
      <w:r w:rsidRPr="00315DDE">
        <w:t>The possible combination of the valve PA-BT and PB-AT</w:t>
      </w:r>
    </w:p>
    <w:p w:rsidR="004F25A9" w:rsidRPr="00315DDE" w:rsidRDefault="004F25A9" w:rsidP="004F25A9">
      <w:pPr>
        <w:jc w:val="both"/>
      </w:pPr>
    </w:p>
    <w:p w:rsidR="004F25A9" w:rsidRPr="00315DDE" w:rsidRDefault="004F25A9" w:rsidP="004F25A9"/>
    <w:p w:rsidR="004F25A9" w:rsidRPr="00315DDE" w:rsidRDefault="004F25A9" w:rsidP="004F25A9">
      <w:pPr>
        <w:pStyle w:val="ListParagraph"/>
        <w:numPr>
          <w:ilvl w:val="0"/>
          <w:numId w:val="46"/>
        </w:numPr>
      </w:pPr>
      <w:r w:rsidRPr="00315DDE">
        <w:t>Valve Dynamics</w:t>
      </w:r>
    </w:p>
    <w:p w:rsidR="004F25A9" w:rsidRPr="00315DDE" w:rsidRDefault="004F25A9" w:rsidP="004F25A9">
      <w:pPr>
        <w:pStyle w:val="ListParagraph"/>
        <w:jc w:val="both"/>
      </w:pPr>
      <w:r w:rsidRPr="00315DDE">
        <w:t xml:space="preserve">The </w:t>
      </w:r>
      <w:r w:rsidRPr="00315DDE">
        <w:rPr>
          <w:b/>
        </w:rPr>
        <w:t>valve dynamics</w:t>
      </w:r>
      <w:r w:rsidRPr="00315DDE">
        <w:t xml:space="preserve"> consists of a saturation, transport delay and a second order transfer function. Saturation in needed along with second order transfer function because of possible overshoot. Delay function is an important parameter for on/off valve as it can be different for opening and closing and depends on different pressure levels. It is modelled using data3 of valve data.</w:t>
      </w:r>
    </w:p>
    <w:p w:rsidR="004F25A9" w:rsidRPr="00315DDE" w:rsidRDefault="004F25A9" w:rsidP="004F25A9">
      <w:pPr>
        <w:pStyle w:val="ListParagraph"/>
        <w:jc w:val="both"/>
      </w:pPr>
    </w:p>
    <w:p w:rsidR="004F25A9" w:rsidRPr="00315DDE" w:rsidRDefault="004F25A9" w:rsidP="004F25A9">
      <w:pPr>
        <w:pStyle w:val="ListParagraph"/>
        <w:keepNext/>
        <w:jc w:val="both"/>
      </w:pPr>
      <w:r w:rsidRPr="00315DDE">
        <w:object w:dxaOrig="8985" w:dyaOrig="2232" w14:anchorId="3B1D1882">
          <v:rect id="_x0000_i1025" style="width:450.15pt;height:111.5pt" o:ole="" o:preferrelative="t" stroked="f">
            <v:imagedata r:id="rId11" o:title=""/>
          </v:rect>
          <o:OLEObject Type="Embed" ProgID="StaticMetafile" ShapeID="_x0000_i1025" DrawAspect="Content" ObjectID="_1549741362" r:id="rId12"/>
        </w:object>
      </w:r>
    </w:p>
    <w:p w:rsidR="004F25A9" w:rsidRPr="00315DDE" w:rsidRDefault="004F25A9" w:rsidP="00CB2C85">
      <w:pPr>
        <w:pStyle w:val="Caption"/>
        <w:jc w:val="center"/>
      </w:pPr>
      <w:bookmarkStart w:id="21" w:name="_Toc475999294"/>
      <w:r w:rsidRPr="00315DDE">
        <w:t xml:space="preserve">Figure </w:t>
      </w:r>
      <w:r w:rsidR="00A6571D">
        <w:fldChar w:fldCharType="begin"/>
      </w:r>
      <w:r w:rsidR="00A6571D">
        <w:instrText xml:space="preserve"> STYLEREF 1 \s </w:instrText>
      </w:r>
      <w:r w:rsidR="00A6571D">
        <w:fldChar w:fldCharType="separate"/>
      </w:r>
      <w:r w:rsidR="00A6571D">
        <w:rPr>
          <w:noProof/>
        </w:rPr>
        <w:t>3</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2</w:t>
      </w:r>
      <w:r w:rsidR="00A6571D">
        <w:fldChar w:fldCharType="end"/>
      </w:r>
      <w:r w:rsidRPr="00315DDE">
        <w:t>.2</w:t>
      </w:r>
      <w:r w:rsidR="008948BF">
        <w:t xml:space="preserve"> V</w:t>
      </w:r>
      <w:r w:rsidR="008948BF" w:rsidRPr="00315DDE">
        <w:t>alve dynamics</w:t>
      </w:r>
      <w:bookmarkEnd w:id="21"/>
    </w:p>
    <w:p w:rsidR="004F25A9" w:rsidRPr="00315DDE" w:rsidRDefault="004F25A9" w:rsidP="004F25A9">
      <w:pPr>
        <w:rPr>
          <w:lang w:val="fi-FI" w:eastAsia="en-US"/>
        </w:rPr>
      </w:pPr>
    </w:p>
    <w:p w:rsidR="004F25A9" w:rsidRPr="00315DDE" w:rsidRDefault="004F25A9" w:rsidP="004F25A9">
      <w:pPr>
        <w:rPr>
          <w:lang w:val="fi-FI" w:eastAsia="en-US"/>
        </w:rPr>
      </w:pPr>
    </w:p>
    <w:p w:rsidR="004F25A9" w:rsidRDefault="004F25A9" w:rsidP="004F25A9">
      <w:pPr>
        <w:rPr>
          <w:lang w:val="fi-FI" w:eastAsia="en-US"/>
        </w:rPr>
      </w:pPr>
    </w:p>
    <w:p w:rsidR="00007ED1" w:rsidRDefault="00007ED1" w:rsidP="004F25A9">
      <w:pPr>
        <w:rPr>
          <w:lang w:val="fi-FI" w:eastAsia="en-US"/>
        </w:rPr>
      </w:pPr>
    </w:p>
    <w:p w:rsidR="00007ED1" w:rsidRDefault="00007ED1" w:rsidP="004F25A9">
      <w:pPr>
        <w:rPr>
          <w:lang w:val="fi-FI" w:eastAsia="en-US"/>
        </w:rPr>
      </w:pPr>
    </w:p>
    <w:p w:rsidR="001B692E" w:rsidRDefault="001B692E" w:rsidP="004F25A9">
      <w:pPr>
        <w:rPr>
          <w:lang w:val="fi-FI" w:eastAsia="en-US"/>
        </w:rPr>
      </w:pPr>
    </w:p>
    <w:p w:rsidR="001B692E" w:rsidRDefault="001B692E" w:rsidP="004F25A9">
      <w:pPr>
        <w:rPr>
          <w:lang w:val="fi-FI" w:eastAsia="en-US"/>
        </w:rPr>
      </w:pPr>
    </w:p>
    <w:p w:rsidR="00007ED1" w:rsidRPr="00315DDE" w:rsidRDefault="00007ED1" w:rsidP="004F25A9">
      <w:pPr>
        <w:rPr>
          <w:lang w:val="fi-FI" w:eastAsia="en-US"/>
        </w:rPr>
      </w:pPr>
    </w:p>
    <w:p w:rsidR="004F25A9" w:rsidRPr="00315DDE" w:rsidRDefault="004F25A9" w:rsidP="004F25A9">
      <w:pPr>
        <w:pStyle w:val="ListParagraph"/>
        <w:numPr>
          <w:ilvl w:val="0"/>
          <w:numId w:val="46"/>
        </w:numPr>
        <w:rPr>
          <w:lang w:val="fi-FI" w:eastAsia="en-US"/>
        </w:rPr>
      </w:pPr>
      <w:r w:rsidRPr="00315DDE">
        <w:rPr>
          <w:lang w:val="fi-FI" w:eastAsia="en-US"/>
        </w:rPr>
        <w:lastRenderedPageBreak/>
        <w:t>Relative opening</w:t>
      </w:r>
    </w:p>
    <w:p w:rsidR="004F25A9" w:rsidRPr="00315DDE" w:rsidRDefault="004F25A9" w:rsidP="004F25A9">
      <w:pPr>
        <w:rPr>
          <w:lang w:val="fi-FI" w:eastAsia="en-US"/>
        </w:rPr>
      </w:pPr>
    </w:p>
    <w:p w:rsidR="004F25A9" w:rsidRPr="00315DDE" w:rsidRDefault="004F25A9" w:rsidP="004F25A9">
      <w:pPr>
        <w:pStyle w:val="ListParagraph"/>
        <w:jc w:val="both"/>
      </w:pPr>
      <w:r w:rsidRPr="00315DDE">
        <w:t xml:space="preserve">The </w:t>
      </w:r>
      <w:r w:rsidRPr="00315DDE">
        <w:rPr>
          <w:b/>
        </w:rPr>
        <w:t>Relative opening</w:t>
      </w:r>
      <w:r w:rsidRPr="00315DDE">
        <w:t xml:space="preserve"> serves as a bridge between spool position and flow rate. Here it is modelled using look up tables. The data points for look up tables are obtained from graphs which are plotted as spool position vs volume flow rate for individual combination such as PA-PB-AT-BT from data 1 and 2 of valve data. It is observed from the possible combinations of PA and PB the graphs show a gradually increasing exponential curve hence the volume flow rate is divided by the maximum valve such as (QA/maxQA). On the other hand, BT and AT is divided by the minimum valve of the volume flow rate such as (BT/minBT) due to decreasing exponential curve. The reason of dividing with the maximum/minimum valve was to set the maximum limit to unity so that valve from the graphs can be computed easily. Leakage is considered because of hydraulic fluid is flowing in the pipes. The outputs are the relative openings of four different ports PA, TB, PB and TA, which are connected to the input ports of the orifice.</w:t>
      </w:r>
    </w:p>
    <w:p w:rsidR="004F25A9" w:rsidRPr="00315DDE" w:rsidRDefault="004F25A9" w:rsidP="004F25A9">
      <w:pPr>
        <w:pStyle w:val="ListParagraph"/>
        <w:rPr>
          <w:lang w:eastAsia="en-US"/>
        </w:rPr>
      </w:pPr>
    </w:p>
    <w:p w:rsidR="004F25A9" w:rsidRDefault="004F25A9" w:rsidP="004F25A9">
      <w:pPr>
        <w:pStyle w:val="ListParagraph"/>
      </w:pPr>
    </w:p>
    <w:p w:rsidR="004F25A9" w:rsidRDefault="004F25A9" w:rsidP="004F25A9">
      <w:pPr>
        <w:pStyle w:val="ListParagraph"/>
      </w:pPr>
    </w:p>
    <w:p w:rsidR="00CB2C85" w:rsidRDefault="004F25A9" w:rsidP="00CB2C85">
      <w:pPr>
        <w:pStyle w:val="ListParagraph"/>
        <w:keepNext/>
        <w:jc w:val="center"/>
      </w:pPr>
      <w:r>
        <w:object w:dxaOrig="6048" w:dyaOrig="7305" w14:anchorId="5544C70B">
          <v:rect id="_x0000_i1026" style="width:302.4pt;height:365.6pt" o:ole="" o:preferrelative="t" stroked="f">
            <v:imagedata r:id="rId13" o:title=""/>
          </v:rect>
          <o:OLEObject Type="Embed" ProgID="StaticMetafile" ShapeID="_x0000_i1026" DrawAspect="Content" ObjectID="_1549741363" r:id="rId14"/>
        </w:object>
      </w:r>
    </w:p>
    <w:p w:rsidR="004F25A9" w:rsidRDefault="00CB2C85" w:rsidP="00CB2C85">
      <w:pPr>
        <w:pStyle w:val="Caption"/>
        <w:jc w:val="center"/>
      </w:pPr>
      <w:bookmarkStart w:id="22" w:name="_Toc475999295"/>
      <w:r>
        <w:t xml:space="preserve">Figure </w:t>
      </w:r>
      <w:r w:rsidR="00A6571D">
        <w:fldChar w:fldCharType="begin"/>
      </w:r>
      <w:r w:rsidR="00A6571D">
        <w:instrText xml:space="preserve"> STYLEREF 1 \s </w:instrText>
      </w:r>
      <w:r w:rsidR="00A6571D">
        <w:fldChar w:fldCharType="separate"/>
      </w:r>
      <w:r w:rsidR="00A6571D">
        <w:rPr>
          <w:noProof/>
        </w:rPr>
        <w:t>3</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3</w:t>
      </w:r>
      <w:r w:rsidR="00A6571D">
        <w:fldChar w:fldCharType="end"/>
      </w:r>
      <w:r w:rsidR="001F781F">
        <w:t xml:space="preserve"> Relative opening</w:t>
      </w:r>
      <w:bookmarkEnd w:id="22"/>
    </w:p>
    <w:p w:rsidR="004F25A9" w:rsidRDefault="004F25A9" w:rsidP="004F25A9">
      <w:pPr>
        <w:rPr>
          <w:lang w:val="en-US" w:eastAsia="en-US"/>
        </w:rPr>
      </w:pPr>
    </w:p>
    <w:p w:rsidR="00F30B29" w:rsidRDefault="00F30B29" w:rsidP="004F25A9">
      <w:pPr>
        <w:rPr>
          <w:lang w:val="en-US" w:eastAsia="en-US"/>
        </w:rPr>
      </w:pPr>
    </w:p>
    <w:p w:rsidR="00F30B29" w:rsidRDefault="00F30B29" w:rsidP="004F25A9">
      <w:pPr>
        <w:rPr>
          <w:lang w:val="en-US" w:eastAsia="en-US"/>
        </w:rPr>
      </w:pPr>
    </w:p>
    <w:p w:rsidR="004F25A9" w:rsidRPr="00B35289" w:rsidRDefault="00B35289" w:rsidP="00B35289">
      <w:pPr>
        <w:pStyle w:val="ListParagraph"/>
        <w:numPr>
          <w:ilvl w:val="0"/>
          <w:numId w:val="46"/>
        </w:numPr>
      </w:pPr>
      <w:r w:rsidRPr="00B35289">
        <w:t>Flow path</w:t>
      </w:r>
    </w:p>
    <w:p w:rsidR="004F25A9" w:rsidRPr="00C0594B" w:rsidRDefault="004F25A9" w:rsidP="004F25A9">
      <w:pPr>
        <w:rPr>
          <w:lang w:val="en-US" w:eastAsia="en-US"/>
        </w:rPr>
      </w:pPr>
    </w:p>
    <w:p w:rsidR="004F25A9" w:rsidRPr="00C0594B" w:rsidRDefault="004F25A9" w:rsidP="004F25A9">
      <w:pPr>
        <w:pStyle w:val="ListParagraph"/>
        <w:jc w:val="both"/>
        <w:rPr>
          <w:rFonts w:ascii="Times New Roman" w:hAnsi="Times New Roman"/>
        </w:rPr>
      </w:pPr>
      <w:r w:rsidRPr="00C0594B">
        <w:rPr>
          <w:rFonts w:ascii="Times New Roman" w:hAnsi="Times New Roman"/>
        </w:rPr>
        <w:t>The flow paths are modelled using 4 orifice block, such as PA, PB, AT and BT. Four inputs ports are connected with the output ports of the Relative opening along with the pressure from the supply, tank, pressure at point A and B. Four orifice blocks are connected inside the flow path. Orifice blocks are used to control the pressure generally used for reduction and measure the flow rate of the fluid flowing. By reducing the pressure, cavitation formation can be controlled. The orifice inputs consist of two pressure ports one coming from either tank or supply and the other on is the pressure of either of one port namely A/B. The third input port is the relative opening of the valve connected from the relative opening. Example when the pressure of port A is considered the relative opening of connection PA is taken into account. The orifice has two output ports which are the mainly the volume flow rate. Example when the relative opening of PA is considered the two output ports are the flow rate of port A and port P. The flow from the ports P and T are connected to output ports A and B such that fluid is flowing from port P or T to ports A or B, so the output ports from P and T are terminated and volume flow from port A and B are connected to the input ports of the bidirectional cylinder</w:t>
      </w:r>
    </w:p>
    <w:p w:rsidR="004F25A9" w:rsidRDefault="004F25A9" w:rsidP="004F25A9">
      <w:pPr>
        <w:pStyle w:val="ListParagraph"/>
        <w:rPr>
          <w:lang w:eastAsia="en-US"/>
        </w:rPr>
      </w:pPr>
    </w:p>
    <w:p w:rsidR="004F25A9" w:rsidRDefault="00DE1082" w:rsidP="004F25A9">
      <w:pPr>
        <w:pStyle w:val="ListParagraph"/>
        <w:rPr>
          <w:lang w:eastAsia="en-US"/>
        </w:rPr>
      </w:pPr>
      <w:r>
        <w:object w:dxaOrig="8317" w:dyaOrig="5493">
          <v:rect id="_x0000_i1027" style="width:424.6pt;height:351pt" o:ole="" o:preferrelative="t" stroked="f">
            <v:imagedata r:id="rId15" o:title=""/>
          </v:rect>
          <o:OLEObject Type="Embed" ProgID="StaticMetafile" ShapeID="_x0000_i1027" DrawAspect="Content" ObjectID="_1549741364" r:id="rId16"/>
        </w:object>
      </w:r>
    </w:p>
    <w:p w:rsidR="004F25A9" w:rsidRDefault="004F25A9" w:rsidP="004F25A9">
      <w:pPr>
        <w:pStyle w:val="ListParagraph"/>
        <w:rPr>
          <w:lang w:eastAsia="en-US"/>
        </w:rPr>
      </w:pPr>
    </w:p>
    <w:p w:rsidR="00DE1082" w:rsidRPr="005B4CCD" w:rsidRDefault="00DE1082" w:rsidP="00DE1082">
      <w:pPr>
        <w:pStyle w:val="Caption"/>
        <w:jc w:val="center"/>
        <w:rPr>
          <w:lang w:val="en-US"/>
        </w:rPr>
      </w:pPr>
      <w:bookmarkStart w:id="23" w:name="_Toc475999296"/>
      <w:r w:rsidRPr="005B4CCD">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4</w:t>
      </w:r>
      <w:r w:rsidR="00A6571D">
        <w:rPr>
          <w:lang w:val="en-US"/>
        </w:rPr>
        <w:fldChar w:fldCharType="end"/>
      </w:r>
      <w:r w:rsidRPr="005B4CCD">
        <w:rPr>
          <w:lang w:val="en-US"/>
        </w:rPr>
        <w:t xml:space="preserve"> V</w:t>
      </w:r>
      <w:r w:rsidR="00613798" w:rsidRPr="005B4CCD">
        <w:rPr>
          <w:lang w:val="en-US"/>
        </w:rPr>
        <w:t>alve flow</w:t>
      </w:r>
      <w:bookmarkEnd w:id="23"/>
    </w:p>
    <w:p w:rsidR="004F25A9" w:rsidRDefault="004F25A9" w:rsidP="004F25A9">
      <w:pPr>
        <w:pStyle w:val="ListParagraph"/>
        <w:rPr>
          <w:lang w:eastAsia="en-US"/>
        </w:rPr>
      </w:pPr>
    </w:p>
    <w:p w:rsidR="00CB2C85" w:rsidRDefault="00CB2C85" w:rsidP="00CB2C85">
      <w:pPr>
        <w:pStyle w:val="ListParagraph"/>
        <w:keepNext/>
      </w:pPr>
    </w:p>
    <w:p w:rsidR="004F25A9" w:rsidRDefault="004F25A9" w:rsidP="00B3433D">
      <w:pPr>
        <w:pStyle w:val="Heading3"/>
        <w:rPr>
          <w:lang w:val="fi-FI" w:eastAsia="en-US"/>
        </w:rPr>
      </w:pPr>
      <w:bookmarkStart w:id="24" w:name="_Toc475999395"/>
      <w:r>
        <w:rPr>
          <w:lang w:val="fi-FI" w:eastAsia="en-US"/>
        </w:rPr>
        <w:t>ACTUATOR MODELLING(CYLINDER)</w:t>
      </w:r>
      <w:bookmarkEnd w:id="24"/>
    </w:p>
    <w:p w:rsidR="004F25A9" w:rsidRDefault="004F25A9" w:rsidP="004F25A9">
      <w:pPr>
        <w:pStyle w:val="ListParagraph"/>
        <w:rPr>
          <w:lang w:val="fi-FI" w:eastAsia="en-US"/>
        </w:rPr>
      </w:pPr>
    </w:p>
    <w:p w:rsidR="004F25A9" w:rsidRPr="00033A2C" w:rsidRDefault="004F25A9" w:rsidP="004F25A9">
      <w:pPr>
        <w:ind w:left="501"/>
        <w:jc w:val="both"/>
        <w:rPr>
          <w:rFonts w:asciiTheme="majorHAnsi" w:hAnsiTheme="majorHAnsi" w:cstheme="minorHAnsi"/>
        </w:rPr>
      </w:pPr>
      <w:r w:rsidRPr="00C53CFB">
        <w:rPr>
          <w:lang w:val="en-US" w:eastAsia="en-US"/>
        </w:rPr>
        <w:t xml:space="preserve"> </w:t>
      </w:r>
      <w:r w:rsidR="00FC2F53">
        <w:rPr>
          <w:rFonts w:asciiTheme="majorHAnsi" w:hAnsiTheme="majorHAnsi" w:cstheme="minorHAnsi"/>
        </w:rPr>
        <w:t xml:space="preserve">The cylinder used in our model is </w:t>
      </w:r>
      <w:r w:rsidRPr="00033A2C">
        <w:rPr>
          <w:rFonts w:asciiTheme="majorHAnsi" w:hAnsiTheme="majorHAnsi" w:cstheme="minorHAnsi"/>
        </w:rPr>
        <w:t xml:space="preserve"> bi-directional cylinder with chamber A and B, it is modelled using 2 volume blocks representing individual chambers respectively. The cylinder is modelled using the volume and its derivative equations. If there is an inflow to chamber A from valve through hose there will be outflow from chamber B to valve through hose. Since the cylinder by itself cannot generate position and speed , an initial force is given as an input to the mechanism by the cylinder as a result of which speed and position of the plunger of the cylinder can be computed. The cylinder consists of friction model </w:t>
      </w:r>
      <w:r w:rsidR="00FC2F53">
        <w:rPr>
          <w:rFonts w:asciiTheme="majorHAnsi" w:hAnsiTheme="majorHAnsi" w:cstheme="minorHAnsi"/>
        </w:rPr>
        <w:t xml:space="preserve"> and an End collision model w</w:t>
      </w:r>
      <w:r w:rsidRPr="00033A2C">
        <w:rPr>
          <w:rFonts w:asciiTheme="majorHAnsi" w:hAnsiTheme="majorHAnsi" w:cstheme="minorHAnsi"/>
        </w:rPr>
        <w:t xml:space="preserve">hich is modelled as follows. </w:t>
      </w:r>
      <w:r w:rsidR="00846202">
        <w:rPr>
          <w:rFonts w:asciiTheme="majorHAnsi" w:hAnsiTheme="majorHAnsi" w:cstheme="minorHAnsi"/>
        </w:rPr>
        <w:t>We used four cylinder subsystems, which gives the required speed and position for four cylinder designed in the Manipulator.</w:t>
      </w:r>
    </w:p>
    <w:p w:rsidR="004F25A9" w:rsidRPr="00033A2C" w:rsidRDefault="004F25A9" w:rsidP="004F25A9">
      <w:pPr>
        <w:ind w:left="501"/>
        <w:jc w:val="both"/>
        <w:rPr>
          <w:rFonts w:asciiTheme="majorHAnsi" w:hAnsiTheme="majorHAnsi"/>
        </w:rPr>
      </w:pPr>
    </w:p>
    <w:p w:rsidR="004F25A9" w:rsidRPr="00033A2C" w:rsidRDefault="00CB2C85" w:rsidP="004F25A9">
      <w:pPr>
        <w:ind w:left="501"/>
        <w:jc w:val="both"/>
        <w:rPr>
          <w:rFonts w:asciiTheme="majorHAnsi" w:hAnsiTheme="majorHAnsi"/>
        </w:rPr>
      </w:pPr>
      <w:r>
        <w:rPr>
          <w:noProof/>
          <w:lang w:val="en-US" w:eastAsia="en-US"/>
        </w:rPr>
        <mc:AlternateContent>
          <mc:Choice Requires="wps">
            <w:drawing>
              <wp:anchor distT="0" distB="0" distL="114300" distR="114300" simplePos="0" relativeHeight="251676672" behindDoc="1" locked="0" layoutInCell="1" allowOverlap="1" wp14:anchorId="4CD1847A" wp14:editId="1CD412DD">
                <wp:simplePos x="0" y="0"/>
                <wp:positionH relativeFrom="column">
                  <wp:posOffset>-720090</wp:posOffset>
                </wp:positionH>
                <wp:positionV relativeFrom="paragraph">
                  <wp:posOffset>4820285</wp:posOffset>
                </wp:positionV>
                <wp:extent cx="737616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7376160" cy="635"/>
                        </a:xfrm>
                        <a:prstGeom prst="rect">
                          <a:avLst/>
                        </a:prstGeom>
                        <a:solidFill>
                          <a:prstClr val="white"/>
                        </a:solidFill>
                        <a:ln>
                          <a:noFill/>
                        </a:ln>
                      </wps:spPr>
                      <wps:txbx>
                        <w:txbxContent>
                          <w:p w:rsidR="00E4002D" w:rsidRPr="002C60A0" w:rsidRDefault="00E4002D" w:rsidP="00CB2C85">
                            <w:pPr>
                              <w:pStyle w:val="Caption"/>
                              <w:jc w:val="center"/>
                              <w:rPr>
                                <w:noProof/>
                                <w:sz w:val="24"/>
                                <w:szCs w:val="24"/>
                              </w:rPr>
                            </w:pPr>
                            <w:bookmarkStart w:id="25" w:name="_Toc475999297"/>
                            <w:r>
                              <w:t xml:space="preserve">Figure </w:t>
                            </w:r>
                            <w:r w:rsidR="00A6571D">
                              <w:fldChar w:fldCharType="begin"/>
                            </w:r>
                            <w:r w:rsidR="00A6571D">
                              <w:instrText xml:space="preserve"> STYLEREF 1 \s </w:instrText>
                            </w:r>
                            <w:r w:rsidR="00A6571D">
                              <w:fldChar w:fldCharType="separate"/>
                            </w:r>
                            <w:r w:rsidR="00A6571D">
                              <w:rPr>
                                <w:noProof/>
                              </w:rPr>
                              <w:t>3</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5</w:t>
                            </w:r>
                            <w:r w:rsidR="00A6571D">
                              <w:fldChar w:fldCharType="end"/>
                            </w:r>
                            <w:r>
                              <w:t xml:space="preserve"> O</w:t>
                            </w:r>
                            <w:r w:rsidR="00613798">
                              <w:t>verview of hydraulic part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1847A" id="Text Box 9" o:spid="_x0000_s1030" type="#_x0000_t202" style="position:absolute;left:0;text-align:left;margin-left:-56.7pt;margin-top:379.55pt;width:580.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" stroked="f">
                <v:textbox style="mso-fit-shape-to-text:t" inset="0,0,0,0">
                  <w:txbxContent>
                    <w:p w:rsidR="00E4002D" w:rsidRPr="002C60A0" w:rsidRDefault="00E4002D" w:rsidP="00CB2C85">
                      <w:pPr>
                        <w:pStyle w:val="Caption"/>
                        <w:jc w:val="center"/>
                        <w:rPr>
                          <w:noProof/>
                          <w:sz w:val="24"/>
                          <w:szCs w:val="24"/>
                        </w:rPr>
                      </w:pPr>
                      <w:bookmarkStart w:id="26" w:name="_Toc475999297"/>
                      <w:r>
                        <w:t xml:space="preserve">Figure </w:t>
                      </w:r>
                      <w:r w:rsidR="00A6571D">
                        <w:fldChar w:fldCharType="begin"/>
                      </w:r>
                      <w:r w:rsidR="00A6571D">
                        <w:instrText xml:space="preserve"> STYLEREF 1 \s </w:instrText>
                      </w:r>
                      <w:r w:rsidR="00A6571D">
                        <w:fldChar w:fldCharType="separate"/>
                      </w:r>
                      <w:r w:rsidR="00A6571D">
                        <w:rPr>
                          <w:noProof/>
                        </w:rPr>
                        <w:t>3</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5</w:t>
                      </w:r>
                      <w:r w:rsidR="00A6571D">
                        <w:fldChar w:fldCharType="end"/>
                      </w:r>
                      <w:r>
                        <w:t xml:space="preserve"> O</w:t>
                      </w:r>
                      <w:r w:rsidR="00613798">
                        <w:t>verview of hydraulic part</w:t>
                      </w:r>
                      <w:bookmarkEnd w:id="26"/>
                    </w:p>
                  </w:txbxContent>
                </v:textbox>
                <w10:wrap type="tight"/>
              </v:shape>
            </w:pict>
          </mc:Fallback>
        </mc:AlternateContent>
      </w:r>
    </w:p>
    <w:p w:rsidR="004F25A9" w:rsidRPr="00846202" w:rsidRDefault="00800EFA" w:rsidP="00846202">
      <w:pPr>
        <w:pStyle w:val="ListParagraph"/>
        <w:jc w:val="both"/>
        <w:rPr>
          <w:rFonts w:asciiTheme="majorHAnsi" w:hAnsiTheme="majorHAnsi"/>
        </w:rPr>
      </w:pPr>
      <w:r>
        <w:rPr>
          <w:noProof/>
          <w:lang w:val="en-US" w:eastAsia="en-US"/>
        </w:rPr>
        <w:drawing>
          <wp:anchor distT="0" distB="0" distL="114300" distR="114300" simplePos="0" relativeHeight="251674624" behindDoc="1" locked="0" layoutInCell="1" allowOverlap="1">
            <wp:simplePos x="0" y="0"/>
            <wp:positionH relativeFrom="page">
              <wp:posOffset>571500</wp:posOffset>
            </wp:positionH>
            <wp:positionV relativeFrom="paragraph">
              <wp:posOffset>429260</wp:posOffset>
            </wp:positionV>
            <wp:extent cx="6429375" cy="3852545"/>
            <wp:effectExtent l="0" t="0" r="9525" b="0"/>
            <wp:wrapTight wrapText="bothSides">
              <wp:wrapPolygon edited="0">
                <wp:start x="0" y="0"/>
                <wp:lineTo x="0" y="21468"/>
                <wp:lineTo x="21568" y="21468"/>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lla\AppData\Local\Microsoft\Windows\INetCacheContent.Word\HYDRAULICS OVERVIEW.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429375" cy="385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5A9">
        <w:rPr>
          <w:rFonts w:asciiTheme="majorHAnsi" w:hAnsiTheme="majorHAnsi"/>
        </w:rPr>
        <w:t xml:space="preserve">  </w:t>
      </w:r>
    </w:p>
    <w:p w:rsidR="004F25A9" w:rsidRPr="00B35289" w:rsidRDefault="004F25A9" w:rsidP="00B3433D">
      <w:pPr>
        <w:pStyle w:val="Heading2"/>
      </w:pPr>
      <w:bookmarkStart w:id="27" w:name="_Toc475999396"/>
      <w:r w:rsidRPr="00B35289">
        <w:lastRenderedPageBreak/>
        <w:t>The aim in modelling</w:t>
      </w:r>
      <w:bookmarkEnd w:id="27"/>
      <w:r w:rsidRPr="00B35289">
        <w:t xml:space="preserve"> </w:t>
      </w:r>
    </w:p>
    <w:p w:rsidR="00225F2F" w:rsidRPr="00033A2C" w:rsidRDefault="00225F2F" w:rsidP="00B3433D">
      <w:pPr>
        <w:pStyle w:val="Heading3"/>
      </w:pPr>
      <w:bookmarkStart w:id="28" w:name="_Toc475999397"/>
      <w:r w:rsidRPr="00033A2C">
        <w:t>Friction Model</w:t>
      </w:r>
      <w:bookmarkEnd w:id="28"/>
    </w:p>
    <w:p w:rsidR="00225F2F" w:rsidRDefault="00225F2F" w:rsidP="004F25A9">
      <w:pPr>
        <w:pStyle w:val="Comment"/>
        <w:rPr>
          <w:rFonts w:ascii="Calibri" w:eastAsia="Calibri" w:hAnsi="Calibri" w:cs="Calibri"/>
        </w:rPr>
      </w:pPr>
      <w:r w:rsidRPr="00033A2C">
        <w:rPr>
          <w:rFonts w:asciiTheme="majorHAnsi" w:eastAsia="Calibri" w:hAnsiTheme="majorHAns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subsystem of friction is considered where the input port velocity of the cylinder plunger and the output is the frictional force. Friction is considered inside the cylinder because completely smooth surface cannot exist and there is relative movement of the surface. Static friction Fs and coulomb friction Fc is considered where static friction is 5-10% of the maximum force exerted by the hydraulic cylinder and coulomb friction is 10-40% smaller than static friction. Normally the static frictional force holds the cylinder load</w:t>
      </w:r>
      <w:r>
        <w:rPr>
          <w:rFonts w:ascii="Calibri" w:eastAsia="Calibri" w:hAnsi="Calibri" w:cs="Calibri"/>
        </w:rPr>
        <w:t>. </w:t>
      </w:r>
    </w:p>
    <w:p w:rsidR="00033A2C" w:rsidRDefault="00033A2C" w:rsidP="004F25A9">
      <w:pPr>
        <w:pStyle w:val="Comment"/>
        <w:rPr>
          <w:rFonts w:ascii="Calibri" w:eastAsia="Calibri" w:hAnsi="Calibri" w:cs="Calibri"/>
        </w:rPr>
      </w:pPr>
    </w:p>
    <w:p w:rsidR="00033A2C" w:rsidRDefault="00846202" w:rsidP="008948BF">
      <w:pPr>
        <w:pStyle w:val="Comment"/>
        <w:keepNext/>
        <w:jc w:val="center"/>
      </w:pPr>
      <w:r>
        <w:rPr>
          <w:noProof/>
          <w:lang w:val="en-US" w:eastAsia="en-US"/>
        </w:rPr>
        <w:drawing>
          <wp:inline distT="0" distB="0" distL="0" distR="0">
            <wp:extent cx="6120130" cy="2337172"/>
            <wp:effectExtent l="0" t="0" r="0" b="6350"/>
            <wp:docPr id="15" name="Picture 15" descr="C:\Users\palla\AppData\Local\Microsoft\Windows\INetCacheContent.Word\fricitio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lla\AppData\Local\Microsoft\Windows\INetCacheContent.Word\fricition mod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337172"/>
                    </a:xfrm>
                    <a:prstGeom prst="rect">
                      <a:avLst/>
                    </a:prstGeom>
                    <a:noFill/>
                    <a:ln>
                      <a:noFill/>
                    </a:ln>
                  </pic:spPr>
                </pic:pic>
              </a:graphicData>
            </a:graphic>
          </wp:inline>
        </w:drawing>
      </w:r>
    </w:p>
    <w:p w:rsidR="00033A2C" w:rsidRPr="000E7457" w:rsidRDefault="00033A2C" w:rsidP="00033A2C">
      <w:pPr>
        <w:pStyle w:val="Caption"/>
        <w:rPr>
          <w:rFonts w:ascii="Calibri" w:eastAsia="Calibri" w:hAnsi="Calibri" w:cs="Calibri"/>
          <w:lang w:val="en-US"/>
        </w:rPr>
      </w:pPr>
      <w:r w:rsidRPr="00007ED1">
        <w:rPr>
          <w:lang w:val="en-US"/>
        </w:rPr>
        <w:t xml:space="preserve">                                                                           </w:t>
      </w:r>
      <w:bookmarkStart w:id="29" w:name="_Toc475999298"/>
      <w:r w:rsidRPr="000E7457">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6</w:t>
      </w:r>
      <w:r w:rsidR="00A6571D">
        <w:rPr>
          <w:lang w:val="en-US"/>
        </w:rPr>
        <w:fldChar w:fldCharType="end"/>
      </w:r>
      <w:r w:rsidRPr="000E7457">
        <w:rPr>
          <w:lang w:val="en-US"/>
        </w:rPr>
        <w:t>. F</w:t>
      </w:r>
      <w:r w:rsidR="00613798" w:rsidRPr="000E7457">
        <w:rPr>
          <w:lang w:val="en-US"/>
        </w:rPr>
        <w:t>riction model</w:t>
      </w:r>
      <w:bookmarkEnd w:id="29"/>
    </w:p>
    <w:p w:rsidR="00033A2C" w:rsidRPr="00484D88" w:rsidRDefault="00B3433D" w:rsidP="004F25A9">
      <w:pPr>
        <w:pStyle w:val="Comment"/>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Hyperbolic tangent</w:t>
      </w:r>
      <w:r w:rsidR="00484D8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484D8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riction force is given below:</w:t>
      </w:r>
    </w:p>
    <w:p w:rsidR="00033A2C" w:rsidRDefault="00846202" w:rsidP="004F25A9">
      <w:pPr>
        <w:pStyle w:val="Comment"/>
      </w:pPr>
      <w:r>
        <w:rPr>
          <w:noProof/>
          <w:lang w:val="en-US" w:eastAsia="en-US"/>
        </w:rPr>
        <w:drawing>
          <wp:inline distT="0" distB="0" distL="0" distR="0">
            <wp:extent cx="5575300" cy="603250"/>
            <wp:effectExtent l="0" t="0" r="6350" b="6350"/>
            <wp:docPr id="16" name="Picture 16" descr="C:\Users\palla\AppData\Local\Microsoft\Windows\INetCacheContent.Word\friction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lla\AppData\Local\Microsoft\Windows\INetCacheContent.Word\friction equ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603250"/>
                    </a:xfrm>
                    <a:prstGeom prst="rect">
                      <a:avLst/>
                    </a:prstGeom>
                    <a:noFill/>
                    <a:ln>
                      <a:noFill/>
                    </a:ln>
                  </pic:spPr>
                </pic:pic>
              </a:graphicData>
            </a:graphic>
          </wp:inline>
        </w:drawing>
      </w:r>
    </w:p>
    <w:p w:rsidR="00846202" w:rsidRDefault="00846202" w:rsidP="004F25A9">
      <w:pPr>
        <w:pStyle w:val="Comment"/>
        <w:rPr>
          <w:color w:val="auto"/>
          <w:lang w:val="en-US"/>
        </w:rPr>
      </w:pPr>
      <w:r>
        <w:rPr>
          <w:color w:val="auto"/>
        </w:rPr>
        <w:t>Where F</w:t>
      </w:r>
      <w:r w:rsidRPr="00846202">
        <w:rPr>
          <w:color w:val="auto"/>
          <w:lang w:val="en-US"/>
        </w:rPr>
        <w:softHyphen/>
        <w:t xml:space="preserve">c is denoted as Coulombic </w:t>
      </w:r>
      <w:r>
        <w:rPr>
          <w:color w:val="auto"/>
          <w:lang w:val="en-US"/>
        </w:rPr>
        <w:t>Friction and Fc is Static friction.</w:t>
      </w:r>
    </w:p>
    <w:p w:rsidR="001969C1" w:rsidRDefault="001969C1" w:rsidP="001969C1">
      <w:pPr>
        <w:pStyle w:val="Comment"/>
        <w:rPr>
          <w:color w:val="auto"/>
          <w:lang w:val="en-US"/>
        </w:rPr>
      </w:pPr>
      <w:r>
        <w:rPr>
          <w:color w:val="auto"/>
          <w:lang w:val="en-US"/>
        </w:rPr>
        <w:t xml:space="preserve">In our model we did not use the dynamic friction model as the system was not running in real time simulation and the parameters we hard to tune. </w:t>
      </w:r>
    </w:p>
    <w:p w:rsidR="001969C1" w:rsidRPr="00846202" w:rsidRDefault="001969C1" w:rsidP="001969C1">
      <w:pPr>
        <w:pStyle w:val="Comment"/>
        <w:rPr>
          <w:color w:val="auto"/>
          <w:lang w:val="en-US"/>
        </w:rPr>
      </w:pPr>
      <w:r>
        <w:rPr>
          <w:color w:val="auto"/>
          <w:lang w:val="en-US"/>
        </w:rPr>
        <w:t>We have considered as static friction as 10% of maximum force and coulomb friction as 40% of static friction. Viscous friction “b” in the equation is assumed to be almost equal but we have taken it little less the static friction.</w:t>
      </w:r>
    </w:p>
    <w:p w:rsidR="001969C1" w:rsidRDefault="001969C1" w:rsidP="004F25A9">
      <w:pPr>
        <w:pStyle w:val="Comment"/>
        <w:rPr>
          <w:lang w:val="en-US"/>
        </w:rPr>
      </w:pPr>
      <w:r>
        <w:rPr>
          <w:lang w:val="en-US"/>
        </w:rPr>
        <w:lastRenderedPageBreak/>
        <w:t xml:space="preserve"> </w:t>
      </w:r>
      <w:r>
        <w:rPr>
          <w:noProof/>
          <w:lang w:val="en-US" w:eastAsia="en-US"/>
        </w:rPr>
        <w:drawing>
          <wp:inline distT="0" distB="0" distL="0" distR="0">
            <wp:extent cx="2095500" cy="876300"/>
            <wp:effectExtent l="0" t="0" r="0" b="0"/>
            <wp:docPr id="17" name="Picture 17" descr="C:\Users\palla\AppData\Local\Microsoft\Windows\INetCacheContent.Word\friction 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alla\AppData\Local\Microsoft\Windows\INetCacheContent.Word\friction paramet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876300"/>
                    </a:xfrm>
                    <a:prstGeom prst="rect">
                      <a:avLst/>
                    </a:prstGeom>
                    <a:noFill/>
                    <a:ln>
                      <a:noFill/>
                    </a:ln>
                  </pic:spPr>
                </pic:pic>
              </a:graphicData>
            </a:graphic>
          </wp:inline>
        </w:drawing>
      </w:r>
    </w:p>
    <w:p w:rsidR="001969C1" w:rsidRPr="001969C1" w:rsidRDefault="001969C1" w:rsidP="004F25A9">
      <w:pPr>
        <w:pStyle w:val="Comment"/>
        <w:rPr>
          <w:color w:val="auto"/>
          <w:lang w:val="en-US"/>
        </w:rPr>
      </w:pPr>
      <w:r>
        <w:rPr>
          <w:color w:val="auto"/>
          <w:lang w:val="en-US"/>
        </w:rPr>
        <w:t xml:space="preserve">We had to tune the parameters to avoid damping and oscillations. </w:t>
      </w:r>
    </w:p>
    <w:p w:rsidR="00033A2C" w:rsidRDefault="001969C1" w:rsidP="004F25A9">
      <w:pPr>
        <w:pStyle w:val="Commen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avoid the cylinders </w:t>
      </w:r>
      <w:r w:rsidR="0031708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used</w:t>
      </w:r>
      <w:r w:rsidR="00C16E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manipulator to exceed the maximum stroke length we used the end collision force. If we have not used the end collision model the piston from the cylinder moves away. Example in cylinder 4 where the piston is connected to the first extension if the end collision model was not used the piston along with the extension 1 and 2 move away. In order to keep them attached we designed the end collision model. The equation used are:</w:t>
      </w:r>
    </w:p>
    <w:p w:rsidR="00C16E71" w:rsidRDefault="00C16E71" w:rsidP="004E431B">
      <w:pPr>
        <w:pStyle w:val="Comment"/>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eastAsia="en-US"/>
        </w:rPr>
        <w:drawing>
          <wp:inline distT="0" distB="0" distL="0" distR="0">
            <wp:extent cx="5867400" cy="2171700"/>
            <wp:effectExtent l="0" t="0" r="0" b="0"/>
            <wp:docPr id="18" name="Picture 18" descr="C:\Users\palla\AppData\Local\Microsoft\Windows\INetCacheContent.Word\end collision model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lla\AppData\Local\Microsoft\Windows\INetCacheContent.Word\end collision model equ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2171700"/>
                    </a:xfrm>
                    <a:prstGeom prst="rect">
                      <a:avLst/>
                    </a:prstGeom>
                    <a:noFill/>
                    <a:ln>
                      <a:noFill/>
                    </a:ln>
                  </pic:spPr>
                </pic:pic>
              </a:graphicData>
            </a:graphic>
          </wp:inline>
        </w:drawing>
      </w:r>
    </w:p>
    <w:p w:rsidR="00C16E71" w:rsidRPr="00033A2C" w:rsidRDefault="00C16E71" w:rsidP="004F25A9">
      <w:pPr>
        <w:pStyle w:val="Commen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Spring constant (Kend )and the Damping (bend) are the main factors of the end collision force which we keep different for different cylinders. These parameters where tuned to minimise oscillation and </w:t>
      </w:r>
      <w:r w:rsidR="009D32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vibration between moving parts.</w:t>
      </w:r>
    </w:p>
    <w:p w:rsidR="004F25A9" w:rsidRDefault="00C16E71" w:rsidP="004F25A9">
      <w:pPr>
        <w:pStyle w:val="BodyText"/>
      </w:pPr>
      <w:r>
        <w:t>Eg for cylinder 2 the Kend and bend valves are:</w:t>
      </w:r>
    </w:p>
    <w:p w:rsidR="00C16E71" w:rsidRDefault="00C16E71" w:rsidP="004F25A9">
      <w:pPr>
        <w:pStyle w:val="BodyText"/>
      </w:pPr>
      <w:r>
        <w:rPr>
          <w:noProof/>
          <w:lang w:val="en-US" w:eastAsia="en-US"/>
        </w:rPr>
        <w:drawing>
          <wp:inline distT="0" distB="0" distL="0" distR="0">
            <wp:extent cx="3625850" cy="368300"/>
            <wp:effectExtent l="0" t="0" r="0" b="0"/>
            <wp:docPr id="19" name="Picture 19" descr="C:\Users\palla\AppData\Local\Microsoft\Windows\INetCacheContent.Word\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alla\AppData\Local\Microsoft\Windows\INetCacheContent.Word\ke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50" cy="368300"/>
                    </a:xfrm>
                    <a:prstGeom prst="rect">
                      <a:avLst/>
                    </a:prstGeom>
                    <a:noFill/>
                    <a:ln>
                      <a:noFill/>
                    </a:ln>
                  </pic:spPr>
                </pic:pic>
              </a:graphicData>
            </a:graphic>
          </wp:inline>
        </w:drawing>
      </w:r>
    </w:p>
    <w:p w:rsidR="009D320C" w:rsidRDefault="009D320C" w:rsidP="004F25A9">
      <w:pPr>
        <w:pStyle w:val="BodyText"/>
      </w:pPr>
      <w:r>
        <w:t>The end collision subsystem model is</w:t>
      </w:r>
      <w:r w:rsidR="004E431B">
        <w:t>:</w:t>
      </w:r>
    </w:p>
    <w:p w:rsidR="00DF17AA" w:rsidRDefault="009D320C" w:rsidP="00942269">
      <w:pPr>
        <w:pStyle w:val="BodyText"/>
        <w:keepNext/>
        <w:jc w:val="center"/>
      </w:pPr>
      <w:r>
        <w:rPr>
          <w:noProof/>
          <w:lang w:val="en-US" w:eastAsia="en-US"/>
        </w:rPr>
        <w:lastRenderedPageBreak/>
        <w:drawing>
          <wp:inline distT="0" distB="0" distL="0" distR="0">
            <wp:extent cx="5540697" cy="6225673"/>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alla\AppData\Local\Microsoft\Windows\INetCacheContent.Word\end collision.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40697" cy="6225673"/>
                    </a:xfrm>
                    <a:prstGeom prst="rect">
                      <a:avLst/>
                    </a:prstGeom>
                    <a:noFill/>
                    <a:ln>
                      <a:noFill/>
                    </a:ln>
                  </pic:spPr>
                </pic:pic>
              </a:graphicData>
            </a:graphic>
          </wp:inline>
        </w:drawing>
      </w:r>
    </w:p>
    <w:p w:rsidR="009D320C" w:rsidRDefault="00DF17AA" w:rsidP="00DF17AA">
      <w:pPr>
        <w:pStyle w:val="Caption"/>
        <w:jc w:val="center"/>
      </w:pPr>
      <w:bookmarkStart w:id="30" w:name="_Toc475999299"/>
      <w:r>
        <w:t xml:space="preserve">Figure </w:t>
      </w:r>
      <w:r w:rsidR="00A6571D">
        <w:fldChar w:fldCharType="begin"/>
      </w:r>
      <w:r w:rsidR="00A6571D">
        <w:instrText xml:space="preserve"> STYLEREF 1 \s </w:instrText>
      </w:r>
      <w:r w:rsidR="00A6571D">
        <w:fldChar w:fldCharType="separate"/>
      </w:r>
      <w:r w:rsidR="00A6571D">
        <w:rPr>
          <w:noProof/>
        </w:rPr>
        <w:t>3</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7</w:t>
      </w:r>
      <w:r w:rsidR="00A6571D">
        <w:fldChar w:fldCharType="end"/>
      </w:r>
      <w:r w:rsidR="009D5BBA">
        <w:t xml:space="preserve"> </w:t>
      </w:r>
      <w:r>
        <w:t>E</w:t>
      </w:r>
      <w:r w:rsidR="00613798">
        <w:t>nd collision model</w:t>
      </w:r>
      <w:bookmarkEnd w:id="30"/>
    </w:p>
    <w:p w:rsidR="00CB2C85" w:rsidRPr="004F25A9" w:rsidRDefault="00CB2C85" w:rsidP="004F25A9">
      <w:pPr>
        <w:pStyle w:val="BodyText"/>
      </w:pPr>
    </w:p>
    <w:p w:rsidR="00BF4CA2" w:rsidRPr="00C53CFB" w:rsidRDefault="00DA5FDC" w:rsidP="00C53CFB">
      <w:pPr>
        <w:pStyle w:val="Heading2"/>
      </w:pPr>
      <w:bookmarkStart w:id="31" w:name="_Toc410909499"/>
      <w:bookmarkStart w:id="32" w:name="_Toc475999398"/>
      <w:r w:rsidRPr="00C53CFB">
        <w:lastRenderedPageBreak/>
        <w:t>Modelling mechanics</w:t>
      </w:r>
      <w:bookmarkEnd w:id="31"/>
      <w:bookmarkEnd w:id="32"/>
    </w:p>
    <w:p w:rsidR="00DF17AA" w:rsidRDefault="00CB2C85" w:rsidP="00DF17AA">
      <w:pPr>
        <w:pStyle w:val="Comment"/>
        <w:keepNext/>
      </w:pPr>
      <w:r>
        <w:rPr>
          <w:noProof/>
          <w:lang w:val="en-US" w:eastAsia="en-US"/>
        </w:rPr>
        <w:drawing>
          <wp:inline distT="0" distB="0" distL="0" distR="0" wp14:anchorId="759A9223" wp14:editId="1E9BFB4F">
            <wp:extent cx="6120130" cy="2623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Lst>
                    </a:blip>
                    <a:stretch>
                      <a:fillRect/>
                    </a:stretch>
                  </pic:blipFill>
                  <pic:spPr>
                    <a:xfrm>
                      <a:off x="0" y="0"/>
                      <a:ext cx="6120130" cy="2623185"/>
                    </a:xfrm>
                    <a:prstGeom prst="rect">
                      <a:avLst/>
                    </a:prstGeom>
                  </pic:spPr>
                </pic:pic>
              </a:graphicData>
            </a:graphic>
          </wp:inline>
        </w:drawing>
      </w:r>
    </w:p>
    <w:p w:rsidR="0019616C" w:rsidRDefault="0019616C" w:rsidP="00DF17AA">
      <w:pPr>
        <w:pStyle w:val="Comment"/>
        <w:keepNext/>
      </w:pPr>
      <w:r>
        <w:rPr>
          <w:noProof/>
          <w:lang w:val="en-US" w:eastAsia="en-US"/>
        </w:rPr>
        <w:drawing>
          <wp:inline distT="0" distB="0" distL="0" distR="0" wp14:anchorId="6F370EE3" wp14:editId="1F8E0BB8">
            <wp:extent cx="6120130" cy="3458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58210"/>
                    </a:xfrm>
                    <a:prstGeom prst="rect">
                      <a:avLst/>
                    </a:prstGeom>
                  </pic:spPr>
                </pic:pic>
              </a:graphicData>
            </a:graphic>
          </wp:inline>
        </w:drawing>
      </w:r>
    </w:p>
    <w:p w:rsidR="00484D88" w:rsidRPr="00DF17AA" w:rsidRDefault="00DF17AA" w:rsidP="00DF17AA">
      <w:pPr>
        <w:pStyle w:val="Caption"/>
        <w:jc w:val="center"/>
        <w:rPr>
          <w:lang w:val="en-US"/>
        </w:rPr>
      </w:pPr>
      <w:bookmarkStart w:id="33" w:name="_Toc475999300"/>
      <w:r w:rsidRPr="00DF17AA">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8</w:t>
      </w:r>
      <w:r w:rsidR="00A6571D">
        <w:rPr>
          <w:lang w:val="en-US"/>
        </w:rPr>
        <w:fldChar w:fldCharType="end"/>
      </w:r>
      <w:r w:rsidRPr="00DF17AA">
        <w:rPr>
          <w:lang w:val="en-US"/>
        </w:rPr>
        <w:t xml:space="preserve"> O</w:t>
      </w:r>
      <w:r w:rsidR="00074A6E" w:rsidRPr="00DF17AA">
        <w:rPr>
          <w:lang w:val="en-US"/>
        </w:rPr>
        <w:t>verview of manipulator</w:t>
      </w:r>
      <w:bookmarkEnd w:id="33"/>
    </w:p>
    <w:p w:rsidR="00CB2C85" w:rsidRDefault="00DF17AA" w:rsidP="00637E53">
      <w:pPr>
        <w:pStyle w:val="Comment"/>
        <w:rPr>
          <w:color w:val="000000" w:themeColor="text1"/>
        </w:rPr>
      </w:pPr>
      <w:r>
        <w:rPr>
          <w:color w:val="000000" w:themeColor="text1"/>
        </w:rPr>
        <w:t>The mechanic part is modelled with following objects:</w:t>
      </w:r>
    </w:p>
    <w:p w:rsidR="00DF17AA" w:rsidRDefault="00DF17AA" w:rsidP="00DF17AA">
      <w:pPr>
        <w:pStyle w:val="Comment"/>
        <w:numPr>
          <w:ilvl w:val="0"/>
          <w:numId w:val="48"/>
        </w:numPr>
        <w:rPr>
          <w:color w:val="000000" w:themeColor="text1"/>
        </w:rPr>
      </w:pPr>
      <w:r>
        <w:rPr>
          <w:color w:val="000000" w:themeColor="text1"/>
        </w:rPr>
        <w:t>Base frame</w:t>
      </w:r>
    </w:p>
    <w:p w:rsidR="00DF17AA" w:rsidRDefault="00DF17AA" w:rsidP="00DF17AA">
      <w:pPr>
        <w:pStyle w:val="Comment"/>
        <w:numPr>
          <w:ilvl w:val="0"/>
          <w:numId w:val="48"/>
        </w:numPr>
        <w:rPr>
          <w:color w:val="000000" w:themeColor="text1"/>
        </w:rPr>
      </w:pPr>
      <w:r>
        <w:rPr>
          <w:color w:val="000000" w:themeColor="text1"/>
        </w:rPr>
        <w:t>Rotator (Cylinder 1 x 2)</w:t>
      </w:r>
    </w:p>
    <w:p w:rsidR="00DF17AA" w:rsidRDefault="00DF17AA" w:rsidP="00DF17AA">
      <w:pPr>
        <w:pStyle w:val="Comment"/>
        <w:numPr>
          <w:ilvl w:val="0"/>
          <w:numId w:val="48"/>
        </w:numPr>
        <w:rPr>
          <w:color w:val="000000" w:themeColor="text1"/>
        </w:rPr>
      </w:pPr>
      <w:r>
        <w:rPr>
          <w:color w:val="000000" w:themeColor="text1"/>
        </w:rPr>
        <w:t>Pillar</w:t>
      </w:r>
    </w:p>
    <w:p w:rsidR="00DF17AA" w:rsidRDefault="00DF17AA" w:rsidP="00DF17AA">
      <w:pPr>
        <w:pStyle w:val="Comment"/>
        <w:numPr>
          <w:ilvl w:val="0"/>
          <w:numId w:val="48"/>
        </w:numPr>
        <w:rPr>
          <w:color w:val="000000" w:themeColor="text1"/>
        </w:rPr>
      </w:pPr>
      <w:r>
        <w:rPr>
          <w:color w:val="000000" w:themeColor="text1"/>
        </w:rPr>
        <w:lastRenderedPageBreak/>
        <w:t>Lift</w:t>
      </w:r>
    </w:p>
    <w:p w:rsidR="00DF17AA" w:rsidRDefault="00DF17AA" w:rsidP="00DF17AA">
      <w:pPr>
        <w:pStyle w:val="Comment"/>
        <w:numPr>
          <w:ilvl w:val="0"/>
          <w:numId w:val="48"/>
        </w:numPr>
        <w:rPr>
          <w:color w:val="000000" w:themeColor="text1"/>
        </w:rPr>
      </w:pPr>
      <w:r>
        <w:rPr>
          <w:color w:val="000000" w:themeColor="text1"/>
        </w:rPr>
        <w:t>4 bar linkage</w:t>
      </w:r>
    </w:p>
    <w:p w:rsidR="00DF17AA" w:rsidRDefault="00DF17AA" w:rsidP="00DF17AA">
      <w:pPr>
        <w:pStyle w:val="Comment"/>
        <w:numPr>
          <w:ilvl w:val="0"/>
          <w:numId w:val="48"/>
        </w:numPr>
        <w:rPr>
          <w:color w:val="000000" w:themeColor="text1"/>
        </w:rPr>
      </w:pPr>
      <w:r>
        <w:rPr>
          <w:color w:val="000000" w:themeColor="text1"/>
        </w:rPr>
        <w:t>Extension 1 and 2</w:t>
      </w:r>
    </w:p>
    <w:p w:rsidR="00DF17AA" w:rsidRDefault="00DF17AA" w:rsidP="00DF17AA">
      <w:pPr>
        <w:pStyle w:val="Comment"/>
        <w:numPr>
          <w:ilvl w:val="0"/>
          <w:numId w:val="48"/>
        </w:numPr>
        <w:rPr>
          <w:color w:val="000000" w:themeColor="text1"/>
        </w:rPr>
      </w:pPr>
      <w:r>
        <w:rPr>
          <w:color w:val="000000" w:themeColor="text1"/>
        </w:rPr>
        <w:t xml:space="preserve">Cylinder </w:t>
      </w:r>
      <w:r w:rsidR="00D44C1B">
        <w:rPr>
          <w:color w:val="000000" w:themeColor="text1"/>
        </w:rPr>
        <w:t>(2, 3, 4)</w:t>
      </w:r>
    </w:p>
    <w:p w:rsidR="005C5EC7" w:rsidRDefault="005C5EC7" w:rsidP="004558B6">
      <w:pPr>
        <w:pStyle w:val="Comment"/>
        <w:rPr>
          <w:color w:val="000000" w:themeColor="text1"/>
        </w:rPr>
      </w:pPr>
      <w:r>
        <w:rPr>
          <w:color w:val="000000" w:themeColor="text1"/>
        </w:rPr>
        <w:t>Each object is described below.</w:t>
      </w:r>
    </w:p>
    <w:p w:rsidR="004558B6" w:rsidRDefault="004558B6" w:rsidP="004558B6">
      <w:pPr>
        <w:pStyle w:val="Heading2"/>
      </w:pPr>
      <w:bookmarkStart w:id="34" w:name="_Toc475999399"/>
      <w:r>
        <w:t>Modelling of individual component</w:t>
      </w:r>
      <w:r w:rsidR="00F179DB">
        <w:t xml:space="preserve"> (main parts)</w:t>
      </w:r>
      <w:bookmarkEnd w:id="34"/>
    </w:p>
    <w:p w:rsidR="004558B6" w:rsidRDefault="009D4DA1" w:rsidP="004558B6">
      <w:pPr>
        <w:pStyle w:val="Heading3"/>
      </w:pPr>
      <w:bookmarkStart w:id="35" w:name="_Toc475999400"/>
      <w:r>
        <w:t>Cylinder</w:t>
      </w:r>
      <w:bookmarkEnd w:id="35"/>
    </w:p>
    <w:p w:rsidR="0019616C" w:rsidRDefault="009D4DA1" w:rsidP="0019616C">
      <w:pPr>
        <w:pStyle w:val="BodyText"/>
        <w:keepNext/>
        <w:jc w:val="center"/>
      </w:pPr>
      <w:r>
        <w:rPr>
          <w:noProof/>
          <w:lang w:val="en-US" w:eastAsia="en-US"/>
        </w:rPr>
        <w:drawing>
          <wp:inline distT="0" distB="0" distL="0" distR="0" wp14:anchorId="0E187C0D" wp14:editId="12D25DE1">
            <wp:extent cx="2400213" cy="189259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0400" cy="1916399"/>
                    </a:xfrm>
                    <a:prstGeom prst="rect">
                      <a:avLst/>
                    </a:prstGeom>
                  </pic:spPr>
                </pic:pic>
              </a:graphicData>
            </a:graphic>
          </wp:inline>
        </w:drawing>
      </w:r>
      <w:r>
        <w:rPr>
          <w:noProof/>
          <w:lang w:val="en-US" w:eastAsia="en-US"/>
        </w:rPr>
        <w:drawing>
          <wp:inline distT="0" distB="0" distL="0" distR="0" wp14:anchorId="3E6FB8B6" wp14:editId="36B1BAE2">
            <wp:extent cx="1039258" cy="18870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6912" cy="1919131"/>
                    </a:xfrm>
                    <a:prstGeom prst="rect">
                      <a:avLst/>
                    </a:prstGeom>
                  </pic:spPr>
                </pic:pic>
              </a:graphicData>
            </a:graphic>
          </wp:inline>
        </w:drawing>
      </w:r>
    </w:p>
    <w:p w:rsidR="004558B6" w:rsidRDefault="0019616C" w:rsidP="005C32C1">
      <w:pPr>
        <w:pStyle w:val="Caption"/>
        <w:jc w:val="center"/>
        <w:rPr>
          <w:lang w:val="en-US"/>
        </w:rPr>
      </w:pPr>
      <w:bookmarkStart w:id="36" w:name="_Toc475999301"/>
      <w:r w:rsidRPr="00AA53A0">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9</w:t>
      </w:r>
      <w:r w:rsidR="00A6571D">
        <w:rPr>
          <w:lang w:val="en-US"/>
        </w:rPr>
        <w:fldChar w:fldCharType="end"/>
      </w:r>
      <w:r w:rsidRPr="00AA53A0">
        <w:rPr>
          <w:lang w:val="en-US"/>
        </w:rPr>
        <w:t xml:space="preserve"> </w:t>
      </w:r>
      <w:r w:rsidR="0073707D" w:rsidRPr="00AA53A0">
        <w:rPr>
          <w:lang w:val="en-US"/>
        </w:rPr>
        <w:t>Rotator</w:t>
      </w:r>
      <w:r w:rsidR="009D4DA1">
        <w:rPr>
          <w:lang w:val="en-US"/>
        </w:rPr>
        <w:t xml:space="preserve"> (Cylinder 1) and Cylinder type (2, 3, 4)</w:t>
      </w:r>
      <w:bookmarkEnd w:id="36"/>
    </w:p>
    <w:p w:rsidR="00D6179B" w:rsidRDefault="00D6179B" w:rsidP="00D6179B">
      <w:pPr>
        <w:keepNext/>
      </w:pPr>
      <w:r>
        <w:rPr>
          <w:noProof/>
          <w:lang w:val="en-US" w:eastAsia="en-US"/>
        </w:rPr>
        <w:drawing>
          <wp:inline distT="0" distB="0" distL="0" distR="0" wp14:anchorId="34780060" wp14:editId="7B659846">
            <wp:extent cx="6120130" cy="2807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07970"/>
                    </a:xfrm>
                    <a:prstGeom prst="rect">
                      <a:avLst/>
                    </a:prstGeom>
                  </pic:spPr>
                </pic:pic>
              </a:graphicData>
            </a:graphic>
          </wp:inline>
        </w:drawing>
      </w:r>
    </w:p>
    <w:p w:rsidR="005C32C1" w:rsidRDefault="00D6179B" w:rsidP="00D6179B">
      <w:pPr>
        <w:pStyle w:val="Caption"/>
        <w:jc w:val="center"/>
        <w:rPr>
          <w:lang w:val="en-US"/>
        </w:rPr>
      </w:pPr>
      <w:bookmarkStart w:id="37" w:name="_Toc475999302"/>
      <w:r w:rsidRPr="00D6179B">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10</w:t>
      </w:r>
      <w:r w:rsidR="00A6571D">
        <w:rPr>
          <w:lang w:val="en-US"/>
        </w:rPr>
        <w:fldChar w:fldCharType="end"/>
      </w:r>
      <w:r w:rsidRPr="00D6179B">
        <w:rPr>
          <w:lang w:val="en-US"/>
        </w:rPr>
        <w:t xml:space="preserve"> General Sim</w:t>
      </w:r>
      <w:r>
        <w:rPr>
          <w:lang w:val="en-US"/>
        </w:rPr>
        <w:t>ulink</w:t>
      </w:r>
      <w:r w:rsidRPr="00D6179B">
        <w:rPr>
          <w:lang w:val="en-US"/>
        </w:rPr>
        <w:t xml:space="preserve"> Multi-body model of </w:t>
      </w:r>
      <w:r w:rsidR="002F4A95">
        <w:rPr>
          <w:lang w:val="en-US"/>
        </w:rPr>
        <w:t>C</w:t>
      </w:r>
      <w:r w:rsidRPr="00D6179B">
        <w:rPr>
          <w:lang w:val="en-US"/>
        </w:rPr>
        <w:t>ylinder</w:t>
      </w:r>
      <w:r w:rsidR="002F4A95">
        <w:rPr>
          <w:lang w:val="en-US"/>
        </w:rPr>
        <w:t xml:space="preserve"> type</w:t>
      </w:r>
      <w:bookmarkEnd w:id="37"/>
    </w:p>
    <w:p w:rsidR="00983C35" w:rsidRPr="008927FA" w:rsidRDefault="00983C35" w:rsidP="00983C35">
      <w:pPr>
        <w:pStyle w:val="Commen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Cylinder stroke is calculated by sensing the movement attached between cylinder and piston</w:t>
      </w:r>
    </w:p>
    <w:p w:rsidR="00983C35" w:rsidRPr="00983C35" w:rsidRDefault="00983C35" w:rsidP="00983C35">
      <w:pPr>
        <w:rPr>
          <w:lang w:eastAsia="en-US"/>
        </w:rPr>
      </w:pPr>
    </w:p>
    <w:p w:rsidR="000756C8" w:rsidRDefault="000756C8" w:rsidP="000756C8">
      <w:pPr>
        <w:keepNext/>
      </w:pPr>
      <w:r>
        <w:rPr>
          <w:noProof/>
          <w:lang w:val="en-US" w:eastAsia="en-US"/>
        </w:rPr>
        <w:lastRenderedPageBreak/>
        <w:drawing>
          <wp:inline distT="0" distB="0" distL="0" distR="0" wp14:anchorId="2DF33439" wp14:editId="378E9C2E">
            <wp:extent cx="6120130" cy="289307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893073"/>
                    </a:xfrm>
                    <a:prstGeom prst="rect">
                      <a:avLst/>
                    </a:prstGeom>
                  </pic:spPr>
                </pic:pic>
              </a:graphicData>
            </a:graphic>
          </wp:inline>
        </w:drawing>
      </w:r>
    </w:p>
    <w:p w:rsidR="00E77EAD" w:rsidRPr="00E77EAD" w:rsidRDefault="000756C8" w:rsidP="000756C8">
      <w:pPr>
        <w:pStyle w:val="Caption"/>
        <w:jc w:val="center"/>
        <w:rPr>
          <w:lang w:val="en-US"/>
        </w:rPr>
      </w:pPr>
      <w:bookmarkStart w:id="38" w:name="_Toc475999303"/>
      <w:r w:rsidRPr="002F4A95">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11</w:t>
      </w:r>
      <w:r w:rsidR="00A6571D">
        <w:rPr>
          <w:lang w:val="en-US"/>
        </w:rPr>
        <w:fldChar w:fldCharType="end"/>
      </w:r>
      <w:r w:rsidRPr="002F4A95">
        <w:rPr>
          <w:lang w:val="en-US"/>
        </w:rPr>
        <w:t xml:space="preserve"> Simulink Multi-body model of Rotator</w:t>
      </w:r>
      <w:bookmarkEnd w:id="38"/>
    </w:p>
    <w:p w:rsidR="004558B6" w:rsidRDefault="002F4A95" w:rsidP="004558B6">
      <w:pPr>
        <w:pStyle w:val="BodyText"/>
      </w:pPr>
      <w:r>
        <w:t>In general, the cylinder was created with some base parameters which show in table below</w:t>
      </w:r>
    </w:p>
    <w:p w:rsidR="00FA59F3" w:rsidRDefault="00FA59F3" w:rsidP="00FA59F3">
      <w:pPr>
        <w:pStyle w:val="Caption"/>
        <w:keepNext/>
        <w:jc w:val="center"/>
      </w:pPr>
      <w:r>
        <w:t xml:space="preserve">Table </w:t>
      </w:r>
      <w:r>
        <w:fldChar w:fldCharType="begin"/>
      </w:r>
      <w:r>
        <w:instrText xml:space="preserve"> SEQ Table \* ARABIC </w:instrText>
      </w:r>
      <w:r>
        <w:fldChar w:fldCharType="separate"/>
      </w:r>
      <w:r w:rsidR="00214C01">
        <w:rPr>
          <w:noProof/>
        </w:rPr>
        <w:t>1</w:t>
      </w:r>
      <w:r>
        <w:fldChar w:fldCharType="end"/>
      </w:r>
      <w:r>
        <w:t xml:space="preserve"> Cylinder Parameters</w:t>
      </w:r>
    </w:p>
    <w:tbl>
      <w:tblPr>
        <w:tblStyle w:val="TableGrid"/>
        <w:tblW w:w="0" w:type="auto"/>
        <w:tblLook w:val="04A0" w:firstRow="1" w:lastRow="0" w:firstColumn="1" w:lastColumn="0" w:noHBand="0" w:noVBand="1"/>
      </w:tblPr>
      <w:tblGrid>
        <w:gridCol w:w="2407"/>
        <w:gridCol w:w="2407"/>
        <w:gridCol w:w="2407"/>
        <w:gridCol w:w="2407"/>
      </w:tblGrid>
      <w:tr w:rsidR="00961B36" w:rsidRPr="0044589D" w:rsidTr="0044589D">
        <w:tc>
          <w:tcPr>
            <w:tcW w:w="2407" w:type="dxa"/>
            <w:shd w:val="clear" w:color="auto" w:fill="BFBFBF" w:themeFill="background1" w:themeFillShade="BF"/>
          </w:tcPr>
          <w:p w:rsidR="00961B36" w:rsidRPr="0044589D" w:rsidRDefault="00961B36" w:rsidP="0044589D">
            <w:pPr>
              <w:pStyle w:val="BodyText"/>
              <w:jc w:val="center"/>
              <w:rPr>
                <w:b/>
              </w:rPr>
            </w:pPr>
            <w:r w:rsidRPr="0044589D">
              <w:rPr>
                <w:b/>
              </w:rPr>
              <w:t>Parameter</w:t>
            </w:r>
            <w:r w:rsidR="000678E1">
              <w:rPr>
                <w:b/>
              </w:rPr>
              <w:t>s</w:t>
            </w:r>
          </w:p>
        </w:tc>
        <w:tc>
          <w:tcPr>
            <w:tcW w:w="2407" w:type="dxa"/>
            <w:shd w:val="clear" w:color="auto" w:fill="BFBFBF" w:themeFill="background1" w:themeFillShade="BF"/>
          </w:tcPr>
          <w:p w:rsidR="00961B36" w:rsidRPr="0044589D" w:rsidRDefault="00961B36" w:rsidP="0044589D">
            <w:pPr>
              <w:pStyle w:val="BodyText"/>
              <w:jc w:val="center"/>
              <w:rPr>
                <w:b/>
              </w:rPr>
            </w:pPr>
            <w:r w:rsidRPr="0044589D">
              <w:rPr>
                <w:b/>
              </w:rPr>
              <w:t>Cylinder 2</w:t>
            </w:r>
          </w:p>
        </w:tc>
        <w:tc>
          <w:tcPr>
            <w:tcW w:w="2407" w:type="dxa"/>
            <w:shd w:val="clear" w:color="auto" w:fill="BFBFBF" w:themeFill="background1" w:themeFillShade="BF"/>
          </w:tcPr>
          <w:p w:rsidR="00961B36" w:rsidRPr="0044589D" w:rsidRDefault="00961B36" w:rsidP="0044589D">
            <w:pPr>
              <w:pStyle w:val="BodyText"/>
              <w:jc w:val="center"/>
              <w:rPr>
                <w:b/>
              </w:rPr>
            </w:pPr>
            <w:r w:rsidRPr="0044589D">
              <w:rPr>
                <w:b/>
              </w:rPr>
              <w:t>Cylinder 3</w:t>
            </w:r>
          </w:p>
        </w:tc>
        <w:tc>
          <w:tcPr>
            <w:tcW w:w="2407" w:type="dxa"/>
            <w:shd w:val="clear" w:color="auto" w:fill="BFBFBF" w:themeFill="background1" w:themeFillShade="BF"/>
          </w:tcPr>
          <w:p w:rsidR="00961B36" w:rsidRPr="0044589D" w:rsidRDefault="00961B36" w:rsidP="0044589D">
            <w:pPr>
              <w:pStyle w:val="BodyText"/>
              <w:jc w:val="center"/>
              <w:rPr>
                <w:b/>
              </w:rPr>
            </w:pPr>
            <w:r w:rsidRPr="0044589D">
              <w:rPr>
                <w:b/>
              </w:rPr>
              <w:t>Cylinder 4</w:t>
            </w:r>
          </w:p>
        </w:tc>
      </w:tr>
      <w:tr w:rsidR="00961B36" w:rsidTr="00961B36">
        <w:tc>
          <w:tcPr>
            <w:tcW w:w="2407" w:type="dxa"/>
          </w:tcPr>
          <w:p w:rsidR="00B0132C" w:rsidRPr="0044589D" w:rsidRDefault="00B0132C" w:rsidP="004558B6">
            <w:pPr>
              <w:pStyle w:val="BodyText"/>
              <w:rPr>
                <w:b/>
              </w:rPr>
            </w:pPr>
            <w:r w:rsidRPr="0044589D">
              <w:rPr>
                <w:b/>
              </w:rPr>
              <w:t>Radius</w:t>
            </w:r>
          </w:p>
        </w:tc>
        <w:tc>
          <w:tcPr>
            <w:tcW w:w="2407" w:type="dxa"/>
          </w:tcPr>
          <w:p w:rsidR="00961B36" w:rsidRDefault="00300E86" w:rsidP="004558B6">
            <w:pPr>
              <w:pStyle w:val="BodyText"/>
            </w:pPr>
            <w:r>
              <w:t>0.06</w:t>
            </w:r>
          </w:p>
        </w:tc>
        <w:tc>
          <w:tcPr>
            <w:tcW w:w="2407" w:type="dxa"/>
          </w:tcPr>
          <w:p w:rsidR="00961B36" w:rsidRDefault="00300E86" w:rsidP="004558B6">
            <w:pPr>
              <w:pStyle w:val="BodyText"/>
            </w:pPr>
            <w:r>
              <w:t>0.057</w:t>
            </w:r>
            <w:r w:rsidR="00AD7D1B" w:rsidRPr="00AD7D1B">
              <w:t>5</w:t>
            </w:r>
          </w:p>
        </w:tc>
        <w:tc>
          <w:tcPr>
            <w:tcW w:w="2407" w:type="dxa"/>
          </w:tcPr>
          <w:p w:rsidR="00961B36" w:rsidRDefault="00300E86" w:rsidP="004558B6">
            <w:pPr>
              <w:pStyle w:val="BodyText"/>
            </w:pPr>
            <w:r>
              <w:t>0.04</w:t>
            </w:r>
            <w:r w:rsidR="00AD7D1B" w:rsidRPr="00AD7D1B">
              <w:t>5</w:t>
            </w:r>
          </w:p>
        </w:tc>
      </w:tr>
      <w:tr w:rsidR="00961B36" w:rsidTr="0044589D">
        <w:tc>
          <w:tcPr>
            <w:tcW w:w="2407" w:type="dxa"/>
            <w:shd w:val="clear" w:color="auto" w:fill="D9D9D9" w:themeFill="background1" w:themeFillShade="D9"/>
          </w:tcPr>
          <w:p w:rsidR="00961B36" w:rsidRPr="0044589D" w:rsidRDefault="00B0132C" w:rsidP="004558B6">
            <w:pPr>
              <w:pStyle w:val="BodyText"/>
              <w:rPr>
                <w:b/>
              </w:rPr>
            </w:pPr>
            <w:r w:rsidRPr="0044589D">
              <w:rPr>
                <w:b/>
              </w:rPr>
              <w:t>Length</w:t>
            </w:r>
          </w:p>
        </w:tc>
        <w:tc>
          <w:tcPr>
            <w:tcW w:w="2407" w:type="dxa"/>
            <w:shd w:val="clear" w:color="auto" w:fill="D9D9D9" w:themeFill="background1" w:themeFillShade="D9"/>
          </w:tcPr>
          <w:p w:rsidR="00961B36" w:rsidRDefault="00300E86" w:rsidP="004558B6">
            <w:pPr>
              <w:pStyle w:val="BodyText"/>
            </w:pPr>
            <w:r>
              <w:t>0.92</w:t>
            </w:r>
          </w:p>
        </w:tc>
        <w:tc>
          <w:tcPr>
            <w:tcW w:w="2407" w:type="dxa"/>
            <w:shd w:val="clear" w:color="auto" w:fill="D9D9D9" w:themeFill="background1" w:themeFillShade="D9"/>
          </w:tcPr>
          <w:p w:rsidR="00961B36" w:rsidRDefault="006F36DE" w:rsidP="004558B6">
            <w:pPr>
              <w:pStyle w:val="BodyText"/>
            </w:pPr>
            <w:r w:rsidRPr="006F36DE">
              <w:t>1.068</w:t>
            </w:r>
          </w:p>
        </w:tc>
        <w:tc>
          <w:tcPr>
            <w:tcW w:w="2407" w:type="dxa"/>
            <w:shd w:val="clear" w:color="auto" w:fill="D9D9D9" w:themeFill="background1" w:themeFillShade="D9"/>
          </w:tcPr>
          <w:p w:rsidR="00961B36" w:rsidRDefault="006F36DE" w:rsidP="004558B6">
            <w:pPr>
              <w:pStyle w:val="BodyText"/>
            </w:pPr>
            <w:r w:rsidRPr="006F36DE">
              <w:t>2.64</w:t>
            </w:r>
          </w:p>
        </w:tc>
      </w:tr>
      <w:tr w:rsidR="00961B36" w:rsidTr="00961B36">
        <w:tc>
          <w:tcPr>
            <w:tcW w:w="2407" w:type="dxa"/>
          </w:tcPr>
          <w:p w:rsidR="00961B36" w:rsidRPr="0044589D" w:rsidRDefault="00B0132C" w:rsidP="004558B6">
            <w:pPr>
              <w:pStyle w:val="BodyText"/>
              <w:rPr>
                <w:b/>
              </w:rPr>
            </w:pPr>
            <w:r w:rsidRPr="0044589D">
              <w:rPr>
                <w:b/>
              </w:rPr>
              <w:t>Mass</w:t>
            </w:r>
          </w:p>
        </w:tc>
        <w:tc>
          <w:tcPr>
            <w:tcW w:w="2407" w:type="dxa"/>
          </w:tcPr>
          <w:p w:rsidR="00961B36" w:rsidRDefault="006F36DE" w:rsidP="004558B6">
            <w:pPr>
              <w:pStyle w:val="BodyText"/>
            </w:pPr>
            <w:r>
              <w:t>72</w:t>
            </w:r>
            <w:r w:rsidR="00300E86">
              <w:t>*2/3</w:t>
            </w:r>
          </w:p>
        </w:tc>
        <w:tc>
          <w:tcPr>
            <w:tcW w:w="2407" w:type="dxa"/>
          </w:tcPr>
          <w:p w:rsidR="00961B36" w:rsidRDefault="006F36DE" w:rsidP="004558B6">
            <w:pPr>
              <w:pStyle w:val="BodyText"/>
            </w:pPr>
            <w:r>
              <w:t>65</w:t>
            </w:r>
            <w:r w:rsidR="00300E86">
              <w:t>*2/3</w:t>
            </w:r>
          </w:p>
        </w:tc>
        <w:tc>
          <w:tcPr>
            <w:tcW w:w="2407" w:type="dxa"/>
          </w:tcPr>
          <w:p w:rsidR="00961B36" w:rsidRDefault="006F36DE" w:rsidP="004558B6">
            <w:pPr>
              <w:pStyle w:val="BodyText"/>
            </w:pPr>
            <w:r>
              <w:t>50</w:t>
            </w:r>
            <w:r w:rsidR="00300E86">
              <w:t>*2/3</w:t>
            </w:r>
          </w:p>
        </w:tc>
      </w:tr>
      <w:tr w:rsidR="00961B36" w:rsidTr="0044589D">
        <w:tc>
          <w:tcPr>
            <w:tcW w:w="2407" w:type="dxa"/>
            <w:shd w:val="clear" w:color="auto" w:fill="D9D9D9" w:themeFill="background1" w:themeFillShade="D9"/>
          </w:tcPr>
          <w:p w:rsidR="00961B36" w:rsidRPr="0044589D" w:rsidRDefault="00B0132C" w:rsidP="004558B6">
            <w:pPr>
              <w:pStyle w:val="BodyText"/>
              <w:rPr>
                <w:b/>
              </w:rPr>
            </w:pPr>
            <w:r w:rsidRPr="0044589D">
              <w:rPr>
                <w:b/>
              </w:rPr>
              <w:t>Center of mass</w:t>
            </w:r>
          </w:p>
        </w:tc>
        <w:tc>
          <w:tcPr>
            <w:tcW w:w="2407" w:type="dxa"/>
            <w:shd w:val="clear" w:color="auto" w:fill="D9D9D9" w:themeFill="background1" w:themeFillShade="D9"/>
          </w:tcPr>
          <w:p w:rsidR="00961B36" w:rsidRDefault="006F36DE" w:rsidP="00300E86">
            <w:pPr>
              <w:pStyle w:val="BodyText"/>
            </w:pPr>
            <w:r w:rsidRPr="006F36DE">
              <w:t>[0</w:t>
            </w:r>
            <w:r>
              <w:t>,</w:t>
            </w:r>
            <w:r w:rsidRPr="006F36DE">
              <w:t xml:space="preserve"> 0</w:t>
            </w:r>
            <w:r>
              <w:t>,</w:t>
            </w:r>
            <w:r w:rsidRPr="006F36DE">
              <w:t xml:space="preserve"> </w:t>
            </w:r>
            <w:r w:rsidR="00300E86">
              <w:t>Cylinder</w:t>
            </w:r>
            <w:r w:rsidRPr="006F36DE">
              <w:t>.l2/2]</w:t>
            </w:r>
          </w:p>
        </w:tc>
        <w:tc>
          <w:tcPr>
            <w:tcW w:w="2407" w:type="dxa"/>
            <w:shd w:val="clear" w:color="auto" w:fill="D9D9D9" w:themeFill="background1" w:themeFillShade="D9"/>
          </w:tcPr>
          <w:p w:rsidR="00961B36" w:rsidRDefault="006F36DE" w:rsidP="00300E86">
            <w:pPr>
              <w:pStyle w:val="BodyText"/>
            </w:pPr>
            <w:r w:rsidRPr="006F36DE">
              <w:t xml:space="preserve">[0, 0, </w:t>
            </w:r>
            <w:r w:rsidR="00300E86">
              <w:t>Cylinder</w:t>
            </w:r>
            <w:r w:rsidRPr="006F36DE">
              <w:t>.l3/2]</w:t>
            </w:r>
          </w:p>
        </w:tc>
        <w:tc>
          <w:tcPr>
            <w:tcW w:w="2407" w:type="dxa"/>
            <w:shd w:val="clear" w:color="auto" w:fill="D9D9D9" w:themeFill="background1" w:themeFillShade="D9"/>
          </w:tcPr>
          <w:p w:rsidR="00961B36" w:rsidRDefault="00300E86" w:rsidP="004558B6">
            <w:pPr>
              <w:pStyle w:val="BodyText"/>
            </w:pPr>
            <w:r w:rsidRPr="006F36DE">
              <w:t xml:space="preserve">[0, 0, </w:t>
            </w:r>
            <w:r>
              <w:t>Cylinder</w:t>
            </w:r>
            <w:r>
              <w:t>.l4</w:t>
            </w:r>
            <w:r w:rsidRPr="006F36DE">
              <w:t>/2]</w:t>
            </w:r>
          </w:p>
        </w:tc>
      </w:tr>
      <w:tr w:rsidR="00961B36" w:rsidTr="00961B36">
        <w:tc>
          <w:tcPr>
            <w:tcW w:w="2407" w:type="dxa"/>
          </w:tcPr>
          <w:p w:rsidR="00961B36" w:rsidRPr="0044589D" w:rsidRDefault="00B0132C" w:rsidP="00B0132C">
            <w:pPr>
              <w:pStyle w:val="BodyText"/>
              <w:rPr>
                <w:b/>
              </w:rPr>
            </w:pPr>
            <w:r w:rsidRPr="0044589D">
              <w:rPr>
                <w:b/>
              </w:rPr>
              <w:t xml:space="preserve">Joint of cylinder </w:t>
            </w:r>
          </w:p>
        </w:tc>
        <w:tc>
          <w:tcPr>
            <w:tcW w:w="2407" w:type="dxa"/>
          </w:tcPr>
          <w:p w:rsidR="00961B36" w:rsidRDefault="00300E86" w:rsidP="004558B6">
            <w:pPr>
              <w:pStyle w:val="BodyText"/>
            </w:pPr>
            <w:r w:rsidRPr="00300E86">
              <w:t>[0.401, 0.016, 0]</w:t>
            </w:r>
          </w:p>
        </w:tc>
        <w:tc>
          <w:tcPr>
            <w:tcW w:w="2407" w:type="dxa"/>
          </w:tcPr>
          <w:p w:rsidR="00961B36" w:rsidRDefault="00456FA5" w:rsidP="004558B6">
            <w:pPr>
              <w:pStyle w:val="BodyText"/>
            </w:pPr>
            <w:r w:rsidRPr="00456FA5">
              <w:t>[2.028, 0.550, 0</w:t>
            </w:r>
          </w:p>
        </w:tc>
        <w:tc>
          <w:tcPr>
            <w:tcW w:w="2407" w:type="dxa"/>
          </w:tcPr>
          <w:p w:rsidR="00961B36" w:rsidRDefault="00300E86" w:rsidP="004558B6">
            <w:pPr>
              <w:pStyle w:val="BodyText"/>
            </w:pPr>
            <w:r w:rsidRPr="00300E86">
              <w:t>[-0.737, 0.708, 0]</w:t>
            </w:r>
          </w:p>
        </w:tc>
      </w:tr>
    </w:tbl>
    <w:p w:rsidR="009F2DDE" w:rsidRDefault="009F2DDE" w:rsidP="004558B6">
      <w:pPr>
        <w:pStyle w:val="BodyText"/>
      </w:pPr>
    </w:p>
    <w:p w:rsidR="009F2DDE" w:rsidRDefault="009F2DDE" w:rsidP="004558B6">
      <w:pPr>
        <w:pStyle w:val="BodyText"/>
      </w:pPr>
    </w:p>
    <w:p w:rsidR="009F2DDE" w:rsidRDefault="009F2DDE" w:rsidP="004558B6">
      <w:pPr>
        <w:pStyle w:val="BodyText"/>
      </w:pPr>
    </w:p>
    <w:p w:rsidR="00214C01" w:rsidRDefault="00214C01" w:rsidP="00214C01">
      <w:pPr>
        <w:pStyle w:val="Caption"/>
        <w:keepNext/>
        <w:jc w:val="center"/>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Piston parameters</w:t>
      </w:r>
    </w:p>
    <w:tbl>
      <w:tblPr>
        <w:tblStyle w:val="TableGrid"/>
        <w:tblW w:w="0" w:type="auto"/>
        <w:tblLook w:val="04A0" w:firstRow="1" w:lastRow="0" w:firstColumn="1" w:lastColumn="0" w:noHBand="0" w:noVBand="1"/>
      </w:tblPr>
      <w:tblGrid>
        <w:gridCol w:w="2407"/>
        <w:gridCol w:w="2407"/>
        <w:gridCol w:w="2407"/>
        <w:gridCol w:w="2407"/>
      </w:tblGrid>
      <w:tr w:rsidR="009F2DDE" w:rsidRPr="0044589D" w:rsidTr="00A96A55">
        <w:tc>
          <w:tcPr>
            <w:tcW w:w="2407" w:type="dxa"/>
            <w:shd w:val="clear" w:color="auto" w:fill="BFBFBF" w:themeFill="background1" w:themeFillShade="BF"/>
          </w:tcPr>
          <w:p w:rsidR="009F2DDE" w:rsidRPr="0044589D" w:rsidRDefault="009F2DDE" w:rsidP="00A96A55">
            <w:pPr>
              <w:pStyle w:val="BodyText"/>
              <w:jc w:val="center"/>
              <w:rPr>
                <w:b/>
              </w:rPr>
            </w:pPr>
            <w:r w:rsidRPr="0044589D">
              <w:rPr>
                <w:b/>
              </w:rPr>
              <w:t>Parameter</w:t>
            </w:r>
            <w:r>
              <w:rPr>
                <w:b/>
              </w:rPr>
              <w:t>s</w:t>
            </w:r>
          </w:p>
        </w:tc>
        <w:tc>
          <w:tcPr>
            <w:tcW w:w="2407" w:type="dxa"/>
            <w:shd w:val="clear" w:color="auto" w:fill="BFBFBF" w:themeFill="background1" w:themeFillShade="BF"/>
          </w:tcPr>
          <w:p w:rsidR="009F2DDE" w:rsidRPr="0044589D" w:rsidRDefault="00DA24E7" w:rsidP="00A96A55">
            <w:pPr>
              <w:pStyle w:val="BodyText"/>
              <w:jc w:val="center"/>
              <w:rPr>
                <w:b/>
              </w:rPr>
            </w:pPr>
            <w:r>
              <w:rPr>
                <w:b/>
              </w:rPr>
              <w:t>Piston</w:t>
            </w:r>
            <w:r w:rsidR="009F2DDE" w:rsidRPr="0044589D">
              <w:rPr>
                <w:b/>
              </w:rPr>
              <w:t xml:space="preserve"> 2</w:t>
            </w:r>
          </w:p>
        </w:tc>
        <w:tc>
          <w:tcPr>
            <w:tcW w:w="2407" w:type="dxa"/>
            <w:shd w:val="clear" w:color="auto" w:fill="BFBFBF" w:themeFill="background1" w:themeFillShade="BF"/>
          </w:tcPr>
          <w:p w:rsidR="009F2DDE" w:rsidRPr="0044589D" w:rsidRDefault="00DA24E7" w:rsidP="00A96A55">
            <w:pPr>
              <w:pStyle w:val="BodyText"/>
              <w:jc w:val="center"/>
              <w:rPr>
                <w:b/>
              </w:rPr>
            </w:pPr>
            <w:r>
              <w:rPr>
                <w:b/>
              </w:rPr>
              <w:t>Piston</w:t>
            </w:r>
            <w:r w:rsidR="009F2DDE" w:rsidRPr="0044589D">
              <w:rPr>
                <w:b/>
              </w:rPr>
              <w:t xml:space="preserve"> 3</w:t>
            </w:r>
          </w:p>
        </w:tc>
        <w:tc>
          <w:tcPr>
            <w:tcW w:w="2407" w:type="dxa"/>
            <w:shd w:val="clear" w:color="auto" w:fill="BFBFBF" w:themeFill="background1" w:themeFillShade="BF"/>
          </w:tcPr>
          <w:p w:rsidR="009F2DDE" w:rsidRPr="0044589D" w:rsidRDefault="00DA24E7" w:rsidP="00A96A55">
            <w:pPr>
              <w:pStyle w:val="BodyText"/>
              <w:jc w:val="center"/>
              <w:rPr>
                <w:b/>
              </w:rPr>
            </w:pPr>
            <w:r>
              <w:rPr>
                <w:b/>
              </w:rPr>
              <w:t>Piston</w:t>
            </w:r>
            <w:r w:rsidR="009F2DDE" w:rsidRPr="0044589D">
              <w:rPr>
                <w:b/>
              </w:rPr>
              <w:t xml:space="preserve"> 4</w:t>
            </w:r>
          </w:p>
        </w:tc>
      </w:tr>
      <w:tr w:rsidR="009F2DDE" w:rsidTr="00A96A55">
        <w:tc>
          <w:tcPr>
            <w:tcW w:w="2407" w:type="dxa"/>
          </w:tcPr>
          <w:p w:rsidR="009F2DDE" w:rsidRPr="0044589D" w:rsidRDefault="009F2DDE" w:rsidP="00A96A55">
            <w:pPr>
              <w:pStyle w:val="BodyText"/>
              <w:rPr>
                <w:b/>
              </w:rPr>
            </w:pPr>
            <w:r w:rsidRPr="0044589D">
              <w:rPr>
                <w:b/>
              </w:rPr>
              <w:t>Radius</w:t>
            </w:r>
          </w:p>
        </w:tc>
        <w:tc>
          <w:tcPr>
            <w:tcW w:w="2407" w:type="dxa"/>
          </w:tcPr>
          <w:p w:rsidR="009F2DDE" w:rsidRDefault="009F2DDE" w:rsidP="00A96A55">
            <w:pPr>
              <w:pStyle w:val="BodyText"/>
            </w:pPr>
            <w:r w:rsidRPr="00AD7D1B">
              <w:t>0.035</w:t>
            </w:r>
          </w:p>
        </w:tc>
        <w:tc>
          <w:tcPr>
            <w:tcW w:w="2407" w:type="dxa"/>
          </w:tcPr>
          <w:p w:rsidR="009F2DDE" w:rsidRDefault="009F2DDE" w:rsidP="00A96A55">
            <w:pPr>
              <w:pStyle w:val="BodyText"/>
            </w:pPr>
            <w:r w:rsidRPr="00AD7D1B">
              <w:t>0.035</w:t>
            </w:r>
          </w:p>
        </w:tc>
        <w:tc>
          <w:tcPr>
            <w:tcW w:w="2407" w:type="dxa"/>
          </w:tcPr>
          <w:p w:rsidR="009F2DDE" w:rsidRDefault="009F2DDE" w:rsidP="00A96A55">
            <w:pPr>
              <w:pStyle w:val="BodyText"/>
            </w:pPr>
            <w:r>
              <w:t>0.02</w:t>
            </w:r>
            <w:r w:rsidRPr="00AD7D1B">
              <w:t>5</w:t>
            </w:r>
          </w:p>
        </w:tc>
      </w:tr>
      <w:tr w:rsidR="009F2DDE" w:rsidTr="00A96A55">
        <w:tc>
          <w:tcPr>
            <w:tcW w:w="2407" w:type="dxa"/>
            <w:shd w:val="clear" w:color="auto" w:fill="D9D9D9" w:themeFill="background1" w:themeFillShade="D9"/>
          </w:tcPr>
          <w:p w:rsidR="009F2DDE" w:rsidRPr="0044589D" w:rsidRDefault="009F2DDE" w:rsidP="00A96A55">
            <w:pPr>
              <w:pStyle w:val="BodyText"/>
              <w:rPr>
                <w:b/>
              </w:rPr>
            </w:pPr>
            <w:r w:rsidRPr="0044589D">
              <w:rPr>
                <w:b/>
              </w:rPr>
              <w:t>Length</w:t>
            </w:r>
          </w:p>
        </w:tc>
        <w:tc>
          <w:tcPr>
            <w:tcW w:w="2407" w:type="dxa"/>
            <w:shd w:val="clear" w:color="auto" w:fill="D9D9D9" w:themeFill="background1" w:themeFillShade="D9"/>
          </w:tcPr>
          <w:p w:rsidR="009F2DDE" w:rsidRDefault="009F2DDE" w:rsidP="00A96A55">
            <w:pPr>
              <w:pStyle w:val="BodyText"/>
            </w:pPr>
            <w:r w:rsidRPr="006F36DE">
              <w:t>0.61</w:t>
            </w:r>
          </w:p>
        </w:tc>
        <w:tc>
          <w:tcPr>
            <w:tcW w:w="2407" w:type="dxa"/>
            <w:shd w:val="clear" w:color="auto" w:fill="D9D9D9" w:themeFill="background1" w:themeFillShade="D9"/>
          </w:tcPr>
          <w:p w:rsidR="009F2DDE" w:rsidRDefault="009F2DDE" w:rsidP="00A96A55">
            <w:pPr>
              <w:pStyle w:val="BodyText"/>
            </w:pPr>
            <w:r w:rsidRPr="006F36DE">
              <w:t>1.068</w:t>
            </w:r>
          </w:p>
        </w:tc>
        <w:tc>
          <w:tcPr>
            <w:tcW w:w="2407" w:type="dxa"/>
            <w:shd w:val="clear" w:color="auto" w:fill="D9D9D9" w:themeFill="background1" w:themeFillShade="D9"/>
          </w:tcPr>
          <w:p w:rsidR="009F2DDE" w:rsidRDefault="009F2DDE" w:rsidP="00A96A55">
            <w:pPr>
              <w:pStyle w:val="BodyText"/>
            </w:pPr>
            <w:r w:rsidRPr="006F36DE">
              <w:t>2.64</w:t>
            </w:r>
          </w:p>
        </w:tc>
      </w:tr>
      <w:tr w:rsidR="009F2DDE" w:rsidTr="00A96A55">
        <w:tc>
          <w:tcPr>
            <w:tcW w:w="2407" w:type="dxa"/>
          </w:tcPr>
          <w:p w:rsidR="009F2DDE" w:rsidRPr="0044589D" w:rsidRDefault="009F2DDE" w:rsidP="00A96A55">
            <w:pPr>
              <w:pStyle w:val="BodyText"/>
              <w:rPr>
                <w:b/>
              </w:rPr>
            </w:pPr>
            <w:r w:rsidRPr="0044589D">
              <w:rPr>
                <w:b/>
              </w:rPr>
              <w:t>Mass</w:t>
            </w:r>
          </w:p>
        </w:tc>
        <w:tc>
          <w:tcPr>
            <w:tcW w:w="2407" w:type="dxa"/>
          </w:tcPr>
          <w:p w:rsidR="009F2DDE" w:rsidRDefault="009F2DDE" w:rsidP="00A96A55">
            <w:pPr>
              <w:pStyle w:val="BodyText"/>
            </w:pPr>
            <w:r>
              <w:t>72</w:t>
            </w:r>
            <w:r w:rsidR="004924EA">
              <w:t>*1/3</w:t>
            </w:r>
          </w:p>
        </w:tc>
        <w:tc>
          <w:tcPr>
            <w:tcW w:w="2407" w:type="dxa"/>
          </w:tcPr>
          <w:p w:rsidR="009F2DDE" w:rsidRDefault="009F2DDE" w:rsidP="00A96A55">
            <w:pPr>
              <w:pStyle w:val="BodyText"/>
            </w:pPr>
            <w:r>
              <w:t>65</w:t>
            </w:r>
            <w:r w:rsidR="004924EA">
              <w:t>*1/3</w:t>
            </w:r>
          </w:p>
        </w:tc>
        <w:tc>
          <w:tcPr>
            <w:tcW w:w="2407" w:type="dxa"/>
          </w:tcPr>
          <w:p w:rsidR="009F2DDE" w:rsidRDefault="009F2DDE" w:rsidP="00A96A55">
            <w:pPr>
              <w:pStyle w:val="BodyText"/>
            </w:pPr>
            <w:r>
              <w:t>50</w:t>
            </w:r>
            <w:r w:rsidR="004924EA">
              <w:t>*1/3</w:t>
            </w:r>
          </w:p>
        </w:tc>
      </w:tr>
      <w:tr w:rsidR="009F2DDE" w:rsidTr="00A96A55">
        <w:tc>
          <w:tcPr>
            <w:tcW w:w="2407" w:type="dxa"/>
            <w:shd w:val="clear" w:color="auto" w:fill="D9D9D9" w:themeFill="background1" w:themeFillShade="D9"/>
          </w:tcPr>
          <w:p w:rsidR="009F2DDE" w:rsidRPr="0044589D" w:rsidRDefault="009F2DDE" w:rsidP="00A96A55">
            <w:pPr>
              <w:pStyle w:val="BodyText"/>
              <w:rPr>
                <w:b/>
              </w:rPr>
            </w:pPr>
            <w:r w:rsidRPr="0044589D">
              <w:rPr>
                <w:b/>
              </w:rPr>
              <w:t>Center of mass</w:t>
            </w:r>
          </w:p>
        </w:tc>
        <w:tc>
          <w:tcPr>
            <w:tcW w:w="2407" w:type="dxa"/>
            <w:shd w:val="clear" w:color="auto" w:fill="D9D9D9" w:themeFill="background1" w:themeFillShade="D9"/>
          </w:tcPr>
          <w:p w:rsidR="009F2DDE" w:rsidRDefault="009F2DDE" w:rsidP="00A96A55">
            <w:pPr>
              <w:pStyle w:val="BodyText"/>
            </w:pPr>
            <w:r w:rsidRPr="006F36DE">
              <w:t>[0</w:t>
            </w:r>
            <w:r>
              <w:t>,</w:t>
            </w:r>
            <w:r w:rsidRPr="006F36DE">
              <w:t xml:space="preserve"> 0</w:t>
            </w:r>
            <w:r>
              <w:t>,</w:t>
            </w:r>
            <w:r w:rsidRPr="006F36DE">
              <w:t xml:space="preserve"> Piston.l2/2]</w:t>
            </w:r>
          </w:p>
        </w:tc>
        <w:tc>
          <w:tcPr>
            <w:tcW w:w="2407" w:type="dxa"/>
            <w:shd w:val="clear" w:color="auto" w:fill="D9D9D9" w:themeFill="background1" w:themeFillShade="D9"/>
          </w:tcPr>
          <w:p w:rsidR="009F2DDE" w:rsidRDefault="009F2DDE" w:rsidP="00A96A55">
            <w:pPr>
              <w:pStyle w:val="BodyText"/>
            </w:pPr>
            <w:r w:rsidRPr="006F36DE">
              <w:t>[0, 0, Piston.l3/2]</w:t>
            </w:r>
          </w:p>
        </w:tc>
        <w:tc>
          <w:tcPr>
            <w:tcW w:w="2407" w:type="dxa"/>
            <w:shd w:val="clear" w:color="auto" w:fill="D9D9D9" w:themeFill="background1" w:themeFillShade="D9"/>
          </w:tcPr>
          <w:p w:rsidR="009F2DDE" w:rsidRDefault="004924EA" w:rsidP="00A96A55">
            <w:pPr>
              <w:pStyle w:val="BodyText"/>
            </w:pPr>
            <w:r w:rsidRPr="004924EA">
              <w:t>[0, 0, Piston.l4/2]</w:t>
            </w:r>
          </w:p>
        </w:tc>
      </w:tr>
      <w:tr w:rsidR="009F2DDE" w:rsidTr="00A96A55">
        <w:tc>
          <w:tcPr>
            <w:tcW w:w="2407" w:type="dxa"/>
          </w:tcPr>
          <w:p w:rsidR="009F2DDE" w:rsidRPr="0044589D" w:rsidRDefault="009F2DDE" w:rsidP="00A96A55">
            <w:pPr>
              <w:pStyle w:val="BodyText"/>
              <w:rPr>
                <w:b/>
              </w:rPr>
            </w:pPr>
            <w:r w:rsidRPr="0044589D">
              <w:rPr>
                <w:b/>
              </w:rPr>
              <w:t xml:space="preserve">Joint of cylinder </w:t>
            </w:r>
          </w:p>
        </w:tc>
        <w:tc>
          <w:tcPr>
            <w:tcW w:w="2407" w:type="dxa"/>
          </w:tcPr>
          <w:p w:rsidR="009F2DDE" w:rsidRDefault="009F2DDE" w:rsidP="00A96A55">
            <w:pPr>
              <w:pStyle w:val="BodyText"/>
            </w:pPr>
            <w:r w:rsidRPr="00456FA5">
              <w:t>[0.19, 0.14, 0]</w:t>
            </w:r>
          </w:p>
        </w:tc>
        <w:tc>
          <w:tcPr>
            <w:tcW w:w="2407" w:type="dxa"/>
          </w:tcPr>
          <w:p w:rsidR="009F2DDE" w:rsidRDefault="009F2DDE" w:rsidP="00A96A55">
            <w:pPr>
              <w:pStyle w:val="BodyText"/>
            </w:pPr>
            <w:r w:rsidRPr="00456FA5">
              <w:t>[2.028, 0.550, 0</w:t>
            </w:r>
          </w:p>
        </w:tc>
        <w:tc>
          <w:tcPr>
            <w:tcW w:w="2407" w:type="dxa"/>
          </w:tcPr>
          <w:p w:rsidR="009F2DDE" w:rsidRDefault="009F2DDE" w:rsidP="00A96A55">
            <w:pPr>
              <w:pStyle w:val="BodyText"/>
            </w:pPr>
            <w:r w:rsidRPr="00456FA5">
              <w:t>[0.055, 0.235, 0]</w:t>
            </w:r>
          </w:p>
        </w:tc>
      </w:tr>
    </w:tbl>
    <w:p w:rsidR="00E255E6" w:rsidRDefault="00E255E6" w:rsidP="004558B6">
      <w:pPr>
        <w:pStyle w:val="BodyText"/>
      </w:pPr>
      <w:r>
        <w:t>The rotator is combination of 2 cylinder 1, it has same function as other cylinders but different shape in model.</w:t>
      </w:r>
      <w:r w:rsidR="00D07E4E">
        <w:t xml:space="preserve"> The aim of each cylinder is create actuation for each big arm of the manipulator (Pillar, Lift, Tilt and Extrusions)</w:t>
      </w:r>
      <w:r w:rsidR="00EC1B48">
        <w:t>.</w:t>
      </w:r>
    </w:p>
    <w:p w:rsidR="002F4A95" w:rsidRDefault="00C9030C" w:rsidP="004558B6">
      <w:pPr>
        <w:pStyle w:val="BodyText"/>
      </w:pPr>
      <w:r>
        <w:t>For more information about model, our model is attached with this report.</w:t>
      </w:r>
    </w:p>
    <w:p w:rsidR="00867246" w:rsidRDefault="00867246" w:rsidP="00867246">
      <w:pPr>
        <w:pStyle w:val="Heading3"/>
      </w:pPr>
      <w:bookmarkStart w:id="39" w:name="_Toc475999401"/>
      <w:r>
        <w:t>The Extrusion 1 and 2</w:t>
      </w:r>
      <w:bookmarkEnd w:id="39"/>
    </w:p>
    <w:p w:rsidR="00867246" w:rsidRDefault="00D31513" w:rsidP="00867246">
      <w:pPr>
        <w:pStyle w:val="BodyText"/>
      </w:pPr>
      <w:r>
        <w:t>The extrusions are described base on same cross-section but with different size. The overview of Extrusions is illustrated below with main characteristics of them.</w:t>
      </w:r>
    </w:p>
    <w:p w:rsidR="009513A6" w:rsidRDefault="009513A6" w:rsidP="009513A6">
      <w:pPr>
        <w:pStyle w:val="BodyText"/>
        <w:keepNext/>
        <w:jc w:val="center"/>
      </w:pPr>
      <w:r>
        <w:rPr>
          <w:noProof/>
          <w:lang w:val="en-US" w:eastAsia="en-US"/>
        </w:rPr>
        <w:drawing>
          <wp:inline distT="0" distB="0" distL="0" distR="0" wp14:anchorId="5F10DBBB" wp14:editId="10833324">
            <wp:extent cx="2945218" cy="194693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802" cy="1961861"/>
                    </a:xfrm>
                    <a:prstGeom prst="rect">
                      <a:avLst/>
                    </a:prstGeom>
                  </pic:spPr>
                </pic:pic>
              </a:graphicData>
            </a:graphic>
          </wp:inline>
        </w:drawing>
      </w:r>
    </w:p>
    <w:p w:rsidR="009513A6" w:rsidRDefault="009513A6" w:rsidP="009513A6">
      <w:pPr>
        <w:pStyle w:val="Caption"/>
        <w:jc w:val="center"/>
      </w:pPr>
      <w:bookmarkStart w:id="40" w:name="_Toc475999304"/>
      <w:r>
        <w:t xml:space="preserve">Figure </w:t>
      </w:r>
      <w:r w:rsidR="00A6571D">
        <w:fldChar w:fldCharType="begin"/>
      </w:r>
      <w:r w:rsidR="00A6571D">
        <w:instrText xml:space="preserve"> STYLEREF 1 \s </w:instrText>
      </w:r>
      <w:r w:rsidR="00A6571D">
        <w:fldChar w:fldCharType="separate"/>
      </w:r>
      <w:r w:rsidR="00A6571D">
        <w:rPr>
          <w:noProof/>
        </w:rPr>
        <w:t>3</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12</w:t>
      </w:r>
      <w:r w:rsidR="00A6571D">
        <w:fldChar w:fldCharType="end"/>
      </w:r>
      <w:r>
        <w:t xml:space="preserve"> Extrusion 1</w:t>
      </w:r>
      <w:bookmarkEnd w:id="40"/>
    </w:p>
    <w:p w:rsidR="005B4CCD" w:rsidRDefault="005B4CCD" w:rsidP="00724F08">
      <w:pPr>
        <w:keepNext/>
        <w:jc w:val="center"/>
      </w:pPr>
      <w:r>
        <w:rPr>
          <w:noProof/>
          <w:lang w:val="en-US" w:eastAsia="en-US"/>
        </w:rPr>
        <w:lastRenderedPageBreak/>
        <w:drawing>
          <wp:inline distT="0" distB="0" distL="0" distR="0" wp14:anchorId="4146DCF6" wp14:editId="2955139E">
            <wp:extent cx="3891603" cy="2990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1603" cy="2990850"/>
                    </a:xfrm>
                    <a:prstGeom prst="rect">
                      <a:avLst/>
                    </a:prstGeom>
                  </pic:spPr>
                </pic:pic>
              </a:graphicData>
            </a:graphic>
          </wp:inline>
        </w:drawing>
      </w:r>
    </w:p>
    <w:p w:rsidR="00552BF7" w:rsidRPr="000F112B" w:rsidRDefault="005B4CCD" w:rsidP="005B4CCD">
      <w:pPr>
        <w:pStyle w:val="Caption"/>
        <w:jc w:val="center"/>
        <w:rPr>
          <w:lang w:val="en-US"/>
        </w:rPr>
      </w:pPr>
      <w:bookmarkStart w:id="41" w:name="_Toc475999305"/>
      <w:r w:rsidRPr="000F112B">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13</w:t>
      </w:r>
      <w:r w:rsidR="00A6571D">
        <w:rPr>
          <w:lang w:val="en-US"/>
        </w:rPr>
        <w:fldChar w:fldCharType="end"/>
      </w:r>
      <w:r w:rsidR="00651A2B">
        <w:rPr>
          <w:lang w:val="en-US"/>
        </w:rPr>
        <w:t xml:space="preserve"> Simulink model of Extrusion</w:t>
      </w:r>
      <w:r w:rsidRPr="000F112B">
        <w:rPr>
          <w:lang w:val="en-US"/>
        </w:rPr>
        <w:t>s</w:t>
      </w:r>
      <w:bookmarkEnd w:id="41"/>
    </w:p>
    <w:p w:rsidR="00A6571D" w:rsidRDefault="00A6571D" w:rsidP="00A6571D">
      <w:pPr>
        <w:keepNext/>
      </w:pPr>
      <w:r>
        <w:rPr>
          <w:noProof/>
          <w:lang w:val="en-US" w:eastAsia="en-US"/>
        </w:rPr>
        <w:drawing>
          <wp:inline distT="0" distB="0" distL="0" distR="0" wp14:anchorId="74A1546A" wp14:editId="65953F06">
            <wp:extent cx="2930794" cy="18859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4402" cy="1894707"/>
                    </a:xfrm>
                    <a:prstGeom prst="rect">
                      <a:avLst/>
                    </a:prstGeom>
                  </pic:spPr>
                </pic:pic>
              </a:graphicData>
            </a:graphic>
          </wp:inline>
        </w:drawing>
      </w:r>
      <w:r>
        <w:rPr>
          <w:noProof/>
          <w:lang w:val="en-US" w:eastAsia="en-US"/>
        </w:rPr>
        <w:drawing>
          <wp:inline distT="0" distB="0" distL="0" distR="0" wp14:anchorId="2F216CCD" wp14:editId="0CA7D90C">
            <wp:extent cx="2904490" cy="161727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3282" cy="1650009"/>
                    </a:xfrm>
                    <a:prstGeom prst="rect">
                      <a:avLst/>
                    </a:prstGeom>
                  </pic:spPr>
                </pic:pic>
              </a:graphicData>
            </a:graphic>
          </wp:inline>
        </w:drawing>
      </w:r>
    </w:p>
    <w:p w:rsidR="00A6571D" w:rsidRPr="00A6571D" w:rsidRDefault="00A6571D" w:rsidP="00A6571D">
      <w:pPr>
        <w:pStyle w:val="Caption"/>
        <w:jc w:val="center"/>
        <w:rPr>
          <w:lang w:val="en-US"/>
        </w:rPr>
      </w:pPr>
      <w:bookmarkStart w:id="42" w:name="_Toc475999306"/>
      <w:r w:rsidRPr="00A6571D">
        <w:rPr>
          <w:lang w:val="en-US"/>
        </w:rPr>
        <w:t xml:space="preserve">Figure </w:t>
      </w:r>
      <w:r>
        <w:fldChar w:fldCharType="begin"/>
      </w:r>
      <w:r w:rsidRPr="00A6571D">
        <w:rPr>
          <w:lang w:val="en-US"/>
        </w:rPr>
        <w:instrText xml:space="preserve"> STYLEREF 1 \s </w:instrText>
      </w:r>
      <w:r>
        <w:fldChar w:fldCharType="separate"/>
      </w:r>
      <w:r w:rsidRPr="00A6571D">
        <w:rPr>
          <w:noProof/>
          <w:lang w:val="en-US"/>
        </w:rPr>
        <w:t>3</w:t>
      </w:r>
      <w:r>
        <w:fldChar w:fldCharType="end"/>
      </w:r>
      <w:r w:rsidRPr="00A6571D">
        <w:rPr>
          <w:lang w:val="en-US"/>
        </w:rPr>
        <w:noBreakHyphen/>
      </w:r>
      <w:r>
        <w:fldChar w:fldCharType="begin"/>
      </w:r>
      <w:r w:rsidRPr="00A6571D">
        <w:rPr>
          <w:lang w:val="en-US"/>
        </w:rPr>
        <w:instrText xml:space="preserve"> SEQ Figure \* ARABIC \s 1 </w:instrText>
      </w:r>
      <w:r>
        <w:fldChar w:fldCharType="separate"/>
      </w:r>
      <w:r w:rsidRPr="00A6571D">
        <w:rPr>
          <w:noProof/>
          <w:lang w:val="en-US"/>
        </w:rPr>
        <w:t>14</w:t>
      </w:r>
      <w:r>
        <w:fldChar w:fldCharType="end"/>
      </w:r>
      <w:r w:rsidRPr="00A6571D">
        <w:rPr>
          <w:lang w:val="en-US"/>
        </w:rPr>
        <w:t xml:space="preserve"> From left to right: X1 model and X2 model</w:t>
      </w:r>
      <w:bookmarkEnd w:id="42"/>
    </w:p>
    <w:p w:rsidR="00490E31" w:rsidRPr="004B7102" w:rsidRDefault="00490E31" w:rsidP="00490E31">
      <w:pPr>
        <w:rPr>
          <w:lang w:val="en-US" w:eastAsia="en-US"/>
        </w:rPr>
      </w:pPr>
      <w:r w:rsidRPr="004B7102">
        <w:rPr>
          <w:lang w:val="en-US" w:eastAsia="en-US"/>
        </w:rPr>
        <w:t xml:space="preserve">The Extensions </w:t>
      </w:r>
      <w:r w:rsidR="004B7102">
        <w:rPr>
          <w:lang w:val="en-US" w:eastAsia="en-US"/>
        </w:rPr>
        <w:t>are created from the code below as parameters to put into Solid block of Simulink.</w:t>
      </w:r>
    </w:p>
    <w:p w:rsidR="000F112B" w:rsidRDefault="00490E31" w:rsidP="000F112B">
      <w:pPr>
        <w:pStyle w:val="Comment"/>
        <w:keepNext/>
      </w:pPr>
      <w:r>
        <w:rPr>
          <w:noProof/>
          <w:lang w:val="en-US" w:eastAsia="en-US"/>
        </w:rPr>
        <w:drawing>
          <wp:inline distT="0" distB="0" distL="0" distR="0">
            <wp:extent cx="6783070" cy="1715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19939" cy="1725151"/>
                    </a:xfrm>
                    <a:prstGeom prst="rect">
                      <a:avLst/>
                    </a:prstGeom>
                  </pic:spPr>
                </pic:pic>
              </a:graphicData>
            </a:graphic>
          </wp:inline>
        </w:drawing>
      </w:r>
    </w:p>
    <w:p w:rsidR="00CE347F" w:rsidRPr="000F112B" w:rsidRDefault="000F112B" w:rsidP="000F112B">
      <w:pPr>
        <w:pStyle w:val="Caption"/>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475999307"/>
      <w:r w:rsidRPr="000F112B">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15</w:t>
      </w:r>
      <w:r w:rsidR="00A6571D">
        <w:rPr>
          <w:lang w:val="en-US"/>
        </w:rPr>
        <w:fldChar w:fldCharType="end"/>
      </w:r>
      <w:r w:rsidRPr="000F112B">
        <w:rPr>
          <w:lang w:val="en-US"/>
        </w:rPr>
        <w:t xml:space="preserve"> Extrusions designing code</w:t>
      </w:r>
      <w:bookmarkEnd w:id="43"/>
    </w:p>
    <w:p w:rsidR="00DF5524" w:rsidRDefault="000F112B" w:rsidP="00DF5524">
      <w:pPr>
        <w:pStyle w:val="Comment"/>
        <w:rPr>
          <w:color w:val="000000" w:themeColor="text1"/>
        </w:rPr>
      </w:pPr>
      <w:r>
        <w:rPr>
          <w:color w:val="000000" w:themeColor="text1"/>
        </w:rPr>
        <w:lastRenderedPageBreak/>
        <w:t>Notice in Simulink model of Extrusions, there is a sensing signal which takes results of velocity from Extrusion 1 (X1 in Figure 3-13) to calculate then put that signal as actuator signal of Extrusion 2 (X2 in Figure 3-13)</w:t>
      </w:r>
      <w:r w:rsidR="0027522D">
        <w:rPr>
          <w:color w:val="000000" w:themeColor="text1"/>
        </w:rPr>
        <w:t>. The signal is converted from velocity to position signal, the purpose of this is making the Extrusion 2 to move as same velocity as Extrusion 1.</w:t>
      </w:r>
      <w:bookmarkStart w:id="44" w:name="_Toc410909502"/>
      <w:bookmarkStart w:id="45" w:name="_Toc371077102"/>
    </w:p>
    <w:p w:rsidR="00FA3CC3" w:rsidRDefault="00FA3CC3" w:rsidP="00FA3CC3">
      <w:pPr>
        <w:pStyle w:val="Heading3"/>
      </w:pPr>
      <w:bookmarkStart w:id="46" w:name="_Toc475999402"/>
      <w:r>
        <w:t>4 bar linkage</w:t>
      </w:r>
      <w:bookmarkEnd w:id="46"/>
    </w:p>
    <w:p w:rsidR="0075301D" w:rsidRDefault="0075301D" w:rsidP="00F71E12">
      <w:pPr>
        <w:pStyle w:val="BodyText"/>
        <w:keepNext/>
        <w:jc w:val="center"/>
      </w:pPr>
      <w:r>
        <w:rPr>
          <w:noProof/>
          <w:lang w:val="en-US" w:eastAsia="en-US"/>
        </w:rPr>
        <w:drawing>
          <wp:inline distT="0" distB="0" distL="0" distR="0" wp14:anchorId="49E1F78B" wp14:editId="7011D037">
            <wp:extent cx="5480856" cy="54303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0856" cy="5430375"/>
                    </a:xfrm>
                    <a:prstGeom prst="rect">
                      <a:avLst/>
                    </a:prstGeom>
                  </pic:spPr>
                </pic:pic>
              </a:graphicData>
            </a:graphic>
          </wp:inline>
        </w:drawing>
      </w:r>
    </w:p>
    <w:p w:rsidR="00FA3CC3" w:rsidRDefault="0075301D" w:rsidP="0075301D">
      <w:pPr>
        <w:pStyle w:val="Caption"/>
        <w:jc w:val="center"/>
        <w:rPr>
          <w:lang w:val="en-US"/>
        </w:rPr>
      </w:pPr>
      <w:bookmarkStart w:id="47" w:name="_Toc475999308"/>
      <w:r w:rsidRPr="00CB467C">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16</w:t>
      </w:r>
      <w:r w:rsidR="00A6571D">
        <w:rPr>
          <w:lang w:val="en-US"/>
        </w:rPr>
        <w:fldChar w:fldCharType="end"/>
      </w:r>
      <w:r w:rsidRPr="00CB467C">
        <w:rPr>
          <w:lang w:val="en-US"/>
        </w:rPr>
        <w:t xml:space="preserve"> 4 bar-linkage Simulink model</w:t>
      </w:r>
      <w:bookmarkEnd w:id="47"/>
    </w:p>
    <w:p w:rsidR="00EE184F" w:rsidRPr="00EE184F" w:rsidRDefault="005D5FA7" w:rsidP="00EE184F">
      <w:pPr>
        <w:rPr>
          <w:lang w:val="en-US" w:eastAsia="en-US"/>
        </w:rPr>
      </w:pPr>
      <w:r>
        <w:rPr>
          <w:noProof/>
          <w:lang w:val="en-US" w:eastAsia="en-US"/>
        </w:rPr>
        <w:lastRenderedPageBreak/>
        <w:drawing>
          <wp:inline distT="0" distB="0" distL="0" distR="0" wp14:anchorId="3F70A6CD" wp14:editId="7286D29E">
            <wp:extent cx="6119672" cy="2638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3139" cy="2639920"/>
                    </a:xfrm>
                    <a:prstGeom prst="rect">
                      <a:avLst/>
                    </a:prstGeom>
                  </pic:spPr>
                </pic:pic>
              </a:graphicData>
            </a:graphic>
          </wp:inline>
        </w:drawing>
      </w:r>
    </w:p>
    <w:p w:rsidR="000B43FA" w:rsidRPr="00EE184F" w:rsidRDefault="00CB467C" w:rsidP="005D5FA7">
      <w:pPr>
        <w:pStyle w:val="Caption"/>
        <w:jc w:val="center"/>
        <w:rPr>
          <w:lang w:val="en-US"/>
        </w:rPr>
      </w:pPr>
      <w:bookmarkStart w:id="48" w:name="_Toc475999309"/>
      <w:r w:rsidRPr="00EE184F">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3</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17</w:t>
      </w:r>
      <w:r w:rsidR="00A6571D">
        <w:rPr>
          <w:lang w:val="en-US"/>
        </w:rPr>
        <w:fldChar w:fldCharType="end"/>
      </w:r>
      <w:r w:rsidR="000B43FA" w:rsidRPr="00EE184F">
        <w:rPr>
          <w:lang w:val="en-US"/>
        </w:rPr>
        <w:t xml:space="preserve"> 4 bar-linkage parametters</w:t>
      </w:r>
      <w:bookmarkEnd w:id="48"/>
    </w:p>
    <w:p w:rsidR="000B43FA" w:rsidRPr="00EE184F" w:rsidRDefault="000B43FA" w:rsidP="000B43FA">
      <w:pPr>
        <w:rPr>
          <w:lang w:val="en-US" w:eastAsia="en-US"/>
        </w:rPr>
      </w:pPr>
    </w:p>
    <w:p w:rsidR="000B43FA" w:rsidRPr="00EE184F" w:rsidRDefault="00C666D7" w:rsidP="000B43FA">
      <w:pPr>
        <w:rPr>
          <w:lang w:val="en-US" w:eastAsia="en-US"/>
        </w:rPr>
      </w:pPr>
      <w:r>
        <w:rPr>
          <w:lang w:val="en-US" w:eastAsia="en-US"/>
        </w:rPr>
        <w:t>This part of</w:t>
      </w:r>
      <w:r w:rsidR="00E4002D">
        <w:rPr>
          <w:lang w:val="en-US" w:eastAsia="en-US"/>
        </w:rPr>
        <w:t xml:space="preserve"> manipulator was designed based on lecture slides and we made some reference from Matlab SimMechanics Examples. </w:t>
      </w: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0B43FA" w:rsidRPr="00EE184F" w:rsidRDefault="000B43FA" w:rsidP="000B43FA">
      <w:pPr>
        <w:rPr>
          <w:lang w:val="en-US" w:eastAsia="en-US"/>
        </w:rPr>
      </w:pPr>
    </w:p>
    <w:p w:rsidR="001B5270" w:rsidRDefault="00D2144B" w:rsidP="00DF5524">
      <w:pPr>
        <w:pStyle w:val="Heading1"/>
      </w:pPr>
      <w:bookmarkStart w:id="49" w:name="_Toc475999403"/>
      <w:r>
        <w:lastRenderedPageBreak/>
        <w:t>I</w:t>
      </w:r>
      <w:r w:rsidR="001B5270">
        <w:t>mplementation</w:t>
      </w:r>
      <w:r>
        <w:t xml:space="preserve"> and Testing</w:t>
      </w:r>
      <w:bookmarkEnd w:id="44"/>
      <w:bookmarkEnd w:id="49"/>
    </w:p>
    <w:p w:rsidR="00E53E40" w:rsidRDefault="0064174F" w:rsidP="00D2144B">
      <w:pPr>
        <w:pStyle w:val="Comment"/>
        <w:rPr>
          <w:color w:val="auto"/>
        </w:rPr>
      </w:pPr>
      <w:r>
        <w:rPr>
          <w:color w:val="auto"/>
        </w:rPr>
        <w:t>While</w:t>
      </w:r>
      <w:r w:rsidR="009D320C">
        <w:rPr>
          <w:color w:val="auto"/>
        </w:rPr>
        <w:t xml:space="preserve"> building the manipulator the most challenges we faced was with the “Rigid Transform block” . The rigid transform block is responsible for the translation and rotation of parts. The movement of the parts is only possible along z-axis fixing bugs and making each part move</w:t>
      </w:r>
      <w:r w:rsidR="00174F7F">
        <w:rPr>
          <w:color w:val="auto"/>
        </w:rPr>
        <w:t xml:space="preserve"> was</w:t>
      </w:r>
      <w:r w:rsidR="009D320C">
        <w:rPr>
          <w:color w:val="auto"/>
        </w:rPr>
        <w:t xml:space="preserve"> challenging. We had already designed the pillar , lift and cylinder 2 along with the rack and pinion which we used in our model. We started our model by using the pillar. Cylinder 2 which is attached with pillar and lift after that we used the same cylinder but changed the dimension of piston and cylinder and attached with the </w:t>
      </w:r>
      <w:r>
        <w:rPr>
          <w:color w:val="auto"/>
        </w:rPr>
        <w:t xml:space="preserve">lift and four bar linkage. So we modelled the four bar linkage and attached the cylinder 3 and tested . After that the tilt is attached with the lift and the four bar linkage followed by the extension 1. The cylinder 4 is attached  with the tilt and extension 1 . Then we again tested the model and its movement. We had some initial problems in implementing it and then we attached the  extension2. </w:t>
      </w:r>
      <w:r w:rsidR="00387EC1">
        <w:rPr>
          <w:color w:val="auto"/>
        </w:rPr>
        <w:t>At the end we attached the rotator part and then we tested the manipulator. Now we had to attached hydraulics part with our manipulator . And tested the model giving a initial sign wave signal. I</w:t>
      </w:r>
    </w:p>
    <w:p w:rsidR="00387EC1" w:rsidRPr="009D320C" w:rsidRDefault="00387EC1" w:rsidP="00D2144B">
      <w:pPr>
        <w:pStyle w:val="Comment"/>
        <w:rPr>
          <w:color w:val="auto"/>
        </w:rPr>
      </w:pPr>
      <w:r>
        <w:rPr>
          <w:color w:val="auto"/>
        </w:rPr>
        <w:t xml:space="preserve">In the Hydraulics parts we first modelled the friction and the end collision model attached it with the cylinder. </w:t>
      </w:r>
      <w:r w:rsidR="006C5AD0">
        <w:rPr>
          <w:color w:val="auto"/>
        </w:rPr>
        <w:t>For testing that the hydraulic and manipulator worked properly we commented out 3 cylinder model from the hydraulics parts so now only one hydraulic is given an output force to the actuator and correspondingly w</w:t>
      </w:r>
      <w:r w:rsidR="00B63796">
        <w:rPr>
          <w:color w:val="auto"/>
        </w:rPr>
        <w:t>e made the movement zero of 3 cylinders in the manipulator such that one cylinder is a able to actuate only the corresponding cylinder in the manipulator. We tested it for all the four cylinder and finally implemented our model.</w:t>
      </w:r>
      <w:r w:rsidR="006C5AD0">
        <w:rPr>
          <w:color w:val="auto"/>
        </w:rPr>
        <w:t xml:space="preserve"> </w:t>
      </w:r>
    </w:p>
    <w:p w:rsidR="001B5270" w:rsidRDefault="00D2144B" w:rsidP="001B5270">
      <w:pPr>
        <w:pStyle w:val="Heading2"/>
      </w:pPr>
      <w:bookmarkStart w:id="50" w:name="_Toc410909503"/>
      <w:bookmarkStart w:id="51" w:name="_Toc475999404"/>
      <w:r>
        <w:t>Off-line implementation</w:t>
      </w:r>
      <w:bookmarkEnd w:id="50"/>
      <w:bookmarkEnd w:id="51"/>
    </w:p>
    <w:p w:rsidR="00BA213B" w:rsidRDefault="005D6E70" w:rsidP="005F4446">
      <w:pPr>
        <w:pStyle w:val="Comment"/>
        <w:rPr>
          <w:color w:val="000000" w:themeColor="text1"/>
        </w:rPr>
      </w:pPr>
      <w:r w:rsidRPr="005D6E70">
        <w:rPr>
          <w:color w:val="000000" w:themeColor="text1"/>
        </w:rPr>
        <w:t>The off-line simulation was smoothly happened when the whole model work exactly follow moving of joystick</w:t>
      </w:r>
      <w:r>
        <w:rPr>
          <w:color w:val="000000" w:themeColor="text1"/>
        </w:rPr>
        <w:t>. I</w:t>
      </w:r>
      <w:r w:rsidR="006018AB">
        <w:rPr>
          <w:color w:val="000000" w:themeColor="text1"/>
        </w:rPr>
        <w:t>n this section, the model show</w:t>
      </w:r>
      <w:r>
        <w:rPr>
          <w:color w:val="000000" w:themeColor="text1"/>
        </w:rPr>
        <w:t xml:space="preserve"> the vibration</w:t>
      </w:r>
      <w:r w:rsidR="00DE2BF6">
        <w:rPr>
          <w:color w:val="000000" w:themeColor="text1"/>
        </w:rPr>
        <w:t>s</w:t>
      </w:r>
      <w:r>
        <w:rPr>
          <w:color w:val="000000" w:themeColor="text1"/>
        </w:rPr>
        <w:t xml:space="preserve"> whe</w:t>
      </w:r>
      <w:r w:rsidR="00DE2BF6">
        <w:rPr>
          <w:color w:val="000000" w:themeColor="text1"/>
        </w:rPr>
        <w:t>n each cylinder get to the edge</w:t>
      </w:r>
      <w:r>
        <w:rPr>
          <w:color w:val="000000" w:themeColor="text1"/>
        </w:rPr>
        <w:t xml:space="preserve"> of them. </w:t>
      </w:r>
      <w:r w:rsidR="00DE2BF6">
        <w:rPr>
          <w:color w:val="000000" w:themeColor="text1"/>
        </w:rPr>
        <w:t>These vibrations was modified after that by re-calculating friction force and end collision force of hydraulic cylinder model.</w:t>
      </w:r>
      <w:r w:rsidR="00023151">
        <w:rPr>
          <w:color w:val="000000" w:themeColor="text1"/>
        </w:rPr>
        <w:t xml:space="preserve"> The results of cylinder displacements is shown below.</w:t>
      </w:r>
    </w:p>
    <w:p w:rsidR="00D83922" w:rsidRDefault="00D83922" w:rsidP="00D83922">
      <w:pPr>
        <w:pStyle w:val="Comment"/>
        <w:keepNext/>
        <w:jc w:val="center"/>
      </w:pPr>
      <w:r>
        <w:rPr>
          <w:noProof/>
          <w:color w:val="000000" w:themeColor="text1"/>
          <w:lang w:val="en-US" w:eastAsia="en-US"/>
        </w:rPr>
        <w:drawing>
          <wp:inline distT="0" distB="0" distL="0" distR="0">
            <wp:extent cx="2857500" cy="228220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ewave.PNG"/>
                    <pic:cNvPicPr/>
                  </pic:nvPicPr>
                  <pic:blipFill>
                    <a:blip r:embed="rId38">
                      <a:extLst>
                        <a:ext uri="{28A0092B-C50C-407E-A947-70E740481C1C}">
                          <a14:useLocalDpi xmlns:a14="http://schemas.microsoft.com/office/drawing/2010/main" val="0"/>
                        </a:ext>
                      </a:extLst>
                    </a:blip>
                    <a:stretch>
                      <a:fillRect/>
                    </a:stretch>
                  </pic:blipFill>
                  <pic:spPr>
                    <a:xfrm>
                      <a:off x="0" y="0"/>
                      <a:ext cx="2865432" cy="2288542"/>
                    </a:xfrm>
                    <a:prstGeom prst="rect">
                      <a:avLst/>
                    </a:prstGeom>
                  </pic:spPr>
                </pic:pic>
              </a:graphicData>
            </a:graphic>
          </wp:inline>
        </w:drawing>
      </w:r>
    </w:p>
    <w:p w:rsidR="003A0742" w:rsidRDefault="00D83922" w:rsidP="00D83922">
      <w:pPr>
        <w:pStyle w:val="Caption"/>
        <w:jc w:val="center"/>
        <w:rPr>
          <w:color w:val="000000" w:themeColor="text1"/>
        </w:rPr>
      </w:pPr>
      <w:bookmarkStart w:id="52" w:name="_Toc475999310"/>
      <w:r>
        <w:t xml:space="preserve">Figure </w:t>
      </w:r>
      <w:r w:rsidR="00A6571D">
        <w:fldChar w:fldCharType="begin"/>
      </w:r>
      <w:r w:rsidR="00A6571D">
        <w:instrText xml:space="preserve"> STYLEREF 1 \s </w:instrText>
      </w:r>
      <w:r w:rsidR="00A6571D">
        <w:fldChar w:fldCharType="separate"/>
      </w:r>
      <w:r w:rsidR="00A6571D">
        <w:rPr>
          <w:noProof/>
        </w:rPr>
        <w:t>4</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1</w:t>
      </w:r>
      <w:r w:rsidR="00A6571D">
        <w:fldChar w:fldCharType="end"/>
      </w:r>
      <w:r>
        <w:t xml:space="preserve"> Sine wave signal input</w:t>
      </w:r>
      <w:bookmarkEnd w:id="52"/>
    </w:p>
    <w:p w:rsidR="005F4446" w:rsidRDefault="00BA213B" w:rsidP="00BA213B">
      <w:pPr>
        <w:pStyle w:val="Comment"/>
        <w:jc w:val="center"/>
        <w:rPr>
          <w:color w:val="000000" w:themeColor="text1"/>
        </w:rPr>
      </w:pPr>
      <w:r>
        <w:rPr>
          <w:noProof/>
          <w:lang w:val="en-US" w:eastAsia="en-US"/>
        </w:rPr>
        <w:lastRenderedPageBreak/>
        <w:drawing>
          <wp:inline distT="0" distB="0" distL="0" distR="0" wp14:anchorId="38977F1F" wp14:editId="26F498A9">
            <wp:extent cx="2847648" cy="1665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lla\AppData\Local\Microsoft\Windows\INetCacheContent.Word\X1_cyl1.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49511" cy="1666695"/>
                    </a:xfrm>
                    <a:prstGeom prst="rect">
                      <a:avLst/>
                    </a:prstGeom>
                    <a:noFill/>
                    <a:ln>
                      <a:noFill/>
                    </a:ln>
                  </pic:spPr>
                </pic:pic>
              </a:graphicData>
            </a:graphic>
          </wp:inline>
        </w:drawing>
      </w:r>
      <w:r>
        <w:rPr>
          <w:noProof/>
          <w:lang w:val="en-US" w:eastAsia="en-US"/>
        </w:rPr>
        <w:drawing>
          <wp:inline distT="0" distB="0" distL="0" distR="0" wp14:anchorId="3900E25F" wp14:editId="71F92841">
            <wp:extent cx="2724519" cy="159358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lla\AppData\Local\Microsoft\Windows\INetCacheContent.Word\X2_cyl2.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726439" cy="1594709"/>
                    </a:xfrm>
                    <a:prstGeom prst="rect">
                      <a:avLst/>
                    </a:prstGeom>
                    <a:noFill/>
                    <a:ln>
                      <a:noFill/>
                    </a:ln>
                  </pic:spPr>
                </pic:pic>
              </a:graphicData>
            </a:graphic>
          </wp:inline>
        </w:drawing>
      </w:r>
    </w:p>
    <w:p w:rsidR="00BA213B" w:rsidRDefault="00BA213B" w:rsidP="00BA213B">
      <w:pPr>
        <w:pStyle w:val="Comment"/>
        <w:keepNext/>
        <w:jc w:val="center"/>
      </w:pPr>
      <w:r>
        <w:rPr>
          <w:noProof/>
          <w:lang w:val="en-US" w:eastAsia="en-US"/>
        </w:rPr>
        <w:drawing>
          <wp:inline distT="0" distB="0" distL="0" distR="0" wp14:anchorId="73AD7850" wp14:editId="60ED91BE">
            <wp:extent cx="2911686" cy="170306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lla\AppData\Local\Microsoft\Windows\INetCacheContent.Word\X3_cyl3.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11686" cy="1703061"/>
                    </a:xfrm>
                    <a:prstGeom prst="rect">
                      <a:avLst/>
                    </a:prstGeom>
                    <a:noFill/>
                    <a:ln>
                      <a:noFill/>
                    </a:ln>
                  </pic:spPr>
                </pic:pic>
              </a:graphicData>
            </a:graphic>
          </wp:inline>
        </w:drawing>
      </w:r>
      <w:r>
        <w:rPr>
          <w:noProof/>
          <w:lang w:val="en-US" w:eastAsia="en-US"/>
        </w:rPr>
        <w:drawing>
          <wp:inline distT="0" distB="0" distL="0" distR="0">
            <wp:extent cx="2874932" cy="1681564"/>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lla\AppData\Local\Microsoft\Windows\INetCacheContent.Word\X4_cyl4.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874932" cy="1681564"/>
                    </a:xfrm>
                    <a:prstGeom prst="rect">
                      <a:avLst/>
                    </a:prstGeom>
                    <a:noFill/>
                    <a:ln>
                      <a:noFill/>
                    </a:ln>
                  </pic:spPr>
                </pic:pic>
              </a:graphicData>
            </a:graphic>
          </wp:inline>
        </w:drawing>
      </w:r>
    </w:p>
    <w:p w:rsidR="003A0742" w:rsidRDefault="00BA213B" w:rsidP="00BA213B">
      <w:pPr>
        <w:pStyle w:val="Caption"/>
        <w:jc w:val="center"/>
        <w:rPr>
          <w:lang w:val="en-US"/>
        </w:rPr>
      </w:pPr>
      <w:bookmarkStart w:id="53" w:name="_Toc475999311"/>
      <w:r w:rsidRPr="001B692E">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4</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2</w:t>
      </w:r>
      <w:r w:rsidR="00A6571D">
        <w:rPr>
          <w:lang w:val="en-US"/>
        </w:rPr>
        <w:fldChar w:fldCharType="end"/>
      </w:r>
      <w:r w:rsidRPr="001B692E">
        <w:rPr>
          <w:lang w:val="en-US"/>
        </w:rPr>
        <w:t xml:space="preserve"> Results of</w:t>
      </w:r>
      <w:r w:rsidR="003A0742">
        <w:rPr>
          <w:lang w:val="en-US"/>
        </w:rPr>
        <w:t xml:space="preserve"> Cylinders Displacements in</w:t>
      </w:r>
      <w:r w:rsidRPr="001B692E">
        <w:rPr>
          <w:lang w:val="en-US"/>
        </w:rPr>
        <w:t xml:space="preserve"> offline simulation</w:t>
      </w:r>
      <w:bookmarkEnd w:id="53"/>
    </w:p>
    <w:p w:rsidR="00BA213B" w:rsidRPr="001B692E" w:rsidRDefault="003A0742" w:rsidP="00BA213B">
      <w:pPr>
        <w:pStyle w:val="Caption"/>
        <w:jc w:val="center"/>
        <w:rPr>
          <w:color w:val="000000" w:themeColor="text1"/>
          <w:lang w:val="en-US"/>
        </w:rPr>
      </w:pPr>
      <w:r>
        <w:rPr>
          <w:lang w:val="en-US"/>
        </w:rPr>
        <w:t>(From left to right and top to bottom: X1, X2, X3, X4)</w:t>
      </w:r>
    </w:p>
    <w:p w:rsidR="00D2144B" w:rsidRDefault="005F4446" w:rsidP="00D2144B">
      <w:pPr>
        <w:pStyle w:val="Heading2"/>
      </w:pPr>
      <w:bookmarkStart w:id="54" w:name="_Toc410909504"/>
      <w:bookmarkStart w:id="55" w:name="_Toc475999405"/>
      <w:r>
        <w:t>Real-time implementation</w:t>
      </w:r>
      <w:bookmarkEnd w:id="54"/>
      <w:bookmarkEnd w:id="55"/>
    </w:p>
    <w:p w:rsidR="00BA213B" w:rsidRPr="00BA213B" w:rsidRDefault="00BA213B" w:rsidP="00BA213B">
      <w:pPr>
        <w:pStyle w:val="BodyText"/>
      </w:pPr>
      <w:r>
        <w:t xml:space="preserve">First of all, we modified the environment in Simulink model, then it can run in real-time. We set up the system based on instruction from lecture slides. But </w:t>
      </w:r>
      <w:r w:rsidR="00494AA2">
        <w:t>after that, the model did not run then we check again parameters given into system. Finally, we can make the system run in real-time simulation environment.</w:t>
      </w:r>
    </w:p>
    <w:p w:rsidR="00C53260" w:rsidRDefault="00C53260" w:rsidP="00C53260">
      <w:pPr>
        <w:pStyle w:val="Comment"/>
        <w:keepNext/>
      </w:pPr>
      <w:r>
        <w:rPr>
          <w:noProof/>
          <w:lang w:val="en-US" w:eastAsia="en-US"/>
        </w:rPr>
        <w:drawing>
          <wp:inline distT="0" distB="0" distL="0" distR="0">
            <wp:extent cx="5893258" cy="243358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lla\AppData\Local\Microsoft\Windows\INetCacheContent.Word\real time.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893258" cy="2433580"/>
                    </a:xfrm>
                    <a:prstGeom prst="rect">
                      <a:avLst/>
                    </a:prstGeom>
                    <a:noFill/>
                    <a:ln>
                      <a:noFill/>
                    </a:ln>
                  </pic:spPr>
                </pic:pic>
              </a:graphicData>
            </a:graphic>
          </wp:inline>
        </w:drawing>
      </w:r>
    </w:p>
    <w:p w:rsidR="00B33A0A" w:rsidRPr="00C53260" w:rsidRDefault="00C53260" w:rsidP="00BA213B">
      <w:pPr>
        <w:pStyle w:val="Caption"/>
        <w:jc w:val="center"/>
        <w:rPr>
          <w:lang w:val="en-US"/>
        </w:rPr>
      </w:pPr>
      <w:bookmarkStart w:id="56" w:name="_Toc475999312"/>
      <w:r w:rsidRPr="00C53260">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4</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3</w:t>
      </w:r>
      <w:r w:rsidR="00A6571D">
        <w:rPr>
          <w:lang w:val="en-US"/>
        </w:rPr>
        <w:fldChar w:fldCharType="end"/>
      </w:r>
      <w:r w:rsidR="009178FA">
        <w:rPr>
          <w:lang w:val="en-US"/>
        </w:rPr>
        <w:t xml:space="preserve"> </w:t>
      </w:r>
      <w:r w:rsidR="00715B21">
        <w:rPr>
          <w:lang w:val="en-US"/>
        </w:rPr>
        <w:t>R</w:t>
      </w:r>
      <w:r w:rsidR="00715B21" w:rsidRPr="00C53260">
        <w:rPr>
          <w:lang w:val="en-US"/>
        </w:rPr>
        <w:t>eal time simulation diagram</w:t>
      </w:r>
      <w:bookmarkEnd w:id="56"/>
    </w:p>
    <w:p w:rsidR="00C53260" w:rsidRPr="00C53260" w:rsidRDefault="00C53260" w:rsidP="00C53260">
      <w:pPr>
        <w:rPr>
          <w:lang w:val="en-US" w:eastAsia="en-US"/>
        </w:rPr>
      </w:pPr>
    </w:p>
    <w:p w:rsidR="00C53260" w:rsidRPr="00C53260" w:rsidRDefault="00C53260" w:rsidP="00C53260">
      <w:pPr>
        <w:rPr>
          <w:lang w:val="en-US" w:eastAsia="en-US"/>
        </w:rPr>
      </w:pPr>
    </w:p>
    <w:p w:rsidR="00C53260" w:rsidRDefault="00C53260" w:rsidP="0002419E">
      <w:pPr>
        <w:keepNext/>
        <w:jc w:val="center"/>
      </w:pPr>
      <w:r>
        <w:rPr>
          <w:noProof/>
          <w:lang w:val="en-US" w:eastAsia="en-US"/>
        </w:rPr>
        <w:drawing>
          <wp:inline distT="0" distB="0" distL="0" distR="0">
            <wp:extent cx="5149850" cy="3332256"/>
            <wp:effectExtent l="0" t="0" r="0" b="1905"/>
            <wp:docPr id="38" name="Picture 38" descr="C:\Users\palla\AppData\Local\Microsoft\Windows\INetCacheContent.Word\joystick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lla\AppData\Local\Microsoft\Windows\INetCacheContent.Word\joystick mod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1946" cy="3340083"/>
                    </a:xfrm>
                    <a:prstGeom prst="rect">
                      <a:avLst/>
                    </a:prstGeom>
                    <a:noFill/>
                    <a:ln>
                      <a:noFill/>
                    </a:ln>
                  </pic:spPr>
                </pic:pic>
              </a:graphicData>
            </a:graphic>
          </wp:inline>
        </w:drawing>
      </w:r>
    </w:p>
    <w:p w:rsidR="00C53260" w:rsidRPr="00D924F1" w:rsidRDefault="00C53260" w:rsidP="009178FA">
      <w:pPr>
        <w:pStyle w:val="Caption"/>
        <w:jc w:val="center"/>
        <w:rPr>
          <w:lang w:val="en-US"/>
        </w:rPr>
      </w:pPr>
      <w:bookmarkStart w:id="57" w:name="_Toc475999313"/>
      <w:r w:rsidRPr="00D924F1">
        <w:rPr>
          <w:lang w:val="en-US"/>
        </w:rPr>
        <w:t xml:space="preserve">Figure </w:t>
      </w:r>
      <w:r w:rsidR="00A6571D">
        <w:rPr>
          <w:lang w:val="en-US"/>
        </w:rPr>
        <w:fldChar w:fldCharType="begin"/>
      </w:r>
      <w:r w:rsidR="00A6571D">
        <w:rPr>
          <w:lang w:val="en-US"/>
        </w:rPr>
        <w:instrText xml:space="preserve"> STYLEREF 1 \s </w:instrText>
      </w:r>
      <w:r w:rsidR="00A6571D">
        <w:rPr>
          <w:lang w:val="en-US"/>
        </w:rPr>
        <w:fldChar w:fldCharType="separate"/>
      </w:r>
      <w:r w:rsidR="00A6571D">
        <w:rPr>
          <w:noProof/>
          <w:lang w:val="en-US"/>
        </w:rPr>
        <w:t>4</w:t>
      </w:r>
      <w:r w:rsidR="00A6571D">
        <w:rPr>
          <w:lang w:val="en-US"/>
        </w:rPr>
        <w:fldChar w:fldCharType="end"/>
      </w:r>
      <w:r w:rsidR="00A6571D">
        <w:rPr>
          <w:lang w:val="en-US"/>
        </w:rPr>
        <w:noBreakHyphen/>
      </w:r>
      <w:r w:rsidR="00A6571D">
        <w:rPr>
          <w:lang w:val="en-US"/>
        </w:rPr>
        <w:fldChar w:fldCharType="begin"/>
      </w:r>
      <w:r w:rsidR="00A6571D">
        <w:rPr>
          <w:lang w:val="en-US"/>
        </w:rPr>
        <w:instrText xml:space="preserve"> SEQ Figure \* ARABIC \s 1 </w:instrText>
      </w:r>
      <w:r w:rsidR="00A6571D">
        <w:rPr>
          <w:lang w:val="en-US"/>
        </w:rPr>
        <w:fldChar w:fldCharType="separate"/>
      </w:r>
      <w:r w:rsidR="00A6571D">
        <w:rPr>
          <w:noProof/>
          <w:lang w:val="en-US"/>
        </w:rPr>
        <w:t>4</w:t>
      </w:r>
      <w:r w:rsidR="00A6571D">
        <w:rPr>
          <w:lang w:val="en-US"/>
        </w:rPr>
        <w:fldChar w:fldCharType="end"/>
      </w:r>
      <w:r w:rsidR="009178FA">
        <w:rPr>
          <w:lang w:val="en-US"/>
        </w:rPr>
        <w:t xml:space="preserve"> </w:t>
      </w:r>
      <w:r w:rsidR="0096517D">
        <w:rPr>
          <w:lang w:val="en-US"/>
        </w:rPr>
        <w:t>J</w:t>
      </w:r>
      <w:r w:rsidR="0096517D" w:rsidRPr="00D924F1">
        <w:rPr>
          <w:lang w:val="en-US"/>
        </w:rPr>
        <w:t>oystick model</w:t>
      </w:r>
      <w:bookmarkEnd w:id="57"/>
    </w:p>
    <w:p w:rsidR="00C53260" w:rsidRPr="00D924F1" w:rsidRDefault="00C53260" w:rsidP="00C53260">
      <w:pPr>
        <w:rPr>
          <w:lang w:val="en-US" w:eastAsia="en-US"/>
        </w:rPr>
      </w:pPr>
    </w:p>
    <w:p w:rsidR="00817BCE" w:rsidRDefault="00817BCE" w:rsidP="00C53260">
      <w:pPr>
        <w:rPr>
          <w:lang w:val="en-US" w:eastAsia="en-US"/>
        </w:rPr>
      </w:pPr>
    </w:p>
    <w:p w:rsidR="00817BCE" w:rsidRDefault="00817BCE" w:rsidP="00C53260">
      <w:pPr>
        <w:rPr>
          <w:lang w:val="en-US" w:eastAsia="en-US"/>
        </w:rPr>
      </w:pPr>
    </w:p>
    <w:p w:rsidR="00C53260" w:rsidRPr="00C53260" w:rsidRDefault="00C53260" w:rsidP="00C53260">
      <w:pPr>
        <w:rPr>
          <w:lang w:val="en-US" w:eastAsia="en-US"/>
        </w:rPr>
      </w:pPr>
      <w:r w:rsidRPr="00C53260">
        <w:rPr>
          <w:lang w:val="en-US" w:eastAsia="en-US"/>
        </w:rPr>
        <w:t xml:space="preserve">After successfully testing the model in offline </w:t>
      </w:r>
      <w:r w:rsidR="00F55680">
        <w:rPr>
          <w:lang w:val="en-US" w:eastAsia="en-US"/>
        </w:rPr>
        <w:t>simulation we connected the input and output ports with joystick</w:t>
      </w:r>
      <w:r w:rsidR="00817BCE">
        <w:rPr>
          <w:lang w:val="en-US" w:eastAsia="en-US"/>
        </w:rPr>
        <w:t xml:space="preserve"> signals and IHA3D respectively. We modified the ip address with our real time computers.</w:t>
      </w:r>
    </w:p>
    <w:p w:rsidR="000B43FA" w:rsidRDefault="000B43FA" w:rsidP="005F4446">
      <w:pPr>
        <w:pStyle w:val="Comment"/>
        <w:rPr>
          <w:color w:val="auto"/>
        </w:rPr>
      </w:pPr>
    </w:p>
    <w:p w:rsidR="00817BCE" w:rsidRDefault="00817BCE" w:rsidP="005F4446">
      <w:pPr>
        <w:pStyle w:val="Comment"/>
        <w:rPr>
          <w:color w:val="auto"/>
        </w:rPr>
      </w:pPr>
      <w:r>
        <w:rPr>
          <w:color w:val="auto"/>
        </w:rPr>
        <w:t>We initially had some issues with the solver configuration we changed our solver to ode5 and it gave good results.</w:t>
      </w:r>
    </w:p>
    <w:p w:rsidR="00817BCE" w:rsidRPr="00817BCE" w:rsidRDefault="00817BCE" w:rsidP="005F4446">
      <w:pPr>
        <w:pStyle w:val="Comment"/>
        <w:rPr>
          <w:color w:val="auto"/>
        </w:rPr>
      </w:pPr>
      <w:r w:rsidRPr="00817BCE">
        <w:rPr>
          <w:noProof/>
          <w:color w:val="auto"/>
          <w:lang w:val="en-US" w:eastAsia="en-US"/>
        </w:rPr>
        <w:drawing>
          <wp:inline distT="0" distB="0" distL="0" distR="0">
            <wp:extent cx="6115050" cy="590550"/>
            <wp:effectExtent l="0" t="0" r="0" b="0"/>
            <wp:docPr id="39" name="Picture 39" descr="C:\Users\palla\AppData\Local\Microsoft\Windows\INetCacheContent.Word\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lla\AppData\Local\Microsoft\Windows\INetCacheContent.Word\solv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590550"/>
                    </a:xfrm>
                    <a:prstGeom prst="rect">
                      <a:avLst/>
                    </a:prstGeom>
                    <a:noFill/>
                    <a:ln>
                      <a:noFill/>
                    </a:ln>
                  </pic:spPr>
                </pic:pic>
              </a:graphicData>
            </a:graphic>
          </wp:inline>
        </w:drawing>
      </w:r>
    </w:p>
    <w:p w:rsidR="00817BCE" w:rsidRPr="00817BCE" w:rsidRDefault="00817BCE" w:rsidP="005F4446">
      <w:pPr>
        <w:pStyle w:val="Comment"/>
        <w:rPr>
          <w:color w:val="auto"/>
        </w:rPr>
      </w:pPr>
      <w:r>
        <w:rPr>
          <w:color w:val="auto"/>
        </w:rPr>
        <w:t>The sample time was taken as 0.001.</w:t>
      </w:r>
    </w:p>
    <w:p w:rsidR="00817BCE" w:rsidRPr="00817BCE" w:rsidRDefault="00817BCE" w:rsidP="005F4446">
      <w:pPr>
        <w:pStyle w:val="Comment"/>
        <w:rPr>
          <w:color w:val="auto"/>
          <w:lang w:val="en-US"/>
        </w:rPr>
      </w:pPr>
      <w:r>
        <w:rPr>
          <w:color w:val="auto"/>
        </w:rPr>
        <w:t xml:space="preserve">While running our model in real time we noticed the speed of the rotator was more that the movement of the extension. The extension was moving very slowly we tried to tune our valve flow rates the </w:t>
      </w:r>
      <w:r w:rsidRPr="00817BCE">
        <w:rPr>
          <w:color w:val="auto"/>
          <w:lang w:val="en-US"/>
        </w:rPr>
        <w:t>”Nominal flow”  and we where quit successful in that but not fully succeeded.</w:t>
      </w:r>
      <w:r>
        <w:rPr>
          <w:color w:val="auto"/>
          <w:lang w:val="en-US"/>
        </w:rPr>
        <w:t xml:space="preserve"> </w:t>
      </w:r>
    </w:p>
    <w:p w:rsidR="00817BCE" w:rsidRPr="00817BCE" w:rsidRDefault="00817BCE" w:rsidP="005F4446">
      <w:pPr>
        <w:pStyle w:val="Comment"/>
        <w:rPr>
          <w:lang w:val="en-US"/>
        </w:rPr>
      </w:pPr>
    </w:p>
    <w:p w:rsidR="00AB4955" w:rsidRDefault="00AB4955" w:rsidP="00AB4955">
      <w:pPr>
        <w:pStyle w:val="Heading2"/>
      </w:pPr>
      <w:bookmarkStart w:id="58" w:name="_Toc475999406"/>
      <w:r>
        <w:lastRenderedPageBreak/>
        <w:t>Graphical User Interface</w:t>
      </w:r>
      <w:bookmarkEnd w:id="58"/>
    </w:p>
    <w:p w:rsidR="00FC6F36" w:rsidRDefault="00FC6F36" w:rsidP="00AB4955">
      <w:pPr>
        <w:pStyle w:val="Comment"/>
        <w:rPr>
          <w:color w:val="auto"/>
        </w:rPr>
      </w:pPr>
      <w:r>
        <w:rPr>
          <w:color w:val="auto"/>
        </w:rPr>
        <w:t>GUI is create with 4 digital clock to show the angles of 3 joints alternately. They are the angles of cylinder1(Rotator),</w:t>
      </w:r>
      <w:r w:rsidR="006D78E5">
        <w:rPr>
          <w:color w:val="auto"/>
        </w:rPr>
        <w:t xml:space="preserve"> </w:t>
      </w:r>
      <w:r>
        <w:rPr>
          <w:color w:val="auto"/>
        </w:rPr>
        <w:t>Lift, Tilt and the distance between extension 2 movement.</w:t>
      </w:r>
    </w:p>
    <w:p w:rsidR="00FC6F36" w:rsidRDefault="00FC6F36" w:rsidP="00AB4955">
      <w:pPr>
        <w:pStyle w:val="Comment"/>
        <w:rPr>
          <w:color w:val="auto"/>
        </w:rPr>
      </w:pPr>
      <w:r>
        <w:rPr>
          <w:color w:val="auto"/>
        </w:rPr>
        <w:t xml:space="preserve">The second row have 2 pan meter which shows the velocities of extension 1 and extension2 with which we can observe that if the extension 1 and extension 2 is moving in same or different velocities.  </w:t>
      </w:r>
    </w:p>
    <w:p w:rsidR="00FC6F36" w:rsidRDefault="00FC6F36" w:rsidP="00AB4955">
      <w:pPr>
        <w:pStyle w:val="Comment"/>
        <w:rPr>
          <w:color w:val="auto"/>
        </w:rPr>
      </w:pPr>
      <w:r>
        <w:rPr>
          <w:color w:val="auto"/>
        </w:rPr>
        <w:t xml:space="preserve">The one left is the adjustment </w:t>
      </w:r>
      <w:r w:rsidR="007A0D52">
        <w:rPr>
          <w:color w:val="auto"/>
        </w:rPr>
        <w:t>slide</w:t>
      </w:r>
      <w:r>
        <w:rPr>
          <w:color w:val="auto"/>
        </w:rPr>
        <w:t xml:space="preserve"> button which used to adjust the supply pressure</w:t>
      </w:r>
      <w:r w:rsidR="009E2F45">
        <w:rPr>
          <w:color w:val="auto"/>
        </w:rPr>
        <w:t xml:space="preserve"> (scale in bar unit)</w:t>
      </w:r>
      <w:r w:rsidR="00D94F9A">
        <w:rPr>
          <w:color w:val="auto"/>
        </w:rPr>
        <w:t>.</w:t>
      </w:r>
      <w:r w:rsidR="009E2F45">
        <w:rPr>
          <w:color w:val="auto"/>
        </w:rPr>
        <w:t xml:space="preserve"> </w:t>
      </w:r>
    </w:p>
    <w:p w:rsidR="00FC6F36" w:rsidRPr="00FC6F36" w:rsidRDefault="00FC6F36" w:rsidP="00AB4955">
      <w:pPr>
        <w:pStyle w:val="Comment"/>
        <w:rPr>
          <w:color w:val="auto"/>
        </w:rPr>
      </w:pPr>
      <w:r>
        <w:rPr>
          <w:color w:val="auto"/>
        </w:rPr>
        <w:t>The on-off switch has the purpose to turn on or off the system.</w:t>
      </w:r>
    </w:p>
    <w:p w:rsidR="00BA213B" w:rsidRDefault="00AF7B6B" w:rsidP="00BA213B">
      <w:pPr>
        <w:pStyle w:val="Comment"/>
        <w:keepNext/>
        <w:jc w:val="center"/>
      </w:pPr>
      <w:r>
        <w:rPr>
          <w:noProof/>
          <w:lang w:val="en-US" w:eastAsia="en-US"/>
        </w:rPr>
        <w:drawing>
          <wp:inline distT="0" distB="0" distL="0" distR="0" wp14:anchorId="014F0BFA" wp14:editId="774C680B">
            <wp:extent cx="5802823" cy="29908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07819" cy="2993425"/>
                    </a:xfrm>
                    <a:prstGeom prst="rect">
                      <a:avLst/>
                    </a:prstGeom>
                  </pic:spPr>
                </pic:pic>
              </a:graphicData>
            </a:graphic>
          </wp:inline>
        </w:drawing>
      </w:r>
    </w:p>
    <w:p w:rsidR="00AF7B6B" w:rsidRDefault="00BA213B" w:rsidP="00BA213B">
      <w:pPr>
        <w:pStyle w:val="Caption"/>
        <w:jc w:val="center"/>
      </w:pPr>
      <w:bookmarkStart w:id="59" w:name="_Toc475999314"/>
      <w:r>
        <w:t xml:space="preserve">Figure </w:t>
      </w:r>
      <w:r w:rsidR="00A6571D">
        <w:fldChar w:fldCharType="begin"/>
      </w:r>
      <w:r w:rsidR="00A6571D">
        <w:instrText xml:space="preserve"> STYLEREF 1 \s </w:instrText>
      </w:r>
      <w:r w:rsidR="00A6571D">
        <w:fldChar w:fldCharType="separate"/>
      </w:r>
      <w:r w:rsidR="00A6571D">
        <w:rPr>
          <w:noProof/>
        </w:rPr>
        <w:t>4</w:t>
      </w:r>
      <w:r w:rsidR="00A6571D">
        <w:fldChar w:fldCharType="end"/>
      </w:r>
      <w:r w:rsidR="00A6571D">
        <w:noBreakHyphen/>
      </w:r>
      <w:r w:rsidR="00A6571D">
        <w:fldChar w:fldCharType="begin"/>
      </w:r>
      <w:r w:rsidR="00A6571D">
        <w:instrText xml:space="preserve"> SEQ Figure \* ARABIC \s 1 </w:instrText>
      </w:r>
      <w:r w:rsidR="00A6571D">
        <w:fldChar w:fldCharType="separate"/>
      </w:r>
      <w:r w:rsidR="00A6571D">
        <w:rPr>
          <w:noProof/>
        </w:rPr>
        <w:t>5</w:t>
      </w:r>
      <w:r w:rsidR="00A6571D">
        <w:fldChar w:fldCharType="end"/>
      </w:r>
      <w:r>
        <w:t xml:space="preserve"> Graphic User Interface</w:t>
      </w:r>
      <w:bookmarkEnd w:id="59"/>
    </w:p>
    <w:p w:rsidR="00183FF6" w:rsidRDefault="00183FF6">
      <w:pPr>
        <w:rPr>
          <w:lang w:val="fi-FI" w:eastAsia="en-US"/>
        </w:rPr>
      </w:pPr>
      <w:r>
        <w:rPr>
          <w:lang w:val="fi-FI" w:eastAsia="en-US"/>
        </w:rPr>
        <w:br w:type="page"/>
      </w:r>
    </w:p>
    <w:p w:rsidR="00D2144B" w:rsidRDefault="00D2144B" w:rsidP="00D2144B">
      <w:pPr>
        <w:pStyle w:val="Heading2"/>
      </w:pPr>
      <w:bookmarkStart w:id="60" w:name="_Toc410909505"/>
      <w:bookmarkStart w:id="61" w:name="_Toc475999407"/>
      <w:r>
        <w:lastRenderedPageBreak/>
        <w:t>Demonstration</w:t>
      </w:r>
      <w:bookmarkEnd w:id="60"/>
      <w:bookmarkEnd w:id="61"/>
    </w:p>
    <w:bookmarkEnd w:id="45"/>
    <w:p w:rsidR="00D2144B" w:rsidRDefault="00497638" w:rsidP="00D2144B">
      <w:pPr>
        <w:pStyle w:val="BodyText"/>
      </w:pPr>
      <w:r>
        <w:t>The model that we made has some major issues. First we would like to say that to control the damping and oscillation of the moving parts in the manipulator we tuned the collision force and friction parameters along with the nominal flow of the valve. For example cylinder 3:</w:t>
      </w:r>
    </w:p>
    <w:p w:rsidR="00497638" w:rsidRDefault="007F764A" w:rsidP="00D2144B">
      <w:pPr>
        <w:pStyle w:val="BodyText"/>
      </w:pPr>
      <w:r>
        <w:rPr>
          <w:noProof/>
          <w:lang w:val="en-US" w:eastAsia="en-US"/>
        </w:rPr>
        <w:drawing>
          <wp:inline distT="0" distB="0" distL="0" distR="0">
            <wp:extent cx="3549650" cy="1974850"/>
            <wp:effectExtent l="0" t="0" r="0" b="6350"/>
            <wp:docPr id="23" name="Picture 23" descr="C:\Users\palla\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lla\AppData\Local\Microsoft\Windows\INetCacheContent.Word\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9650" cy="1974850"/>
                    </a:xfrm>
                    <a:prstGeom prst="rect">
                      <a:avLst/>
                    </a:prstGeom>
                    <a:noFill/>
                    <a:ln>
                      <a:noFill/>
                    </a:ln>
                  </pic:spPr>
                </pic:pic>
              </a:graphicData>
            </a:graphic>
          </wp:inline>
        </w:drawing>
      </w:r>
    </w:p>
    <w:p w:rsidR="00497638" w:rsidRDefault="00497638" w:rsidP="00D2144B">
      <w:pPr>
        <w:pStyle w:val="BodyText"/>
      </w:pPr>
    </w:p>
    <w:p w:rsidR="00497638" w:rsidRDefault="007F764A" w:rsidP="00D2144B">
      <w:pPr>
        <w:pStyle w:val="BodyText"/>
      </w:pPr>
      <w:r>
        <w:t xml:space="preserve">But in demonstration we faced some major issues like there was no oscillations while the pillar or the tilt was moving and secondly the extension was moving down slowly by itself when there was no input given by the joystick. The issues can be solved by further tuning the parameters in a border aspect </w:t>
      </w:r>
      <w:r w:rsidR="005500B5">
        <w:t xml:space="preserve">like tuning the Bulk modulus , dead volume etc along with the parameters already tuned. </w:t>
      </w:r>
    </w:p>
    <w:p w:rsidR="006808A4" w:rsidRPr="00927244" w:rsidRDefault="006808A4" w:rsidP="00D2144B">
      <w:pPr>
        <w:pStyle w:val="BodyText"/>
        <w:rPr>
          <w:lang w:val="en-US"/>
        </w:rPr>
      </w:pPr>
    </w:p>
    <w:p w:rsidR="0076787C" w:rsidRDefault="0076787C" w:rsidP="0076787C">
      <w:pPr>
        <w:pStyle w:val="Heading1"/>
      </w:pPr>
      <w:bookmarkStart w:id="62" w:name="_Ref401576905"/>
      <w:bookmarkStart w:id="63" w:name="_Toc410909506"/>
      <w:bookmarkStart w:id="64" w:name="_Toc475999408"/>
      <w:r>
        <w:lastRenderedPageBreak/>
        <w:t>Future development</w:t>
      </w:r>
      <w:bookmarkEnd w:id="62"/>
      <w:bookmarkEnd w:id="63"/>
      <w:bookmarkEnd w:id="64"/>
    </w:p>
    <w:p w:rsidR="0071746F" w:rsidRDefault="0071746F" w:rsidP="0071746F">
      <w:pPr>
        <w:pStyle w:val="BodyText"/>
        <w:numPr>
          <w:ilvl w:val="0"/>
          <w:numId w:val="46"/>
        </w:numPr>
      </w:pPr>
      <w:r>
        <w:t xml:space="preserve">We can modify our model  from the faults that  occurred in real time simulation by tuning our parameters. </w:t>
      </w:r>
    </w:p>
    <w:p w:rsidR="0071746F" w:rsidRDefault="0071746F" w:rsidP="0071746F">
      <w:pPr>
        <w:pStyle w:val="BodyText"/>
        <w:numPr>
          <w:ilvl w:val="0"/>
          <w:numId w:val="46"/>
        </w:numPr>
      </w:pPr>
      <w:r>
        <w:t>We can think of a more environment friendly machine with less emission .</w:t>
      </w:r>
    </w:p>
    <w:p w:rsidR="0071746F" w:rsidRDefault="0071746F" w:rsidP="0071746F">
      <w:pPr>
        <w:pStyle w:val="BodyText"/>
        <w:numPr>
          <w:ilvl w:val="0"/>
          <w:numId w:val="46"/>
        </w:numPr>
      </w:pPr>
      <w:r>
        <w:t>We can modify our model in a more compact way so that we can make it more automated while increasing its efficiency of work</w:t>
      </w:r>
    </w:p>
    <w:p w:rsidR="0071746F" w:rsidRDefault="0071746F" w:rsidP="0071746F">
      <w:pPr>
        <w:pStyle w:val="BodyText"/>
        <w:numPr>
          <w:ilvl w:val="0"/>
          <w:numId w:val="46"/>
        </w:numPr>
      </w:pPr>
      <w:r>
        <w:t>The most important aspects we have to think about is its fuel efficiency.</w:t>
      </w:r>
    </w:p>
    <w:p w:rsidR="0071746F" w:rsidRPr="0071746F" w:rsidRDefault="0071746F" w:rsidP="0071746F">
      <w:pPr>
        <w:pStyle w:val="BodyText"/>
      </w:pPr>
      <w:r>
        <w:t>This is how we can make a better machine in near future.</w:t>
      </w:r>
    </w:p>
    <w:p w:rsidR="00DC5F74" w:rsidRPr="00F15B15" w:rsidRDefault="00DC5F74" w:rsidP="00DC5F74">
      <w:pPr>
        <w:pStyle w:val="BodyText"/>
      </w:pPr>
    </w:p>
    <w:p w:rsidR="008E4B5D" w:rsidRDefault="008E4B5D" w:rsidP="00F1563F">
      <w:pPr>
        <w:pStyle w:val="HeadingWithoutNumber"/>
        <w:sectPr w:rsidR="008E4B5D">
          <w:headerReference w:type="even" r:id="rId48"/>
          <w:headerReference w:type="default" r:id="rId49"/>
          <w:footerReference w:type="even" r:id="rId50"/>
          <w:footerReference w:type="default" r:id="rId51"/>
          <w:headerReference w:type="first" r:id="rId52"/>
          <w:footerReference w:type="first" r:id="rId53"/>
          <w:pgSz w:w="11906" w:h="16838"/>
          <w:pgMar w:top="1417" w:right="1134" w:bottom="1417" w:left="1134" w:header="708" w:footer="708" w:gutter="0"/>
          <w:cols w:space="708"/>
          <w:docGrid w:linePitch="360"/>
        </w:sectPr>
      </w:pPr>
    </w:p>
    <w:p w:rsidR="00F1563F" w:rsidRDefault="00F1563F" w:rsidP="00F1563F">
      <w:pPr>
        <w:pStyle w:val="HeadingWithoutNumber"/>
      </w:pPr>
      <w:bookmarkStart w:id="65" w:name="_Toc410909508"/>
      <w:bookmarkStart w:id="66" w:name="_Toc475999409"/>
      <w:r>
        <w:lastRenderedPageBreak/>
        <w:t xml:space="preserve">Appendix 1. </w:t>
      </w:r>
      <w:r w:rsidR="00E73F2D">
        <w:t>Self-evaluation</w:t>
      </w:r>
      <w:bookmarkEnd w:id="65"/>
      <w:bookmarkEnd w:id="66"/>
    </w:p>
    <w:p w:rsidR="008F4480" w:rsidRDefault="008E1BBA" w:rsidP="008E1BBA">
      <w:pPr>
        <w:pStyle w:val="Comment"/>
        <w:rPr>
          <w:color w:val="auto"/>
          <w:lang w:val="en-US"/>
        </w:rPr>
      </w:pPr>
      <w:bookmarkStart w:id="67" w:name="OLE_LINK1"/>
      <w:bookmarkStart w:id="68" w:name="OLE_LINK2"/>
      <w:r>
        <w:rPr>
          <w:color w:val="auto"/>
          <w:lang w:val="en-US"/>
        </w:rPr>
        <w:t xml:space="preserve">The co-ordination between us was pretty good. We used to work </w:t>
      </w:r>
      <w:r w:rsidR="008F4480">
        <w:rPr>
          <w:color w:val="auto"/>
          <w:lang w:val="en-US"/>
        </w:rPr>
        <w:t>separately</w:t>
      </w:r>
      <w:r>
        <w:rPr>
          <w:color w:val="auto"/>
          <w:lang w:val="en-US"/>
        </w:rPr>
        <w:t xml:space="preserve"> in the initial phase. </w:t>
      </w:r>
      <w:r w:rsidR="008F4480">
        <w:rPr>
          <w:color w:val="auto"/>
          <w:lang w:val="en-US"/>
        </w:rPr>
        <w:t>Then we used to work together.</w:t>
      </w:r>
    </w:p>
    <w:p w:rsidR="008E1BBA" w:rsidRDefault="008E1BBA" w:rsidP="008F4480">
      <w:pPr>
        <w:pStyle w:val="Comment"/>
        <w:numPr>
          <w:ilvl w:val="0"/>
          <w:numId w:val="32"/>
        </w:numPr>
        <w:rPr>
          <w:color w:val="auto"/>
          <w:lang w:val="en-US"/>
        </w:rPr>
      </w:pPr>
      <w:r>
        <w:rPr>
          <w:color w:val="auto"/>
          <w:lang w:val="en-US"/>
        </w:rPr>
        <w:t xml:space="preserve">PALLAB: I was responsible for building the initial pillar lift and cylinder 2 which we did in exercise classes. </w:t>
      </w:r>
      <w:r w:rsidR="008F4480">
        <w:rPr>
          <w:color w:val="auto"/>
          <w:lang w:val="en-US"/>
        </w:rPr>
        <w:t xml:space="preserve"> The construction of tilt, extension1 and extension 2 was done my me. </w:t>
      </w:r>
      <w:r>
        <w:rPr>
          <w:color w:val="auto"/>
          <w:lang w:val="en-US"/>
        </w:rPr>
        <w:t xml:space="preserve">Then in later phase I constructed the end collision model and the friction model. </w:t>
      </w:r>
      <w:r w:rsidR="008F4480">
        <w:rPr>
          <w:color w:val="auto"/>
          <w:lang w:val="en-US"/>
        </w:rPr>
        <w:t>And the tuning of parameters and make it run in real time was done my me. And the last part was the report . I wrote the following parts:</w:t>
      </w:r>
    </w:p>
    <w:p w:rsidR="008F4480" w:rsidRDefault="008F4480" w:rsidP="008F4480">
      <w:pPr>
        <w:pStyle w:val="Comment"/>
        <w:numPr>
          <w:ilvl w:val="0"/>
          <w:numId w:val="49"/>
        </w:numPr>
        <w:rPr>
          <w:color w:val="auto"/>
          <w:lang w:val="en-US"/>
        </w:rPr>
      </w:pPr>
      <w:r>
        <w:rPr>
          <w:color w:val="auto"/>
          <w:lang w:val="en-US"/>
        </w:rPr>
        <w:t>General Description</w:t>
      </w:r>
    </w:p>
    <w:p w:rsidR="008F4480" w:rsidRDefault="008F4480" w:rsidP="008F4480">
      <w:pPr>
        <w:pStyle w:val="Comment"/>
        <w:numPr>
          <w:ilvl w:val="0"/>
          <w:numId w:val="49"/>
        </w:numPr>
        <w:rPr>
          <w:color w:val="auto"/>
          <w:lang w:val="en-US"/>
        </w:rPr>
      </w:pPr>
      <w:r>
        <w:rPr>
          <w:color w:val="auto"/>
          <w:lang w:val="en-US"/>
        </w:rPr>
        <w:t>Modelling of Hydraulics</w:t>
      </w:r>
    </w:p>
    <w:p w:rsidR="008F4480" w:rsidRDefault="008F4480" w:rsidP="008F4480">
      <w:pPr>
        <w:pStyle w:val="Comment"/>
        <w:numPr>
          <w:ilvl w:val="0"/>
          <w:numId w:val="49"/>
        </w:numPr>
        <w:rPr>
          <w:color w:val="auto"/>
          <w:lang w:val="en-US"/>
        </w:rPr>
      </w:pPr>
      <w:r>
        <w:rPr>
          <w:color w:val="auto"/>
          <w:lang w:val="en-US"/>
        </w:rPr>
        <w:t>Implementation &amp; testing(Description and Real time simulation)</w:t>
      </w:r>
    </w:p>
    <w:p w:rsidR="008F4480" w:rsidRDefault="00C67F85" w:rsidP="008F4480">
      <w:pPr>
        <w:pStyle w:val="Comment"/>
        <w:numPr>
          <w:ilvl w:val="0"/>
          <w:numId w:val="49"/>
        </w:numPr>
        <w:rPr>
          <w:color w:val="auto"/>
          <w:lang w:val="en-US"/>
        </w:rPr>
      </w:pPr>
      <w:r>
        <w:rPr>
          <w:color w:val="auto"/>
          <w:lang w:val="en-US"/>
        </w:rPr>
        <w:t>Demonstration</w:t>
      </w:r>
    </w:p>
    <w:p w:rsidR="00C67F85" w:rsidRDefault="00C67F85" w:rsidP="008F4480">
      <w:pPr>
        <w:pStyle w:val="Comment"/>
        <w:numPr>
          <w:ilvl w:val="0"/>
          <w:numId w:val="49"/>
        </w:numPr>
        <w:rPr>
          <w:color w:val="auto"/>
          <w:lang w:val="en-US"/>
        </w:rPr>
      </w:pPr>
      <w:r>
        <w:rPr>
          <w:color w:val="auto"/>
          <w:lang w:val="en-US"/>
        </w:rPr>
        <w:t>Future Development</w:t>
      </w:r>
    </w:p>
    <w:p w:rsidR="008F4480" w:rsidRDefault="008F4480" w:rsidP="008E1BBA">
      <w:pPr>
        <w:pStyle w:val="Comment"/>
        <w:rPr>
          <w:color w:val="auto"/>
          <w:lang w:val="en-US"/>
        </w:rPr>
      </w:pPr>
    </w:p>
    <w:p w:rsidR="00C67F85" w:rsidRPr="00A42758" w:rsidRDefault="008F4480" w:rsidP="002B4F90">
      <w:pPr>
        <w:pStyle w:val="Comment"/>
        <w:numPr>
          <w:ilvl w:val="0"/>
          <w:numId w:val="32"/>
        </w:numPr>
        <w:rPr>
          <w:color w:val="auto"/>
          <w:lang w:val="en-US"/>
        </w:rPr>
      </w:pPr>
      <w:r w:rsidRPr="00A42758">
        <w:rPr>
          <w:color w:val="auto"/>
          <w:lang w:val="en-US"/>
        </w:rPr>
        <w:t>TOAN: I was responsible of assembling the manipulator s</w:t>
      </w:r>
      <w:r w:rsidR="002A3C61" w:rsidRPr="00A42758">
        <w:rPr>
          <w:color w:val="auto"/>
          <w:lang w:val="en-US"/>
        </w:rPr>
        <w:t>o that they had a working movement</w:t>
      </w:r>
      <w:r w:rsidRPr="00A42758">
        <w:rPr>
          <w:color w:val="auto"/>
          <w:lang w:val="en-US"/>
        </w:rPr>
        <w:t>. I c</w:t>
      </w:r>
      <w:r w:rsidR="006D07A2" w:rsidRPr="00A42758">
        <w:rPr>
          <w:color w:val="auto"/>
          <w:lang w:val="en-US"/>
        </w:rPr>
        <w:t>onstructed the four bar linkage, rotation concludes racks and pinion</w:t>
      </w:r>
      <w:r w:rsidR="002A3C61" w:rsidRPr="00A42758">
        <w:rPr>
          <w:color w:val="auto"/>
          <w:lang w:val="en-US"/>
        </w:rPr>
        <w:t xml:space="preserve"> and adjust the manipulator model then it could send feedback to hydraulic</w:t>
      </w:r>
      <w:r w:rsidRPr="00A42758">
        <w:rPr>
          <w:color w:val="auto"/>
          <w:lang w:val="en-US"/>
        </w:rPr>
        <w:t>. I must say the task was very challenging for me and</w:t>
      </w:r>
      <w:r w:rsidR="00F23657" w:rsidRPr="00A42758">
        <w:rPr>
          <w:color w:val="auto"/>
          <w:lang w:val="en-US"/>
        </w:rPr>
        <w:t xml:space="preserve"> I learned a lot from it. I made the model work under offline simulation then a</w:t>
      </w:r>
      <w:r w:rsidRPr="00A42758">
        <w:rPr>
          <w:color w:val="auto"/>
          <w:lang w:val="en-US"/>
        </w:rPr>
        <w:t>fter</w:t>
      </w:r>
      <w:r w:rsidR="00F23657" w:rsidRPr="00A42758">
        <w:rPr>
          <w:color w:val="auto"/>
          <w:lang w:val="en-US"/>
        </w:rPr>
        <w:t xml:space="preserve"> </w:t>
      </w:r>
      <w:r w:rsidRPr="00A42758">
        <w:rPr>
          <w:color w:val="auto"/>
          <w:lang w:val="en-US"/>
        </w:rPr>
        <w:t>connected with the hydraulic part</w:t>
      </w:r>
      <w:r w:rsidR="00F23657" w:rsidRPr="00A42758">
        <w:rPr>
          <w:color w:val="auto"/>
          <w:lang w:val="en-US"/>
        </w:rPr>
        <w:t xml:space="preserve"> which I modified at last course</w:t>
      </w:r>
      <w:r w:rsidRPr="00A42758">
        <w:rPr>
          <w:color w:val="auto"/>
          <w:lang w:val="en-US"/>
        </w:rPr>
        <w:t xml:space="preserve"> and</w:t>
      </w:r>
      <w:r w:rsidR="00281EB1" w:rsidRPr="00A42758">
        <w:rPr>
          <w:color w:val="auto"/>
          <w:lang w:val="en-US"/>
        </w:rPr>
        <w:t xml:space="preserve"> Pallab</w:t>
      </w:r>
      <w:r w:rsidRPr="00A42758">
        <w:rPr>
          <w:color w:val="auto"/>
          <w:lang w:val="en-US"/>
        </w:rPr>
        <w:t xml:space="preserve"> tuned the parameters I made</w:t>
      </w:r>
      <w:r w:rsidR="00750FB6">
        <w:rPr>
          <w:color w:val="auto"/>
          <w:lang w:val="en-US"/>
        </w:rPr>
        <w:t xml:space="preserve"> real time running and</w:t>
      </w:r>
      <w:r w:rsidRPr="00A42758">
        <w:rPr>
          <w:color w:val="auto"/>
          <w:lang w:val="en-US"/>
        </w:rPr>
        <w:t xml:space="preserve"> the GUI and we tested it in real time.</w:t>
      </w:r>
      <w:r w:rsidR="00A42758">
        <w:rPr>
          <w:color w:val="auto"/>
          <w:lang w:val="en-US"/>
        </w:rPr>
        <w:t xml:space="preserve"> </w:t>
      </w:r>
      <w:r w:rsidR="00C67F85" w:rsidRPr="00A42758">
        <w:rPr>
          <w:color w:val="auto"/>
          <w:lang w:val="en-US"/>
        </w:rPr>
        <w:t>I wrote the following part:</w:t>
      </w:r>
    </w:p>
    <w:p w:rsidR="00C67F85" w:rsidRDefault="00C67F85" w:rsidP="00C67F85">
      <w:pPr>
        <w:pStyle w:val="Comment"/>
        <w:numPr>
          <w:ilvl w:val="0"/>
          <w:numId w:val="50"/>
        </w:numPr>
        <w:rPr>
          <w:color w:val="auto"/>
          <w:lang w:val="en-US"/>
        </w:rPr>
      </w:pPr>
      <w:r>
        <w:rPr>
          <w:color w:val="auto"/>
          <w:lang w:val="en-US"/>
        </w:rPr>
        <w:t>Introduction</w:t>
      </w:r>
    </w:p>
    <w:p w:rsidR="00C67F85" w:rsidRDefault="00C67F85" w:rsidP="00C67F85">
      <w:pPr>
        <w:pStyle w:val="Comment"/>
        <w:numPr>
          <w:ilvl w:val="0"/>
          <w:numId w:val="50"/>
        </w:numPr>
        <w:rPr>
          <w:color w:val="auto"/>
          <w:lang w:val="en-US"/>
        </w:rPr>
      </w:pPr>
      <w:r>
        <w:rPr>
          <w:color w:val="auto"/>
          <w:lang w:val="en-US"/>
        </w:rPr>
        <w:t>Modelling(Mechanics)</w:t>
      </w:r>
    </w:p>
    <w:p w:rsidR="00C67F85" w:rsidRDefault="00C67F85" w:rsidP="00C67F85">
      <w:pPr>
        <w:pStyle w:val="Comment"/>
        <w:numPr>
          <w:ilvl w:val="0"/>
          <w:numId w:val="50"/>
        </w:numPr>
        <w:rPr>
          <w:color w:val="auto"/>
          <w:lang w:val="en-US"/>
        </w:rPr>
      </w:pPr>
      <w:r>
        <w:rPr>
          <w:color w:val="auto"/>
          <w:lang w:val="en-US"/>
        </w:rPr>
        <w:t>Implementation &amp; Testing(Offline Simulation</w:t>
      </w:r>
      <w:r w:rsidR="00631479">
        <w:rPr>
          <w:color w:val="auto"/>
          <w:lang w:val="en-US"/>
        </w:rPr>
        <w:t xml:space="preserve"> and Real time simulation</w:t>
      </w:r>
      <w:r>
        <w:rPr>
          <w:color w:val="auto"/>
          <w:lang w:val="en-US"/>
        </w:rPr>
        <w:t>)</w:t>
      </w:r>
    </w:p>
    <w:p w:rsidR="00C67F85" w:rsidRDefault="00C67F85" w:rsidP="00C67F85">
      <w:pPr>
        <w:pStyle w:val="Comment"/>
        <w:numPr>
          <w:ilvl w:val="0"/>
          <w:numId w:val="50"/>
        </w:numPr>
        <w:rPr>
          <w:color w:val="auto"/>
          <w:lang w:val="en-US"/>
        </w:rPr>
      </w:pPr>
      <w:r>
        <w:rPr>
          <w:color w:val="auto"/>
          <w:lang w:val="en-US"/>
        </w:rPr>
        <w:t>GUI</w:t>
      </w:r>
      <w:r w:rsidR="00A42758">
        <w:rPr>
          <w:color w:val="auto"/>
          <w:lang w:val="en-US"/>
        </w:rPr>
        <w:t xml:space="preserve"> </w:t>
      </w:r>
    </w:p>
    <w:p w:rsidR="00A42758" w:rsidRPr="00A42758" w:rsidRDefault="00A42758" w:rsidP="00A42758">
      <w:pPr>
        <w:pStyle w:val="Comment"/>
        <w:numPr>
          <w:ilvl w:val="0"/>
          <w:numId w:val="50"/>
        </w:numPr>
        <w:rPr>
          <w:color w:val="auto"/>
          <w:lang w:val="en-US"/>
        </w:rPr>
      </w:pPr>
      <w:r>
        <w:rPr>
          <w:color w:val="auto"/>
          <w:lang w:val="en-US"/>
        </w:rPr>
        <w:t>Future Development</w:t>
      </w:r>
    </w:p>
    <w:p w:rsidR="0030279F" w:rsidRDefault="008F4480" w:rsidP="0030279F">
      <w:pPr>
        <w:pStyle w:val="Comment"/>
        <w:ind w:left="360"/>
        <w:rPr>
          <w:color w:val="auto"/>
          <w:lang w:val="en-US"/>
        </w:rPr>
      </w:pPr>
      <w:r>
        <w:rPr>
          <w:color w:val="auto"/>
          <w:lang w:val="en-US"/>
        </w:rPr>
        <w:t>The group was very successful and we would like to work with each other in other projects also</w:t>
      </w:r>
      <w:bookmarkEnd w:id="67"/>
      <w:bookmarkEnd w:id="68"/>
      <w:r w:rsidR="0030279F">
        <w:rPr>
          <w:color w:val="auto"/>
          <w:lang w:val="en-US"/>
        </w:rPr>
        <w:t>.</w:t>
      </w:r>
    </w:p>
    <w:p w:rsidR="008F4480" w:rsidRPr="008F4480" w:rsidRDefault="008F4480" w:rsidP="0030279F">
      <w:pPr>
        <w:pStyle w:val="Comment"/>
        <w:ind w:left="360" w:firstLine="360"/>
        <w:rPr>
          <w:color w:val="auto"/>
          <w:lang w:val="en-US"/>
        </w:rPr>
      </w:pPr>
      <w:r>
        <w:rPr>
          <w:color w:val="auto"/>
          <w:lang w:val="en-US"/>
        </w:rPr>
        <w:t>Honestly speaking the proj</w:t>
      </w:r>
      <w:r w:rsidR="000B43FA">
        <w:rPr>
          <w:color w:val="auto"/>
          <w:lang w:val="en-US"/>
        </w:rPr>
        <w:t>ect was very challenging for us. So we give 4.</w:t>
      </w:r>
    </w:p>
    <w:p w:rsidR="00D924F1" w:rsidRPr="00D924F1" w:rsidRDefault="00D924F1" w:rsidP="00D924F1">
      <w:pPr>
        <w:pStyle w:val="Comment"/>
        <w:ind w:left="720"/>
        <w:rPr>
          <w:color w:val="auto"/>
          <w:lang w:val="en-US"/>
        </w:rPr>
      </w:pPr>
      <w:r>
        <w:rPr>
          <w:color w:val="auto"/>
          <w:lang w:val="en-US"/>
        </w:rPr>
        <w:t>We started working on it from the end of December . So it took almost 2 months.</w:t>
      </w:r>
    </w:p>
    <w:p w:rsidR="004F5480" w:rsidRPr="005B60AF" w:rsidRDefault="004F5480" w:rsidP="005B60AF">
      <w:pPr>
        <w:pStyle w:val="Comment"/>
        <w:rPr>
          <w:lang w:val="en-US"/>
        </w:rPr>
        <w:sectPr w:rsidR="004F5480" w:rsidRPr="005B60AF">
          <w:headerReference w:type="default" r:id="rId54"/>
          <w:pgSz w:w="11906" w:h="16838"/>
          <w:pgMar w:top="1417" w:right="1134" w:bottom="1417" w:left="1134" w:header="708" w:footer="708" w:gutter="0"/>
          <w:cols w:space="708"/>
          <w:docGrid w:linePitch="360"/>
        </w:sectPr>
      </w:pPr>
    </w:p>
    <w:p w:rsidR="00E73F2D" w:rsidRDefault="00E73F2D" w:rsidP="00E73F2D">
      <w:pPr>
        <w:pStyle w:val="HeadingWithoutNumber"/>
      </w:pPr>
      <w:bookmarkStart w:id="69" w:name="_Toc410909509"/>
      <w:bookmarkStart w:id="70" w:name="_Toc475999410"/>
      <w:r>
        <w:lastRenderedPageBreak/>
        <w:t>Appendix 2. Feedback</w:t>
      </w:r>
      <w:bookmarkEnd w:id="69"/>
      <w:bookmarkEnd w:id="70"/>
    </w:p>
    <w:p w:rsidR="009C0C35" w:rsidRPr="00D924F1" w:rsidRDefault="00D924F1" w:rsidP="00E73F2D">
      <w:pPr>
        <w:pStyle w:val="Comment"/>
        <w:rPr>
          <w:color w:val="auto"/>
          <w:lang w:val="en-US"/>
        </w:rPr>
      </w:pPr>
      <w:r>
        <w:rPr>
          <w:color w:val="auto"/>
          <w:lang w:val="en-US"/>
        </w:rPr>
        <w:t>We learned a lot in this course . Special thanks to our professor Jouni Mattila and it would be very generous to only thank our assistants specially Toumo Kivelä who guided us in every problem we faced . I must say without his guidance it was not possible to complete our project. Thank you Sir for all the support an motivation you gave us.</w:t>
      </w:r>
    </w:p>
    <w:sectPr w:rsidR="009C0C35" w:rsidRPr="00D924F1">
      <w:headerReference w:type="default" r:id="rId55"/>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02D" w:rsidRDefault="00E4002D">
      <w:r>
        <w:separator/>
      </w:r>
    </w:p>
  </w:endnote>
  <w:endnote w:type="continuationSeparator" w:id="0">
    <w:p w:rsidR="00E4002D" w:rsidRDefault="00E40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534" w:rsidRDefault="008F25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534" w:rsidRDefault="008F25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534" w:rsidRDefault="008F25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02D" w:rsidRDefault="00E4002D">
      <w:r>
        <w:separator/>
      </w:r>
    </w:p>
  </w:footnote>
  <w:footnote w:type="continuationSeparator" w:id="0">
    <w:p w:rsidR="00E4002D" w:rsidRDefault="00E400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534" w:rsidRDefault="008F25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31"/>
      <w:gridCol w:w="2551"/>
      <w:gridCol w:w="1643"/>
    </w:tblGrid>
    <w:tr w:rsidR="00E4002D" w:rsidRPr="00D23B17" w:rsidTr="00D23B17">
      <w:trPr>
        <w:trHeight w:val="675"/>
        <w:jc w:val="center"/>
      </w:trPr>
      <w:tc>
        <w:tcPr>
          <w:tcW w:w="5331" w:type="dxa"/>
          <w:vMerge w:val="restart"/>
          <w:tcBorders>
            <w:left w:val="single" w:sz="12" w:space="0" w:color="auto"/>
            <w:right w:val="single" w:sz="12" w:space="0" w:color="auto"/>
          </w:tcBorders>
          <w:vAlign w:val="center"/>
        </w:tcPr>
        <w:p w:rsidR="00E4002D" w:rsidRPr="00D23B17" w:rsidRDefault="00E4002D" w:rsidP="00120A5C">
          <w:pPr>
            <w:tabs>
              <w:tab w:val="center" w:pos="4986"/>
              <w:tab w:val="right" w:pos="9972"/>
            </w:tabs>
            <w:jc w:val="center"/>
            <w:rPr>
              <w:rFonts w:ascii="Arial" w:hAnsi="Arial" w:cs="Arial"/>
              <w:sz w:val="16"/>
              <w:szCs w:val="16"/>
              <w:lang w:eastAsia="en-US" w:bidi="en-US"/>
            </w:rPr>
          </w:pPr>
          <w:r>
            <w:rPr>
              <w:rFonts w:ascii="Arial" w:hAnsi="Arial" w:cs="Arial"/>
              <w:noProof/>
              <w:sz w:val="16"/>
              <w:szCs w:val="16"/>
              <w:lang w:val="en-US" w:eastAsia="en-US"/>
            </w:rPr>
            <w:drawing>
              <wp:inline distT="0" distB="0" distL="0" distR="0" wp14:anchorId="27443C52" wp14:editId="7FCAEB6E">
                <wp:extent cx="2952750" cy="428625"/>
                <wp:effectExtent l="0" t="0" r="0" b="9525"/>
                <wp:docPr id="43" name="Picture 43" descr="TU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428625"/>
                        </a:xfrm>
                        <a:prstGeom prst="rect">
                          <a:avLst/>
                        </a:prstGeom>
                        <a:noFill/>
                        <a:ln>
                          <a:noFill/>
                        </a:ln>
                      </pic:spPr>
                    </pic:pic>
                  </a:graphicData>
                </a:graphic>
              </wp:inline>
            </w:drawing>
          </w:r>
        </w:p>
      </w:tc>
      <w:tc>
        <w:tcPr>
          <w:tcW w:w="4194" w:type="dxa"/>
          <w:gridSpan w:val="2"/>
          <w:tcBorders>
            <w:top w:val="single" w:sz="12" w:space="0" w:color="auto"/>
            <w:left w:val="single" w:sz="12" w:space="0" w:color="auto"/>
            <w:right w:val="single" w:sz="12" w:space="0" w:color="auto"/>
          </w:tcBorders>
          <w:vAlign w:val="center"/>
        </w:tcPr>
        <w:p w:rsidR="00E4002D" w:rsidRPr="00D23B17" w:rsidRDefault="00E4002D" w:rsidP="007D695D">
          <w:pPr>
            <w:jc w:val="center"/>
            <w:rPr>
              <w:rFonts w:ascii="Arial" w:hAnsi="Arial" w:cs="Arial"/>
              <w:sz w:val="16"/>
              <w:szCs w:val="16"/>
              <w:lang w:eastAsia="en-US" w:bidi="en-US"/>
            </w:rPr>
          </w:pPr>
          <w:r w:rsidRPr="00D23B17">
            <w:rPr>
              <w:rFonts w:ascii="Arial" w:hAnsi="Arial" w:cs="Arial"/>
              <w:sz w:val="16"/>
              <w:szCs w:val="16"/>
              <w:lang w:val="en-US"/>
            </w:rPr>
            <w:t>IHA-</w:t>
          </w:r>
          <w:r>
            <w:rPr>
              <w:rFonts w:ascii="Arial" w:hAnsi="Arial" w:cs="Arial"/>
              <w:sz w:val="16"/>
              <w:szCs w:val="16"/>
              <w:lang w:val="en-US"/>
            </w:rPr>
            <w:t>2706</w:t>
          </w:r>
          <w:r w:rsidRPr="00D23B17">
            <w:rPr>
              <w:rFonts w:ascii="Arial" w:hAnsi="Arial" w:cs="Arial"/>
              <w:sz w:val="16"/>
              <w:szCs w:val="16"/>
              <w:lang w:val="en-US"/>
            </w:rPr>
            <w:t xml:space="preserve"> </w:t>
          </w:r>
          <w:r>
            <w:rPr>
              <w:rFonts w:ascii="Arial" w:hAnsi="Arial" w:cs="Arial"/>
              <w:sz w:val="16"/>
              <w:szCs w:val="16"/>
              <w:lang w:val="en-US"/>
            </w:rPr>
            <w:t>Modelling and Real-Time Simulation in Machine Automation</w:t>
          </w:r>
        </w:p>
      </w:tc>
    </w:tr>
    <w:tr w:rsidR="00E4002D" w:rsidRPr="00D23B17" w:rsidTr="00D23B17">
      <w:trPr>
        <w:trHeight w:val="543"/>
        <w:jc w:val="center"/>
      </w:trPr>
      <w:tc>
        <w:tcPr>
          <w:tcW w:w="5331" w:type="dxa"/>
          <w:vMerge/>
          <w:tcBorders>
            <w:left w:val="single" w:sz="12" w:space="0" w:color="auto"/>
            <w:bottom w:val="single" w:sz="12" w:space="0" w:color="auto"/>
            <w:right w:val="single" w:sz="12" w:space="0" w:color="auto"/>
          </w:tcBorders>
          <w:vAlign w:val="center"/>
        </w:tcPr>
        <w:p w:rsidR="00E4002D" w:rsidRPr="00D23B17" w:rsidRDefault="00E4002D" w:rsidP="00120A5C">
          <w:pPr>
            <w:tabs>
              <w:tab w:val="center" w:pos="4986"/>
              <w:tab w:val="right" w:pos="9972"/>
            </w:tabs>
            <w:jc w:val="center"/>
            <w:rPr>
              <w:rFonts w:ascii="Arial" w:hAnsi="Arial" w:cs="Arial"/>
              <w:sz w:val="16"/>
              <w:szCs w:val="16"/>
              <w:lang w:eastAsia="en-US" w:bidi="en-US"/>
            </w:rPr>
          </w:pPr>
        </w:p>
      </w:tc>
      <w:tc>
        <w:tcPr>
          <w:tcW w:w="2551" w:type="dxa"/>
          <w:tcBorders>
            <w:left w:val="single" w:sz="12" w:space="0" w:color="auto"/>
            <w:bottom w:val="single" w:sz="12" w:space="0" w:color="auto"/>
            <w:right w:val="single" w:sz="12" w:space="0" w:color="auto"/>
          </w:tcBorders>
          <w:vAlign w:val="center"/>
        </w:tcPr>
        <w:p w:rsidR="00E4002D" w:rsidRPr="00D23B17" w:rsidRDefault="00E4002D" w:rsidP="00120A5C">
          <w:pPr>
            <w:tabs>
              <w:tab w:val="center" w:pos="4986"/>
              <w:tab w:val="right" w:pos="9972"/>
            </w:tabs>
            <w:jc w:val="center"/>
            <w:rPr>
              <w:rFonts w:ascii="Arial" w:hAnsi="Arial" w:cs="Arial"/>
              <w:sz w:val="16"/>
              <w:szCs w:val="16"/>
              <w:lang w:eastAsia="en-US" w:bidi="en-US"/>
            </w:rPr>
          </w:pPr>
          <w:r>
            <w:rPr>
              <w:rFonts w:ascii="Arial" w:hAnsi="Arial" w:cs="Arial"/>
              <w:sz w:val="16"/>
              <w:szCs w:val="16"/>
            </w:rPr>
            <w:t>Course</w:t>
          </w:r>
          <w:r w:rsidRPr="00D23B17">
            <w:rPr>
              <w:rFonts w:ascii="Arial" w:hAnsi="Arial" w:cs="Arial"/>
              <w:sz w:val="16"/>
              <w:szCs w:val="16"/>
            </w:rPr>
            <w:t xml:space="preserve"> exercise</w:t>
          </w:r>
        </w:p>
      </w:tc>
      <w:tc>
        <w:tcPr>
          <w:tcW w:w="1643" w:type="dxa"/>
          <w:tcBorders>
            <w:top w:val="single" w:sz="12" w:space="0" w:color="auto"/>
            <w:left w:val="single" w:sz="12" w:space="0" w:color="auto"/>
            <w:bottom w:val="single" w:sz="12" w:space="0" w:color="auto"/>
            <w:right w:val="single" w:sz="12" w:space="0" w:color="auto"/>
          </w:tcBorders>
          <w:vAlign w:val="center"/>
        </w:tcPr>
        <w:p w:rsidR="00E4002D" w:rsidRPr="00D23B17" w:rsidRDefault="00E4002D" w:rsidP="00120A5C">
          <w:pPr>
            <w:jc w:val="center"/>
            <w:rPr>
              <w:rFonts w:ascii="Arial" w:hAnsi="Arial" w:cs="Arial"/>
              <w:sz w:val="16"/>
              <w:szCs w:val="16"/>
              <w:lang w:eastAsia="en-US" w:bidi="en-US"/>
            </w:rPr>
          </w:pPr>
          <w:r w:rsidRPr="00D23B17">
            <w:rPr>
              <w:rFonts w:ascii="Arial" w:hAnsi="Arial" w:cs="Arial"/>
              <w:sz w:val="16"/>
              <w:szCs w:val="16"/>
              <w:lang w:eastAsia="en-US" w:bidi="en-US"/>
            </w:rPr>
            <w:t xml:space="preserve">Page: </w:t>
          </w:r>
          <w:r w:rsidRPr="00D23B17">
            <w:rPr>
              <w:rFonts w:ascii="Arial" w:hAnsi="Arial" w:cs="Arial"/>
              <w:sz w:val="16"/>
              <w:szCs w:val="16"/>
              <w:lang w:eastAsia="en-US" w:bidi="en-US"/>
            </w:rPr>
            <w:fldChar w:fldCharType="begin"/>
          </w:r>
          <w:r w:rsidRPr="00D23B17">
            <w:rPr>
              <w:rFonts w:ascii="Arial" w:hAnsi="Arial" w:cs="Arial"/>
              <w:sz w:val="16"/>
              <w:szCs w:val="16"/>
              <w:lang w:eastAsia="en-US" w:bidi="en-US"/>
            </w:rPr>
            <w:instrText xml:space="preserve"> PAGE   \* MERGEFORMAT </w:instrText>
          </w:r>
          <w:r w:rsidRPr="00D23B17">
            <w:rPr>
              <w:rFonts w:ascii="Arial" w:hAnsi="Arial" w:cs="Arial"/>
              <w:sz w:val="16"/>
              <w:szCs w:val="16"/>
              <w:lang w:eastAsia="en-US" w:bidi="en-US"/>
            </w:rPr>
            <w:fldChar w:fldCharType="separate"/>
          </w:r>
          <w:r w:rsidR="00D66E90">
            <w:rPr>
              <w:rFonts w:ascii="Arial" w:hAnsi="Arial" w:cs="Arial"/>
              <w:noProof/>
              <w:sz w:val="16"/>
              <w:szCs w:val="16"/>
              <w:lang w:eastAsia="en-US" w:bidi="en-US"/>
            </w:rPr>
            <w:t>4</w:t>
          </w:r>
          <w:r w:rsidRPr="00D23B17">
            <w:rPr>
              <w:rFonts w:ascii="Arial" w:hAnsi="Arial" w:cs="Arial"/>
              <w:sz w:val="16"/>
              <w:szCs w:val="16"/>
              <w:lang w:eastAsia="en-US" w:bidi="en-US"/>
            </w:rPr>
            <w:fldChar w:fldCharType="end"/>
          </w:r>
          <w:r w:rsidRPr="00D23B17">
            <w:rPr>
              <w:rFonts w:ascii="Arial" w:hAnsi="Arial" w:cs="Arial"/>
              <w:sz w:val="16"/>
              <w:szCs w:val="16"/>
              <w:lang w:eastAsia="en-US" w:bidi="en-US"/>
            </w:rPr>
            <w:t xml:space="preserve"> / </w:t>
          </w:r>
          <w:r w:rsidRPr="00D23B17">
            <w:rPr>
              <w:rFonts w:ascii="Arial" w:hAnsi="Arial" w:cs="Arial"/>
              <w:sz w:val="16"/>
              <w:szCs w:val="16"/>
              <w:lang w:val="en-US" w:eastAsia="en-US" w:bidi="en-US"/>
            </w:rPr>
            <w:fldChar w:fldCharType="begin"/>
          </w:r>
          <w:r w:rsidRPr="00D23B17">
            <w:rPr>
              <w:rFonts w:ascii="Arial" w:hAnsi="Arial" w:cs="Arial"/>
              <w:sz w:val="16"/>
              <w:szCs w:val="16"/>
              <w:lang w:val="en-US" w:eastAsia="en-US" w:bidi="en-US"/>
            </w:rPr>
            <w:instrText xml:space="preserve"> NUMPAGES   \* MERGEFORMAT </w:instrText>
          </w:r>
          <w:r w:rsidRPr="00D23B17">
            <w:rPr>
              <w:rFonts w:ascii="Arial" w:hAnsi="Arial" w:cs="Arial"/>
              <w:sz w:val="16"/>
              <w:szCs w:val="16"/>
              <w:lang w:val="en-US" w:eastAsia="en-US" w:bidi="en-US"/>
            </w:rPr>
            <w:fldChar w:fldCharType="separate"/>
          </w:r>
          <w:r w:rsidR="00D66E90" w:rsidRPr="00D66E90">
            <w:rPr>
              <w:rFonts w:ascii="Arial" w:hAnsi="Arial" w:cs="Arial"/>
              <w:noProof/>
              <w:sz w:val="16"/>
              <w:szCs w:val="16"/>
              <w:lang w:eastAsia="en-US" w:bidi="en-US"/>
            </w:rPr>
            <w:t>29</w:t>
          </w:r>
          <w:r w:rsidRPr="00D23B17">
            <w:rPr>
              <w:rFonts w:ascii="Arial" w:hAnsi="Arial" w:cs="Arial"/>
              <w:noProof/>
              <w:sz w:val="16"/>
              <w:szCs w:val="16"/>
              <w:lang w:eastAsia="en-US" w:bidi="en-US"/>
            </w:rPr>
            <w:fldChar w:fldCharType="end"/>
          </w:r>
        </w:p>
      </w:tc>
    </w:tr>
  </w:tbl>
  <w:p w:rsidR="00E4002D" w:rsidRDefault="00E4002D" w:rsidP="003B184F">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534" w:rsidRDefault="008F253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31"/>
      <w:gridCol w:w="2551"/>
      <w:gridCol w:w="1643"/>
    </w:tblGrid>
    <w:tr w:rsidR="00E4002D" w:rsidRPr="00D23B17" w:rsidTr="001A2FA7">
      <w:trPr>
        <w:trHeight w:val="675"/>
        <w:jc w:val="center"/>
      </w:trPr>
      <w:tc>
        <w:tcPr>
          <w:tcW w:w="5331" w:type="dxa"/>
          <w:vMerge w:val="restart"/>
          <w:tcBorders>
            <w:left w:val="single" w:sz="12" w:space="0" w:color="auto"/>
            <w:right w:val="single" w:sz="12" w:space="0" w:color="auto"/>
          </w:tcBorders>
          <w:vAlign w:val="center"/>
        </w:tcPr>
        <w:p w:rsidR="00E4002D" w:rsidRPr="00D23B17" w:rsidRDefault="00E4002D" w:rsidP="001A2FA7">
          <w:pPr>
            <w:tabs>
              <w:tab w:val="center" w:pos="4986"/>
              <w:tab w:val="right" w:pos="9972"/>
            </w:tabs>
            <w:jc w:val="center"/>
            <w:rPr>
              <w:rFonts w:ascii="Arial" w:hAnsi="Arial" w:cs="Arial"/>
              <w:sz w:val="16"/>
              <w:szCs w:val="16"/>
              <w:lang w:eastAsia="en-US" w:bidi="en-US"/>
            </w:rPr>
          </w:pPr>
          <w:r>
            <w:rPr>
              <w:rFonts w:ascii="Arial" w:hAnsi="Arial" w:cs="Arial"/>
              <w:noProof/>
              <w:sz w:val="16"/>
              <w:szCs w:val="16"/>
              <w:lang w:val="en-US" w:eastAsia="en-US"/>
            </w:rPr>
            <w:drawing>
              <wp:inline distT="0" distB="0" distL="0" distR="0" wp14:anchorId="59413993" wp14:editId="364A9FAF">
                <wp:extent cx="2952750" cy="428625"/>
                <wp:effectExtent l="0" t="0" r="0" b="9525"/>
                <wp:docPr id="44" name="Picture 44" descr="TU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U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428625"/>
                        </a:xfrm>
                        <a:prstGeom prst="rect">
                          <a:avLst/>
                        </a:prstGeom>
                        <a:noFill/>
                        <a:ln>
                          <a:noFill/>
                        </a:ln>
                      </pic:spPr>
                    </pic:pic>
                  </a:graphicData>
                </a:graphic>
              </wp:inline>
            </w:drawing>
          </w:r>
        </w:p>
      </w:tc>
      <w:tc>
        <w:tcPr>
          <w:tcW w:w="4194" w:type="dxa"/>
          <w:gridSpan w:val="2"/>
          <w:tcBorders>
            <w:top w:val="single" w:sz="12" w:space="0" w:color="auto"/>
            <w:left w:val="single" w:sz="12" w:space="0" w:color="auto"/>
            <w:right w:val="single" w:sz="12" w:space="0" w:color="auto"/>
          </w:tcBorders>
          <w:vAlign w:val="center"/>
        </w:tcPr>
        <w:p w:rsidR="00E4002D" w:rsidRPr="00D23B17" w:rsidRDefault="00E4002D" w:rsidP="001A2FA7">
          <w:pPr>
            <w:jc w:val="center"/>
            <w:rPr>
              <w:rFonts w:ascii="Arial" w:hAnsi="Arial" w:cs="Arial"/>
              <w:sz w:val="16"/>
              <w:szCs w:val="16"/>
              <w:lang w:eastAsia="en-US" w:bidi="en-US"/>
            </w:rPr>
          </w:pPr>
          <w:r w:rsidRPr="00D23B17">
            <w:rPr>
              <w:rFonts w:ascii="Arial" w:hAnsi="Arial" w:cs="Arial"/>
              <w:sz w:val="16"/>
              <w:szCs w:val="16"/>
              <w:lang w:val="en-US"/>
            </w:rPr>
            <w:t>IHA-</w:t>
          </w:r>
          <w:r>
            <w:rPr>
              <w:rFonts w:ascii="Arial" w:hAnsi="Arial" w:cs="Arial"/>
              <w:sz w:val="16"/>
              <w:szCs w:val="16"/>
              <w:lang w:val="en-US"/>
            </w:rPr>
            <w:t>2700</w:t>
          </w:r>
          <w:r w:rsidRPr="00D23B17">
            <w:rPr>
              <w:rFonts w:ascii="Arial" w:hAnsi="Arial" w:cs="Arial"/>
              <w:sz w:val="16"/>
              <w:szCs w:val="16"/>
              <w:lang w:val="en-US"/>
            </w:rPr>
            <w:t xml:space="preserve"> </w:t>
          </w:r>
          <w:r>
            <w:rPr>
              <w:rFonts w:ascii="Arial" w:hAnsi="Arial" w:cs="Arial"/>
              <w:sz w:val="16"/>
              <w:szCs w:val="16"/>
              <w:lang w:val="en-US"/>
            </w:rPr>
            <w:t>Advanced Course in Modelling and Simulation of Fluid Power Systems</w:t>
          </w:r>
        </w:p>
      </w:tc>
    </w:tr>
    <w:tr w:rsidR="00E4002D" w:rsidRPr="00D23B17" w:rsidTr="001A2FA7">
      <w:trPr>
        <w:trHeight w:val="543"/>
        <w:jc w:val="center"/>
      </w:trPr>
      <w:tc>
        <w:tcPr>
          <w:tcW w:w="5331" w:type="dxa"/>
          <w:vMerge/>
          <w:tcBorders>
            <w:left w:val="single" w:sz="12" w:space="0" w:color="auto"/>
            <w:bottom w:val="single" w:sz="12" w:space="0" w:color="auto"/>
            <w:right w:val="single" w:sz="12" w:space="0" w:color="auto"/>
          </w:tcBorders>
          <w:vAlign w:val="center"/>
        </w:tcPr>
        <w:p w:rsidR="00E4002D" w:rsidRPr="00D23B17" w:rsidRDefault="00E4002D" w:rsidP="001A2FA7">
          <w:pPr>
            <w:tabs>
              <w:tab w:val="center" w:pos="4986"/>
              <w:tab w:val="right" w:pos="9972"/>
            </w:tabs>
            <w:jc w:val="center"/>
            <w:rPr>
              <w:rFonts w:ascii="Arial" w:hAnsi="Arial" w:cs="Arial"/>
              <w:sz w:val="16"/>
              <w:szCs w:val="16"/>
              <w:lang w:eastAsia="en-US" w:bidi="en-US"/>
            </w:rPr>
          </w:pPr>
        </w:p>
      </w:tc>
      <w:tc>
        <w:tcPr>
          <w:tcW w:w="2551" w:type="dxa"/>
          <w:tcBorders>
            <w:left w:val="single" w:sz="12" w:space="0" w:color="auto"/>
            <w:bottom w:val="single" w:sz="12" w:space="0" w:color="auto"/>
            <w:right w:val="single" w:sz="12" w:space="0" w:color="auto"/>
          </w:tcBorders>
          <w:vAlign w:val="center"/>
        </w:tcPr>
        <w:p w:rsidR="00E4002D" w:rsidRPr="00D23B17" w:rsidRDefault="00E4002D" w:rsidP="001A2FA7">
          <w:pPr>
            <w:tabs>
              <w:tab w:val="center" w:pos="4986"/>
              <w:tab w:val="right" w:pos="9972"/>
            </w:tabs>
            <w:jc w:val="center"/>
            <w:rPr>
              <w:rFonts w:ascii="Arial" w:hAnsi="Arial" w:cs="Arial"/>
              <w:sz w:val="16"/>
              <w:szCs w:val="16"/>
              <w:lang w:eastAsia="en-US" w:bidi="en-US"/>
            </w:rPr>
          </w:pPr>
          <w:r>
            <w:rPr>
              <w:rFonts w:ascii="Arial" w:hAnsi="Arial" w:cs="Arial"/>
              <w:sz w:val="16"/>
              <w:szCs w:val="16"/>
            </w:rPr>
            <w:t>Course</w:t>
          </w:r>
          <w:r w:rsidRPr="00D23B17">
            <w:rPr>
              <w:rFonts w:ascii="Arial" w:hAnsi="Arial" w:cs="Arial"/>
              <w:sz w:val="16"/>
              <w:szCs w:val="16"/>
            </w:rPr>
            <w:t xml:space="preserve"> exercise</w:t>
          </w:r>
          <w:r>
            <w:rPr>
              <w:rFonts w:ascii="Arial" w:hAnsi="Arial" w:cs="Arial"/>
              <w:sz w:val="16"/>
              <w:szCs w:val="16"/>
            </w:rPr>
            <w:t>, Appendix 1</w:t>
          </w:r>
        </w:p>
      </w:tc>
      <w:tc>
        <w:tcPr>
          <w:tcW w:w="1643" w:type="dxa"/>
          <w:tcBorders>
            <w:top w:val="single" w:sz="12" w:space="0" w:color="auto"/>
            <w:left w:val="single" w:sz="12" w:space="0" w:color="auto"/>
            <w:bottom w:val="single" w:sz="12" w:space="0" w:color="auto"/>
            <w:right w:val="single" w:sz="12" w:space="0" w:color="auto"/>
          </w:tcBorders>
          <w:vAlign w:val="center"/>
        </w:tcPr>
        <w:p w:rsidR="00E4002D" w:rsidRPr="00D23B17" w:rsidRDefault="00E4002D" w:rsidP="001A2FA7">
          <w:pPr>
            <w:jc w:val="center"/>
            <w:rPr>
              <w:rFonts w:ascii="Arial" w:hAnsi="Arial" w:cs="Arial"/>
              <w:sz w:val="16"/>
              <w:szCs w:val="16"/>
              <w:lang w:eastAsia="en-US" w:bidi="en-US"/>
            </w:rPr>
          </w:pPr>
          <w:r w:rsidRPr="00D23B17">
            <w:rPr>
              <w:rFonts w:ascii="Arial" w:hAnsi="Arial" w:cs="Arial"/>
              <w:sz w:val="16"/>
              <w:szCs w:val="16"/>
              <w:lang w:eastAsia="en-US" w:bidi="en-US"/>
            </w:rPr>
            <w:t xml:space="preserve">Page: </w:t>
          </w:r>
          <w:r w:rsidRPr="00D23B17">
            <w:rPr>
              <w:rFonts w:ascii="Arial" w:hAnsi="Arial" w:cs="Arial"/>
              <w:sz w:val="16"/>
              <w:szCs w:val="16"/>
              <w:lang w:eastAsia="en-US" w:bidi="en-US"/>
            </w:rPr>
            <w:fldChar w:fldCharType="begin"/>
          </w:r>
          <w:r w:rsidRPr="00D23B17">
            <w:rPr>
              <w:rFonts w:ascii="Arial" w:hAnsi="Arial" w:cs="Arial"/>
              <w:sz w:val="16"/>
              <w:szCs w:val="16"/>
              <w:lang w:eastAsia="en-US" w:bidi="en-US"/>
            </w:rPr>
            <w:instrText xml:space="preserve"> PAGE   \* MERGEFORMAT </w:instrText>
          </w:r>
          <w:r w:rsidRPr="00D23B17">
            <w:rPr>
              <w:rFonts w:ascii="Arial" w:hAnsi="Arial" w:cs="Arial"/>
              <w:sz w:val="16"/>
              <w:szCs w:val="16"/>
              <w:lang w:eastAsia="en-US" w:bidi="en-US"/>
            </w:rPr>
            <w:fldChar w:fldCharType="separate"/>
          </w:r>
          <w:r w:rsidR="008F2534">
            <w:rPr>
              <w:rFonts w:ascii="Arial" w:hAnsi="Arial" w:cs="Arial"/>
              <w:noProof/>
              <w:sz w:val="16"/>
              <w:szCs w:val="16"/>
              <w:lang w:eastAsia="en-US" w:bidi="en-US"/>
            </w:rPr>
            <w:t>28</w:t>
          </w:r>
          <w:r w:rsidRPr="00D23B17">
            <w:rPr>
              <w:rFonts w:ascii="Arial" w:hAnsi="Arial" w:cs="Arial"/>
              <w:sz w:val="16"/>
              <w:szCs w:val="16"/>
              <w:lang w:eastAsia="en-US" w:bidi="en-US"/>
            </w:rPr>
            <w:fldChar w:fldCharType="end"/>
          </w:r>
          <w:r w:rsidRPr="00D23B17">
            <w:rPr>
              <w:rFonts w:ascii="Arial" w:hAnsi="Arial" w:cs="Arial"/>
              <w:sz w:val="16"/>
              <w:szCs w:val="16"/>
              <w:lang w:eastAsia="en-US" w:bidi="en-US"/>
            </w:rPr>
            <w:t xml:space="preserve"> / </w:t>
          </w:r>
          <w:r w:rsidRPr="00D23B17">
            <w:rPr>
              <w:rFonts w:ascii="Arial" w:hAnsi="Arial" w:cs="Arial"/>
              <w:sz w:val="16"/>
              <w:szCs w:val="16"/>
              <w:lang w:val="en-US" w:eastAsia="en-US" w:bidi="en-US"/>
            </w:rPr>
            <w:fldChar w:fldCharType="begin"/>
          </w:r>
          <w:r w:rsidRPr="00D23B17">
            <w:rPr>
              <w:rFonts w:ascii="Arial" w:hAnsi="Arial" w:cs="Arial"/>
              <w:sz w:val="16"/>
              <w:szCs w:val="16"/>
              <w:lang w:val="en-US" w:eastAsia="en-US" w:bidi="en-US"/>
            </w:rPr>
            <w:instrText xml:space="preserve"> NUMPAGES   \* MERGEFORMAT </w:instrText>
          </w:r>
          <w:r w:rsidRPr="00D23B17">
            <w:rPr>
              <w:rFonts w:ascii="Arial" w:hAnsi="Arial" w:cs="Arial"/>
              <w:sz w:val="16"/>
              <w:szCs w:val="16"/>
              <w:lang w:val="en-US" w:eastAsia="en-US" w:bidi="en-US"/>
            </w:rPr>
            <w:fldChar w:fldCharType="separate"/>
          </w:r>
          <w:r w:rsidR="008F2534" w:rsidRPr="008F2534">
            <w:rPr>
              <w:rFonts w:ascii="Arial" w:hAnsi="Arial" w:cs="Arial"/>
              <w:noProof/>
              <w:sz w:val="16"/>
              <w:szCs w:val="16"/>
              <w:lang w:eastAsia="en-US" w:bidi="en-US"/>
            </w:rPr>
            <w:t>29</w:t>
          </w:r>
          <w:r w:rsidRPr="00D23B17">
            <w:rPr>
              <w:rFonts w:ascii="Arial" w:hAnsi="Arial" w:cs="Arial"/>
              <w:noProof/>
              <w:sz w:val="16"/>
              <w:szCs w:val="16"/>
              <w:lang w:eastAsia="en-US" w:bidi="en-US"/>
            </w:rPr>
            <w:fldChar w:fldCharType="end"/>
          </w:r>
        </w:p>
      </w:tc>
    </w:tr>
  </w:tbl>
  <w:p w:rsidR="00E4002D" w:rsidRDefault="00E4002D" w:rsidP="003B184F">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31"/>
      <w:gridCol w:w="2551"/>
      <w:gridCol w:w="1643"/>
    </w:tblGrid>
    <w:tr w:rsidR="00E4002D" w:rsidRPr="00D23B17" w:rsidTr="001A2FA7">
      <w:trPr>
        <w:trHeight w:val="675"/>
        <w:jc w:val="center"/>
      </w:trPr>
      <w:tc>
        <w:tcPr>
          <w:tcW w:w="5331" w:type="dxa"/>
          <w:vMerge w:val="restart"/>
          <w:tcBorders>
            <w:left w:val="single" w:sz="12" w:space="0" w:color="auto"/>
            <w:right w:val="single" w:sz="12" w:space="0" w:color="auto"/>
          </w:tcBorders>
          <w:vAlign w:val="center"/>
        </w:tcPr>
        <w:p w:rsidR="00E4002D" w:rsidRPr="00D23B17" w:rsidRDefault="00E4002D" w:rsidP="001A2FA7">
          <w:pPr>
            <w:tabs>
              <w:tab w:val="center" w:pos="4986"/>
              <w:tab w:val="right" w:pos="9972"/>
            </w:tabs>
            <w:jc w:val="center"/>
            <w:rPr>
              <w:rFonts w:ascii="Arial" w:hAnsi="Arial" w:cs="Arial"/>
              <w:sz w:val="16"/>
              <w:szCs w:val="16"/>
              <w:lang w:eastAsia="en-US" w:bidi="en-US"/>
            </w:rPr>
          </w:pPr>
          <w:r>
            <w:rPr>
              <w:rFonts w:ascii="Arial" w:hAnsi="Arial" w:cs="Arial"/>
              <w:noProof/>
              <w:sz w:val="16"/>
              <w:szCs w:val="16"/>
              <w:lang w:val="en-US" w:eastAsia="en-US"/>
            </w:rPr>
            <w:drawing>
              <wp:inline distT="0" distB="0" distL="0" distR="0" wp14:anchorId="6CE80D29" wp14:editId="1D4DBC9B">
                <wp:extent cx="2952750" cy="428625"/>
                <wp:effectExtent l="0" t="0" r="0" b="9525"/>
                <wp:docPr id="35" name="Picture 35" descr="TU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U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428625"/>
                        </a:xfrm>
                        <a:prstGeom prst="rect">
                          <a:avLst/>
                        </a:prstGeom>
                        <a:noFill/>
                        <a:ln>
                          <a:noFill/>
                        </a:ln>
                      </pic:spPr>
                    </pic:pic>
                  </a:graphicData>
                </a:graphic>
              </wp:inline>
            </w:drawing>
          </w:r>
        </w:p>
      </w:tc>
      <w:tc>
        <w:tcPr>
          <w:tcW w:w="4194" w:type="dxa"/>
          <w:gridSpan w:val="2"/>
          <w:tcBorders>
            <w:top w:val="single" w:sz="12" w:space="0" w:color="auto"/>
            <w:left w:val="single" w:sz="12" w:space="0" w:color="auto"/>
            <w:right w:val="single" w:sz="12" w:space="0" w:color="auto"/>
          </w:tcBorders>
          <w:vAlign w:val="center"/>
        </w:tcPr>
        <w:p w:rsidR="00E4002D" w:rsidRPr="00D23B17" w:rsidRDefault="00E4002D" w:rsidP="001A2FA7">
          <w:pPr>
            <w:jc w:val="center"/>
            <w:rPr>
              <w:rFonts w:ascii="Arial" w:hAnsi="Arial" w:cs="Arial"/>
              <w:sz w:val="16"/>
              <w:szCs w:val="16"/>
              <w:lang w:eastAsia="en-US" w:bidi="en-US"/>
            </w:rPr>
          </w:pPr>
          <w:r w:rsidRPr="00D23B17">
            <w:rPr>
              <w:rFonts w:ascii="Arial" w:hAnsi="Arial" w:cs="Arial"/>
              <w:sz w:val="16"/>
              <w:szCs w:val="16"/>
              <w:lang w:val="en-US"/>
            </w:rPr>
            <w:t>IHA-</w:t>
          </w:r>
          <w:r>
            <w:rPr>
              <w:rFonts w:ascii="Arial" w:hAnsi="Arial" w:cs="Arial"/>
              <w:sz w:val="16"/>
              <w:szCs w:val="16"/>
              <w:lang w:val="en-US"/>
            </w:rPr>
            <w:t>2700</w:t>
          </w:r>
          <w:r w:rsidRPr="00D23B17">
            <w:rPr>
              <w:rFonts w:ascii="Arial" w:hAnsi="Arial" w:cs="Arial"/>
              <w:sz w:val="16"/>
              <w:szCs w:val="16"/>
              <w:lang w:val="en-US"/>
            </w:rPr>
            <w:t xml:space="preserve"> </w:t>
          </w:r>
          <w:r>
            <w:rPr>
              <w:rFonts w:ascii="Arial" w:hAnsi="Arial" w:cs="Arial"/>
              <w:sz w:val="16"/>
              <w:szCs w:val="16"/>
              <w:lang w:val="en-US"/>
            </w:rPr>
            <w:t>Advanced Course in Modelling and Simulation of Fluid Power Systems</w:t>
          </w:r>
        </w:p>
      </w:tc>
    </w:tr>
    <w:tr w:rsidR="00E4002D" w:rsidRPr="00D23B17" w:rsidTr="001A2FA7">
      <w:trPr>
        <w:trHeight w:val="543"/>
        <w:jc w:val="center"/>
      </w:trPr>
      <w:tc>
        <w:tcPr>
          <w:tcW w:w="5331" w:type="dxa"/>
          <w:vMerge/>
          <w:tcBorders>
            <w:left w:val="single" w:sz="12" w:space="0" w:color="auto"/>
            <w:bottom w:val="single" w:sz="12" w:space="0" w:color="auto"/>
            <w:right w:val="single" w:sz="12" w:space="0" w:color="auto"/>
          </w:tcBorders>
          <w:vAlign w:val="center"/>
        </w:tcPr>
        <w:p w:rsidR="00E4002D" w:rsidRPr="00D23B17" w:rsidRDefault="00E4002D" w:rsidP="001A2FA7">
          <w:pPr>
            <w:tabs>
              <w:tab w:val="center" w:pos="4986"/>
              <w:tab w:val="right" w:pos="9972"/>
            </w:tabs>
            <w:jc w:val="center"/>
            <w:rPr>
              <w:rFonts w:ascii="Arial" w:hAnsi="Arial" w:cs="Arial"/>
              <w:sz w:val="16"/>
              <w:szCs w:val="16"/>
              <w:lang w:eastAsia="en-US" w:bidi="en-US"/>
            </w:rPr>
          </w:pPr>
        </w:p>
      </w:tc>
      <w:tc>
        <w:tcPr>
          <w:tcW w:w="2551" w:type="dxa"/>
          <w:tcBorders>
            <w:left w:val="single" w:sz="12" w:space="0" w:color="auto"/>
            <w:bottom w:val="single" w:sz="12" w:space="0" w:color="auto"/>
            <w:right w:val="single" w:sz="12" w:space="0" w:color="auto"/>
          </w:tcBorders>
          <w:vAlign w:val="center"/>
        </w:tcPr>
        <w:p w:rsidR="00E4002D" w:rsidRPr="00D23B17" w:rsidRDefault="00E4002D" w:rsidP="001A2FA7">
          <w:pPr>
            <w:tabs>
              <w:tab w:val="center" w:pos="4986"/>
              <w:tab w:val="right" w:pos="9972"/>
            </w:tabs>
            <w:jc w:val="center"/>
            <w:rPr>
              <w:rFonts w:ascii="Arial" w:hAnsi="Arial" w:cs="Arial"/>
              <w:sz w:val="16"/>
              <w:szCs w:val="16"/>
              <w:lang w:eastAsia="en-US" w:bidi="en-US"/>
            </w:rPr>
          </w:pPr>
          <w:r>
            <w:rPr>
              <w:rFonts w:ascii="Arial" w:hAnsi="Arial" w:cs="Arial"/>
              <w:sz w:val="16"/>
              <w:szCs w:val="16"/>
            </w:rPr>
            <w:t>Course</w:t>
          </w:r>
          <w:r w:rsidRPr="00D23B17">
            <w:rPr>
              <w:rFonts w:ascii="Arial" w:hAnsi="Arial" w:cs="Arial"/>
              <w:sz w:val="16"/>
              <w:szCs w:val="16"/>
            </w:rPr>
            <w:t xml:space="preserve"> exercise</w:t>
          </w:r>
          <w:r>
            <w:rPr>
              <w:rFonts w:ascii="Arial" w:hAnsi="Arial" w:cs="Arial"/>
              <w:sz w:val="16"/>
              <w:szCs w:val="16"/>
            </w:rPr>
            <w:t>, Appendix 2</w:t>
          </w:r>
        </w:p>
      </w:tc>
      <w:tc>
        <w:tcPr>
          <w:tcW w:w="1643" w:type="dxa"/>
          <w:tcBorders>
            <w:top w:val="single" w:sz="12" w:space="0" w:color="auto"/>
            <w:left w:val="single" w:sz="12" w:space="0" w:color="auto"/>
            <w:bottom w:val="single" w:sz="12" w:space="0" w:color="auto"/>
            <w:right w:val="single" w:sz="12" w:space="0" w:color="auto"/>
          </w:tcBorders>
          <w:vAlign w:val="center"/>
        </w:tcPr>
        <w:p w:rsidR="00E4002D" w:rsidRPr="00D23B17" w:rsidRDefault="00E4002D" w:rsidP="001A2FA7">
          <w:pPr>
            <w:jc w:val="center"/>
            <w:rPr>
              <w:rFonts w:ascii="Arial" w:hAnsi="Arial" w:cs="Arial"/>
              <w:sz w:val="16"/>
              <w:szCs w:val="16"/>
              <w:lang w:eastAsia="en-US" w:bidi="en-US"/>
            </w:rPr>
          </w:pPr>
          <w:r w:rsidRPr="00D23B17">
            <w:rPr>
              <w:rFonts w:ascii="Arial" w:hAnsi="Arial" w:cs="Arial"/>
              <w:sz w:val="16"/>
              <w:szCs w:val="16"/>
              <w:lang w:eastAsia="en-US" w:bidi="en-US"/>
            </w:rPr>
            <w:t xml:space="preserve">Page: </w:t>
          </w:r>
          <w:r w:rsidRPr="00D23B17">
            <w:rPr>
              <w:rFonts w:ascii="Arial" w:hAnsi="Arial" w:cs="Arial"/>
              <w:sz w:val="16"/>
              <w:szCs w:val="16"/>
              <w:lang w:eastAsia="en-US" w:bidi="en-US"/>
            </w:rPr>
            <w:fldChar w:fldCharType="begin"/>
          </w:r>
          <w:r w:rsidRPr="00D23B17">
            <w:rPr>
              <w:rFonts w:ascii="Arial" w:hAnsi="Arial" w:cs="Arial"/>
              <w:sz w:val="16"/>
              <w:szCs w:val="16"/>
              <w:lang w:eastAsia="en-US" w:bidi="en-US"/>
            </w:rPr>
            <w:instrText xml:space="preserve"> PAGE   \* MERGEFORMAT </w:instrText>
          </w:r>
          <w:r w:rsidRPr="00D23B17">
            <w:rPr>
              <w:rFonts w:ascii="Arial" w:hAnsi="Arial" w:cs="Arial"/>
              <w:sz w:val="16"/>
              <w:szCs w:val="16"/>
              <w:lang w:eastAsia="en-US" w:bidi="en-US"/>
            </w:rPr>
            <w:fldChar w:fldCharType="separate"/>
          </w:r>
          <w:r w:rsidR="008F2534">
            <w:rPr>
              <w:rFonts w:ascii="Arial" w:hAnsi="Arial" w:cs="Arial"/>
              <w:noProof/>
              <w:sz w:val="16"/>
              <w:szCs w:val="16"/>
              <w:lang w:eastAsia="en-US" w:bidi="en-US"/>
            </w:rPr>
            <w:t>29</w:t>
          </w:r>
          <w:r w:rsidRPr="00D23B17">
            <w:rPr>
              <w:rFonts w:ascii="Arial" w:hAnsi="Arial" w:cs="Arial"/>
              <w:sz w:val="16"/>
              <w:szCs w:val="16"/>
              <w:lang w:eastAsia="en-US" w:bidi="en-US"/>
            </w:rPr>
            <w:fldChar w:fldCharType="end"/>
          </w:r>
          <w:r w:rsidRPr="00D23B17">
            <w:rPr>
              <w:rFonts w:ascii="Arial" w:hAnsi="Arial" w:cs="Arial"/>
              <w:sz w:val="16"/>
              <w:szCs w:val="16"/>
              <w:lang w:eastAsia="en-US" w:bidi="en-US"/>
            </w:rPr>
            <w:t xml:space="preserve"> / </w:t>
          </w:r>
          <w:r w:rsidRPr="00D23B17">
            <w:rPr>
              <w:rFonts w:ascii="Arial" w:hAnsi="Arial" w:cs="Arial"/>
              <w:sz w:val="16"/>
              <w:szCs w:val="16"/>
              <w:lang w:val="en-US" w:eastAsia="en-US" w:bidi="en-US"/>
            </w:rPr>
            <w:fldChar w:fldCharType="begin"/>
          </w:r>
          <w:r w:rsidRPr="00D23B17">
            <w:rPr>
              <w:rFonts w:ascii="Arial" w:hAnsi="Arial" w:cs="Arial"/>
              <w:sz w:val="16"/>
              <w:szCs w:val="16"/>
              <w:lang w:val="en-US" w:eastAsia="en-US" w:bidi="en-US"/>
            </w:rPr>
            <w:instrText xml:space="preserve"> NUMPAGES   \* MERGEFORMAT </w:instrText>
          </w:r>
          <w:r w:rsidRPr="00D23B17">
            <w:rPr>
              <w:rFonts w:ascii="Arial" w:hAnsi="Arial" w:cs="Arial"/>
              <w:sz w:val="16"/>
              <w:szCs w:val="16"/>
              <w:lang w:val="en-US" w:eastAsia="en-US" w:bidi="en-US"/>
            </w:rPr>
            <w:fldChar w:fldCharType="separate"/>
          </w:r>
          <w:r w:rsidR="008F2534" w:rsidRPr="008F2534">
            <w:rPr>
              <w:rFonts w:ascii="Arial" w:hAnsi="Arial" w:cs="Arial"/>
              <w:noProof/>
              <w:sz w:val="16"/>
              <w:szCs w:val="16"/>
              <w:lang w:eastAsia="en-US" w:bidi="en-US"/>
            </w:rPr>
            <w:t>29</w:t>
          </w:r>
          <w:r w:rsidRPr="00D23B17">
            <w:rPr>
              <w:rFonts w:ascii="Arial" w:hAnsi="Arial" w:cs="Arial"/>
              <w:noProof/>
              <w:sz w:val="16"/>
              <w:szCs w:val="16"/>
              <w:lang w:eastAsia="en-US" w:bidi="en-US"/>
            </w:rPr>
            <w:fldChar w:fldCharType="end"/>
          </w:r>
        </w:p>
      </w:tc>
    </w:tr>
  </w:tbl>
  <w:p w:rsidR="00E4002D" w:rsidRDefault="00E4002D" w:rsidP="003B184F">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8EEB6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36C7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2F40C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F8D6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5C7A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58B7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5C21E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C84932"/>
    <w:lvl w:ilvl="0">
      <w:start w:val="1"/>
      <w:numFmt w:val="bullet"/>
      <w:lvlText w:val=""/>
      <w:lvlJc w:val="left"/>
      <w:pPr>
        <w:tabs>
          <w:tab w:val="num" w:pos="851"/>
        </w:tabs>
        <w:ind w:left="851" w:hanging="284"/>
      </w:pPr>
      <w:rPr>
        <w:rFonts w:ascii="Symbol" w:hAnsi="Symbol" w:hint="default"/>
      </w:rPr>
    </w:lvl>
  </w:abstractNum>
  <w:abstractNum w:abstractNumId="8" w15:restartNumberingAfterBreak="0">
    <w:nsid w:val="FFFFFF88"/>
    <w:multiLevelType w:val="singleLevel"/>
    <w:tmpl w:val="C29A207A"/>
    <w:lvl w:ilvl="0">
      <w:start w:val="1"/>
      <w:numFmt w:val="decimal"/>
      <w:lvlText w:val="%1."/>
      <w:lvlJc w:val="left"/>
      <w:pPr>
        <w:tabs>
          <w:tab w:val="num" w:pos="360"/>
        </w:tabs>
        <w:ind w:left="360" w:hanging="360"/>
      </w:pPr>
    </w:lvl>
  </w:abstractNum>
  <w:abstractNum w:abstractNumId="9" w15:restartNumberingAfterBreak="0">
    <w:nsid w:val="012D4FCB"/>
    <w:multiLevelType w:val="hybridMultilevel"/>
    <w:tmpl w:val="FC667844"/>
    <w:lvl w:ilvl="0" w:tplc="2D2E95E0">
      <w:start w:val="1"/>
      <w:numFmt w:val="bullet"/>
      <w:pStyle w:val="ListBullet2"/>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0" w15:restartNumberingAfterBreak="0">
    <w:nsid w:val="02DA1A15"/>
    <w:multiLevelType w:val="hybridMultilevel"/>
    <w:tmpl w:val="F518204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33C47B8"/>
    <w:multiLevelType w:val="hybridMultilevel"/>
    <w:tmpl w:val="20DC07A8"/>
    <w:lvl w:ilvl="0" w:tplc="3DC405DE">
      <w:start w:val="1"/>
      <w:numFmt w:val="decimal"/>
      <w:lvlText w:val="%1."/>
      <w:lvlJc w:val="left"/>
      <w:pPr>
        <w:tabs>
          <w:tab w:val="num" w:pos="720"/>
        </w:tabs>
        <w:ind w:left="720" w:hanging="360"/>
      </w:pPr>
      <w:rPr>
        <w:rFonts w:hint="default"/>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 w15:restartNumberingAfterBreak="0">
    <w:nsid w:val="03A165E7"/>
    <w:multiLevelType w:val="hybridMultilevel"/>
    <w:tmpl w:val="1F62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E3158A"/>
    <w:multiLevelType w:val="hybridMultilevel"/>
    <w:tmpl w:val="1CFC323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07835AC9"/>
    <w:multiLevelType w:val="hybridMultilevel"/>
    <w:tmpl w:val="4D52CF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0FEF7864"/>
    <w:multiLevelType w:val="hybridMultilevel"/>
    <w:tmpl w:val="C29ECA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1383394B"/>
    <w:multiLevelType w:val="hybridMultilevel"/>
    <w:tmpl w:val="219807A8"/>
    <w:lvl w:ilvl="0" w:tplc="DCA2F3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64873E6"/>
    <w:multiLevelType w:val="hybridMultilevel"/>
    <w:tmpl w:val="5F989FCE"/>
    <w:lvl w:ilvl="0" w:tplc="9F645E84">
      <w:start w:val="12"/>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1AD87B21"/>
    <w:multiLevelType w:val="hybridMultilevel"/>
    <w:tmpl w:val="0A941846"/>
    <w:lvl w:ilvl="0" w:tplc="8F9A7D38">
      <w:start w:val="1"/>
      <w:numFmt w:val="decimal"/>
      <w:pStyle w:val="Tablelist"/>
      <w:lvlText w:val="Tabl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B071B9F"/>
    <w:multiLevelType w:val="hybridMultilevel"/>
    <w:tmpl w:val="2D7AE9A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7D0DAE"/>
    <w:multiLevelType w:val="hybridMultilevel"/>
    <w:tmpl w:val="72DA834A"/>
    <w:lvl w:ilvl="0" w:tplc="F21CC926">
      <w:start w:val="2"/>
      <w:numFmt w:val="bullet"/>
      <w:lvlText w:val="–"/>
      <w:lvlJc w:val="left"/>
      <w:pPr>
        <w:ind w:left="720" w:hanging="360"/>
      </w:pPr>
      <w:rPr>
        <w:rFonts w:ascii="Cambria" w:eastAsia="Times New Roman" w:hAnsi="Cambria"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21740862"/>
    <w:multiLevelType w:val="multilevel"/>
    <w:tmpl w:val="75CC7FDE"/>
    <w:lvl w:ilvl="0">
      <w:start w:val="1"/>
      <w:numFmt w:val="decimal"/>
      <w:pStyle w:val="ImplementationHeading1"/>
      <w:lvlText w:val="I%1"/>
      <w:lvlJc w:val="left"/>
      <w:pPr>
        <w:ind w:left="1080" w:hanging="360"/>
      </w:pPr>
    </w:lvl>
    <w:lvl w:ilvl="1">
      <w:start w:val="1"/>
      <w:numFmt w:val="decimal"/>
      <w:pStyle w:val="Implementationheading2"/>
      <w:lvlText w:val="I%1.%2."/>
      <w:lvlJc w:val="left"/>
      <w:pPr>
        <w:ind w:left="1800" w:hanging="360"/>
      </w:pPr>
    </w:lvl>
    <w:lvl w:ilvl="2">
      <w:start w:val="1"/>
      <w:numFmt w:val="decimal"/>
      <w:pStyle w:val="Implementationheading3"/>
      <w:lvlText w:val="I%1.%2.%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5D22C11"/>
    <w:multiLevelType w:val="multilevel"/>
    <w:tmpl w:val="65CEE7AA"/>
    <w:lvl w:ilvl="0">
      <w:start w:val="1"/>
      <w:numFmt w:val="decimal"/>
      <w:pStyle w:val="QualityHeading"/>
      <w:lvlText w:val="Q%1."/>
      <w:lvlJc w:val="left"/>
      <w:pPr>
        <w:ind w:left="360" w:hanging="360"/>
      </w:pPr>
    </w:lvl>
    <w:lvl w:ilvl="1">
      <w:start w:val="1"/>
      <w:numFmt w:val="decimal"/>
      <w:pStyle w:val="QualityHeading2"/>
      <w:lvlText w:val="Q%1.%2."/>
      <w:lvlJc w:val="left"/>
      <w:pPr>
        <w:ind w:left="1440" w:hanging="360"/>
      </w:pPr>
    </w:lvl>
    <w:lvl w:ilvl="2">
      <w:start w:val="1"/>
      <w:numFmt w:val="decimal"/>
      <w:pStyle w:val="QualityHeading3"/>
      <w:lvlText w:val="Q%1.%2.%3."/>
      <w:lvlJc w:val="left"/>
      <w:pPr>
        <w:ind w:left="2160" w:hanging="180"/>
      </w:pPr>
    </w:lvl>
    <w:lvl w:ilvl="3">
      <w:start w:val="1"/>
      <w:numFmt w:val="decimal"/>
      <w:lvlText w:val="Q%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7FE6AB7"/>
    <w:multiLevelType w:val="hybridMultilevel"/>
    <w:tmpl w:val="AC1AF68A"/>
    <w:lvl w:ilvl="0" w:tplc="D944A788">
      <w:start w:val="1"/>
      <w:numFmt w:val="decimal"/>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4" w15:restartNumberingAfterBreak="0">
    <w:nsid w:val="28300567"/>
    <w:multiLevelType w:val="multilevel"/>
    <w:tmpl w:val="F5124502"/>
    <w:lvl w:ilvl="0">
      <w:start w:val="1"/>
      <w:numFmt w:val="decimal"/>
      <w:lvlText w:val="%1. REQ_FRS"/>
      <w:lvlJc w:val="left"/>
      <w:pPr>
        <w:tabs>
          <w:tab w:val="num" w:pos="2268"/>
        </w:tabs>
        <w:ind w:left="2268" w:hanging="1984"/>
      </w:pPr>
      <w:rPr>
        <w:rFonts w:ascii="Times New Roman" w:hAnsi="Times New Roman" w:hint="default"/>
        <w:b/>
        <w:i w:val="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2BAC31C5"/>
    <w:multiLevelType w:val="multilevel"/>
    <w:tmpl w:val="AD18F90E"/>
    <w:lvl w:ilvl="0">
      <w:start w:val="1"/>
      <w:numFmt w:val="decimal"/>
      <w:lvlText w:val="%1. REQ_SRS"/>
      <w:lvlJc w:val="left"/>
      <w:pPr>
        <w:tabs>
          <w:tab w:val="num" w:pos="2268"/>
        </w:tabs>
        <w:ind w:left="2268" w:hanging="1984"/>
      </w:pPr>
      <w:rPr>
        <w:rFonts w:ascii="Times New Roman" w:hAnsi="Times New Roman" w:hint="default"/>
        <w:b/>
        <w:i w:val="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122231F"/>
    <w:multiLevelType w:val="hybridMultilevel"/>
    <w:tmpl w:val="D4961588"/>
    <w:lvl w:ilvl="0" w:tplc="A586B4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5D5ED6"/>
    <w:multiLevelType w:val="hybridMultilevel"/>
    <w:tmpl w:val="C47A25E6"/>
    <w:lvl w:ilvl="0" w:tplc="7D685E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530255"/>
    <w:multiLevelType w:val="multilevel"/>
    <w:tmpl w:val="BAFCD4BC"/>
    <w:lvl w:ilvl="0">
      <w:start w:val="1"/>
      <w:numFmt w:val="decimal"/>
      <w:lvlText w:val="[%1]"/>
      <w:lvlJc w:val="left"/>
      <w:pPr>
        <w:tabs>
          <w:tab w:val="num" w:pos="2552"/>
        </w:tabs>
        <w:ind w:left="2552" w:hanging="1985"/>
      </w:pPr>
      <w:rPr>
        <w:rFonts w:hint="default"/>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B946030"/>
    <w:multiLevelType w:val="hybridMultilevel"/>
    <w:tmpl w:val="38F0BE0C"/>
    <w:lvl w:ilvl="0" w:tplc="61D48D14">
      <w:start w:val="1"/>
      <w:numFmt w:val="decimal"/>
      <w:pStyle w:val="RequirementSRS"/>
      <w:lvlText w:val="%1. REQ_SRS"/>
      <w:lvlJc w:val="left"/>
      <w:pPr>
        <w:tabs>
          <w:tab w:val="num" w:pos="2268"/>
        </w:tabs>
        <w:ind w:left="2268" w:hanging="1984"/>
      </w:pPr>
      <w:rPr>
        <w:rFonts w:ascii="Times New Roman" w:hAnsi="Times New Roman" w:hint="default"/>
        <w:b/>
        <w:i w:val="0"/>
        <w:sz w:val="24"/>
        <w:lang w:val="en-US"/>
      </w:rPr>
    </w:lvl>
    <w:lvl w:ilvl="1" w:tplc="CA62AECA" w:tentative="1">
      <w:start w:val="1"/>
      <w:numFmt w:val="lowerLetter"/>
      <w:lvlText w:val="%2."/>
      <w:lvlJc w:val="left"/>
      <w:pPr>
        <w:tabs>
          <w:tab w:val="num" w:pos="1440"/>
        </w:tabs>
        <w:ind w:left="1440" w:hanging="360"/>
      </w:pPr>
    </w:lvl>
    <w:lvl w:ilvl="2" w:tplc="0966076E" w:tentative="1">
      <w:start w:val="1"/>
      <w:numFmt w:val="lowerRoman"/>
      <w:lvlText w:val="%3."/>
      <w:lvlJc w:val="right"/>
      <w:pPr>
        <w:tabs>
          <w:tab w:val="num" w:pos="2160"/>
        </w:tabs>
        <w:ind w:left="2160" w:hanging="180"/>
      </w:pPr>
    </w:lvl>
    <w:lvl w:ilvl="3" w:tplc="7E341B84" w:tentative="1">
      <w:start w:val="1"/>
      <w:numFmt w:val="decimal"/>
      <w:lvlText w:val="%4."/>
      <w:lvlJc w:val="left"/>
      <w:pPr>
        <w:tabs>
          <w:tab w:val="num" w:pos="2880"/>
        </w:tabs>
        <w:ind w:left="2880" w:hanging="360"/>
      </w:pPr>
    </w:lvl>
    <w:lvl w:ilvl="4" w:tplc="F272A6EC" w:tentative="1">
      <w:start w:val="1"/>
      <w:numFmt w:val="lowerLetter"/>
      <w:lvlText w:val="%5."/>
      <w:lvlJc w:val="left"/>
      <w:pPr>
        <w:tabs>
          <w:tab w:val="num" w:pos="3600"/>
        </w:tabs>
        <w:ind w:left="3600" w:hanging="360"/>
      </w:pPr>
    </w:lvl>
    <w:lvl w:ilvl="5" w:tplc="47562052" w:tentative="1">
      <w:start w:val="1"/>
      <w:numFmt w:val="lowerRoman"/>
      <w:lvlText w:val="%6."/>
      <w:lvlJc w:val="right"/>
      <w:pPr>
        <w:tabs>
          <w:tab w:val="num" w:pos="4320"/>
        </w:tabs>
        <w:ind w:left="4320" w:hanging="180"/>
      </w:pPr>
    </w:lvl>
    <w:lvl w:ilvl="6" w:tplc="50683670" w:tentative="1">
      <w:start w:val="1"/>
      <w:numFmt w:val="decimal"/>
      <w:lvlText w:val="%7."/>
      <w:lvlJc w:val="left"/>
      <w:pPr>
        <w:tabs>
          <w:tab w:val="num" w:pos="5040"/>
        </w:tabs>
        <w:ind w:left="5040" w:hanging="360"/>
      </w:pPr>
    </w:lvl>
    <w:lvl w:ilvl="7" w:tplc="BB146156" w:tentative="1">
      <w:start w:val="1"/>
      <w:numFmt w:val="lowerLetter"/>
      <w:lvlText w:val="%8."/>
      <w:lvlJc w:val="left"/>
      <w:pPr>
        <w:tabs>
          <w:tab w:val="num" w:pos="5760"/>
        </w:tabs>
        <w:ind w:left="5760" w:hanging="360"/>
      </w:pPr>
    </w:lvl>
    <w:lvl w:ilvl="8" w:tplc="811C73F0" w:tentative="1">
      <w:start w:val="1"/>
      <w:numFmt w:val="lowerRoman"/>
      <w:lvlText w:val="%9."/>
      <w:lvlJc w:val="right"/>
      <w:pPr>
        <w:tabs>
          <w:tab w:val="num" w:pos="6480"/>
        </w:tabs>
        <w:ind w:left="6480" w:hanging="180"/>
      </w:pPr>
    </w:lvl>
  </w:abstractNum>
  <w:abstractNum w:abstractNumId="30" w15:restartNumberingAfterBreak="0">
    <w:nsid w:val="43A14523"/>
    <w:multiLevelType w:val="hybridMultilevel"/>
    <w:tmpl w:val="2E4EE34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47D579CB"/>
    <w:multiLevelType w:val="hybridMultilevel"/>
    <w:tmpl w:val="3720365E"/>
    <w:lvl w:ilvl="0" w:tplc="FFFFFFFF">
      <w:start w:val="1"/>
      <w:numFmt w:val="decimal"/>
      <w:pStyle w:val="Reference"/>
      <w:lvlText w:val="[%1]"/>
      <w:lvlJc w:val="left"/>
      <w:pPr>
        <w:tabs>
          <w:tab w:val="num" w:pos="2268"/>
        </w:tabs>
        <w:ind w:left="2268" w:hanging="1984"/>
      </w:pPr>
      <w:rPr>
        <w:rFonts w:hint="default"/>
        <w:b w:val="0"/>
      </w:rPr>
    </w:lvl>
    <w:lvl w:ilvl="1" w:tplc="3606D82E">
      <w:start w:val="5"/>
      <w:numFmt w:val="bullet"/>
      <w:lvlText w:val="-"/>
      <w:lvlJc w:val="left"/>
      <w:pPr>
        <w:tabs>
          <w:tab w:val="num" w:pos="1440"/>
        </w:tabs>
        <w:ind w:left="1440" w:hanging="360"/>
      </w:pPr>
      <w:rPr>
        <w:rFonts w:ascii="Times New Roman" w:eastAsia="Times New Roman" w:hAnsi="Times New Roman" w:cs="Times New Roman" w:hint="default"/>
      </w:r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4CBA3EEE"/>
    <w:multiLevelType w:val="hybridMultilevel"/>
    <w:tmpl w:val="6C5C94C4"/>
    <w:lvl w:ilvl="0" w:tplc="EF9CF5D4">
      <w:start w:val="2"/>
      <w:numFmt w:val="bullet"/>
      <w:lvlText w:val="-"/>
      <w:lvlJc w:val="left"/>
      <w:pPr>
        <w:tabs>
          <w:tab w:val="num" w:pos="720"/>
        </w:tabs>
        <w:ind w:left="720" w:hanging="360"/>
      </w:pPr>
      <w:rPr>
        <w:rFonts w:ascii="Times New Roman" w:eastAsia="Times New Roman" w:hAnsi="Times New Roman" w:cs="Times New Roman" w:hint="default"/>
      </w:rPr>
    </w:lvl>
    <w:lvl w:ilvl="1" w:tplc="040B0019">
      <w:start w:val="5"/>
      <w:numFmt w:val="bullet"/>
      <w:lvlText w:val=""/>
      <w:lvlJc w:val="left"/>
      <w:pPr>
        <w:tabs>
          <w:tab w:val="num" w:pos="1440"/>
        </w:tabs>
        <w:ind w:left="1440" w:hanging="360"/>
      </w:pPr>
      <w:rPr>
        <w:rFonts w:ascii="Symbol" w:eastAsia="Times New Roman" w:hAnsi="Symbol" w:cs="Times New Roman" w:hint="default"/>
      </w:rPr>
    </w:lvl>
    <w:lvl w:ilvl="2" w:tplc="040B001B" w:tentative="1">
      <w:start w:val="1"/>
      <w:numFmt w:val="bullet"/>
      <w:lvlText w:val=""/>
      <w:lvlJc w:val="left"/>
      <w:pPr>
        <w:tabs>
          <w:tab w:val="num" w:pos="2160"/>
        </w:tabs>
        <w:ind w:left="2160" w:hanging="360"/>
      </w:pPr>
      <w:rPr>
        <w:rFonts w:ascii="Wingdings" w:hAnsi="Wingdings" w:hint="default"/>
      </w:rPr>
    </w:lvl>
    <w:lvl w:ilvl="3" w:tplc="040B000F" w:tentative="1">
      <w:start w:val="1"/>
      <w:numFmt w:val="bullet"/>
      <w:lvlText w:val=""/>
      <w:lvlJc w:val="left"/>
      <w:pPr>
        <w:tabs>
          <w:tab w:val="num" w:pos="2880"/>
        </w:tabs>
        <w:ind w:left="2880" w:hanging="360"/>
      </w:pPr>
      <w:rPr>
        <w:rFonts w:ascii="Symbol" w:hAnsi="Symbol" w:hint="default"/>
      </w:rPr>
    </w:lvl>
    <w:lvl w:ilvl="4" w:tplc="040B0019" w:tentative="1">
      <w:start w:val="1"/>
      <w:numFmt w:val="bullet"/>
      <w:lvlText w:val="o"/>
      <w:lvlJc w:val="left"/>
      <w:pPr>
        <w:tabs>
          <w:tab w:val="num" w:pos="3600"/>
        </w:tabs>
        <w:ind w:left="3600" w:hanging="360"/>
      </w:pPr>
      <w:rPr>
        <w:rFonts w:ascii="Courier New" w:hAnsi="Courier New" w:cs="Courier New" w:hint="default"/>
      </w:rPr>
    </w:lvl>
    <w:lvl w:ilvl="5" w:tplc="040B001B" w:tentative="1">
      <w:start w:val="1"/>
      <w:numFmt w:val="bullet"/>
      <w:lvlText w:val=""/>
      <w:lvlJc w:val="left"/>
      <w:pPr>
        <w:tabs>
          <w:tab w:val="num" w:pos="4320"/>
        </w:tabs>
        <w:ind w:left="4320" w:hanging="360"/>
      </w:pPr>
      <w:rPr>
        <w:rFonts w:ascii="Wingdings" w:hAnsi="Wingdings" w:hint="default"/>
      </w:rPr>
    </w:lvl>
    <w:lvl w:ilvl="6" w:tplc="040B000F" w:tentative="1">
      <w:start w:val="1"/>
      <w:numFmt w:val="bullet"/>
      <w:lvlText w:val=""/>
      <w:lvlJc w:val="left"/>
      <w:pPr>
        <w:tabs>
          <w:tab w:val="num" w:pos="5040"/>
        </w:tabs>
        <w:ind w:left="5040" w:hanging="360"/>
      </w:pPr>
      <w:rPr>
        <w:rFonts w:ascii="Symbol" w:hAnsi="Symbol" w:hint="default"/>
      </w:rPr>
    </w:lvl>
    <w:lvl w:ilvl="7" w:tplc="040B0019" w:tentative="1">
      <w:start w:val="1"/>
      <w:numFmt w:val="bullet"/>
      <w:lvlText w:val="o"/>
      <w:lvlJc w:val="left"/>
      <w:pPr>
        <w:tabs>
          <w:tab w:val="num" w:pos="5760"/>
        </w:tabs>
        <w:ind w:left="5760" w:hanging="360"/>
      </w:pPr>
      <w:rPr>
        <w:rFonts w:ascii="Courier New" w:hAnsi="Courier New" w:cs="Courier New" w:hint="default"/>
      </w:rPr>
    </w:lvl>
    <w:lvl w:ilvl="8" w:tplc="040B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E2116B0"/>
    <w:multiLevelType w:val="hybridMultilevel"/>
    <w:tmpl w:val="4AA645BC"/>
    <w:lvl w:ilvl="0" w:tplc="62E0856A">
      <w:start w:val="1"/>
      <w:numFmt w:val="decimal"/>
      <w:lvlText w:val="Figure %1."/>
      <w:lvlJc w:val="left"/>
      <w:pPr>
        <w:ind w:left="19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34" w15:restartNumberingAfterBreak="0">
    <w:nsid w:val="56C21E8F"/>
    <w:multiLevelType w:val="hybridMultilevel"/>
    <w:tmpl w:val="ACEC55AC"/>
    <w:lvl w:ilvl="0" w:tplc="B9A8017C">
      <w:start w:val="1"/>
      <w:numFmt w:val="decimal"/>
      <w:pStyle w:val="RequirementTEST"/>
      <w:lvlText w:val="%1. REQ_TEST"/>
      <w:lvlJc w:val="left"/>
      <w:pPr>
        <w:tabs>
          <w:tab w:val="num" w:pos="2268"/>
        </w:tabs>
        <w:ind w:left="2268" w:hanging="1984"/>
      </w:pPr>
      <w:rPr>
        <w:rFonts w:ascii="Times New Roman" w:hAnsi="Times New Roman" w:hint="default"/>
        <w:b/>
        <w:i w:val="0"/>
        <w:sz w:val="24"/>
      </w:rPr>
    </w:lvl>
    <w:lvl w:ilvl="1" w:tplc="93D6220A" w:tentative="1">
      <w:start w:val="1"/>
      <w:numFmt w:val="lowerLetter"/>
      <w:lvlText w:val="%2."/>
      <w:lvlJc w:val="left"/>
      <w:pPr>
        <w:tabs>
          <w:tab w:val="num" w:pos="1440"/>
        </w:tabs>
        <w:ind w:left="1440" w:hanging="360"/>
      </w:pPr>
    </w:lvl>
    <w:lvl w:ilvl="2" w:tplc="040B0005" w:tentative="1">
      <w:start w:val="1"/>
      <w:numFmt w:val="lowerRoman"/>
      <w:lvlText w:val="%3."/>
      <w:lvlJc w:val="right"/>
      <w:pPr>
        <w:tabs>
          <w:tab w:val="num" w:pos="2160"/>
        </w:tabs>
        <w:ind w:left="2160" w:hanging="180"/>
      </w:pPr>
    </w:lvl>
    <w:lvl w:ilvl="3" w:tplc="040B0001" w:tentative="1">
      <w:start w:val="1"/>
      <w:numFmt w:val="decimal"/>
      <w:lvlText w:val="%4."/>
      <w:lvlJc w:val="left"/>
      <w:pPr>
        <w:tabs>
          <w:tab w:val="num" w:pos="2880"/>
        </w:tabs>
        <w:ind w:left="2880" w:hanging="360"/>
      </w:pPr>
    </w:lvl>
    <w:lvl w:ilvl="4" w:tplc="040B0003" w:tentative="1">
      <w:start w:val="1"/>
      <w:numFmt w:val="lowerLetter"/>
      <w:lvlText w:val="%5."/>
      <w:lvlJc w:val="left"/>
      <w:pPr>
        <w:tabs>
          <w:tab w:val="num" w:pos="3600"/>
        </w:tabs>
        <w:ind w:left="3600" w:hanging="360"/>
      </w:pPr>
    </w:lvl>
    <w:lvl w:ilvl="5" w:tplc="040B0005" w:tentative="1">
      <w:start w:val="1"/>
      <w:numFmt w:val="lowerRoman"/>
      <w:lvlText w:val="%6."/>
      <w:lvlJc w:val="right"/>
      <w:pPr>
        <w:tabs>
          <w:tab w:val="num" w:pos="4320"/>
        </w:tabs>
        <w:ind w:left="4320" w:hanging="180"/>
      </w:pPr>
    </w:lvl>
    <w:lvl w:ilvl="6" w:tplc="040B0001" w:tentative="1">
      <w:start w:val="1"/>
      <w:numFmt w:val="decimal"/>
      <w:lvlText w:val="%7."/>
      <w:lvlJc w:val="left"/>
      <w:pPr>
        <w:tabs>
          <w:tab w:val="num" w:pos="5040"/>
        </w:tabs>
        <w:ind w:left="5040" w:hanging="360"/>
      </w:pPr>
    </w:lvl>
    <w:lvl w:ilvl="7" w:tplc="040B0003" w:tentative="1">
      <w:start w:val="1"/>
      <w:numFmt w:val="lowerLetter"/>
      <w:lvlText w:val="%8."/>
      <w:lvlJc w:val="left"/>
      <w:pPr>
        <w:tabs>
          <w:tab w:val="num" w:pos="5760"/>
        </w:tabs>
        <w:ind w:left="5760" w:hanging="360"/>
      </w:pPr>
    </w:lvl>
    <w:lvl w:ilvl="8" w:tplc="040B0005" w:tentative="1">
      <w:start w:val="1"/>
      <w:numFmt w:val="lowerRoman"/>
      <w:lvlText w:val="%9."/>
      <w:lvlJc w:val="right"/>
      <w:pPr>
        <w:tabs>
          <w:tab w:val="num" w:pos="6480"/>
        </w:tabs>
        <w:ind w:left="6480" w:hanging="180"/>
      </w:pPr>
    </w:lvl>
  </w:abstractNum>
  <w:abstractNum w:abstractNumId="35" w15:restartNumberingAfterBreak="0">
    <w:nsid w:val="5AD724A3"/>
    <w:multiLevelType w:val="multilevel"/>
    <w:tmpl w:val="5E123912"/>
    <w:lvl w:ilvl="0">
      <w:start w:val="1"/>
      <w:numFmt w:val="decimal"/>
      <w:lvlText w:val="[%1]"/>
      <w:lvlJc w:val="left"/>
      <w:pPr>
        <w:tabs>
          <w:tab w:val="num" w:pos="1985"/>
        </w:tabs>
        <w:ind w:left="1985" w:hanging="1701"/>
      </w:pPr>
      <w:rPr>
        <w:rFonts w:hint="default"/>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B517972"/>
    <w:multiLevelType w:val="hybridMultilevel"/>
    <w:tmpl w:val="311084E6"/>
    <w:lvl w:ilvl="0" w:tplc="1602C0CE">
      <w:start w:val="1"/>
      <w:numFmt w:val="decimal"/>
      <w:lvlText w:val="%1."/>
      <w:lvlJc w:val="left"/>
      <w:pPr>
        <w:ind w:left="2024" w:hanging="360"/>
      </w:pPr>
    </w:lvl>
    <w:lvl w:ilvl="1" w:tplc="040B0019">
      <w:start w:val="1"/>
      <w:numFmt w:val="lowerLetter"/>
      <w:lvlText w:val="%2."/>
      <w:lvlJc w:val="left"/>
      <w:pPr>
        <w:ind w:left="2744" w:hanging="360"/>
      </w:pPr>
    </w:lvl>
    <w:lvl w:ilvl="2" w:tplc="040B001B">
      <w:start w:val="1"/>
      <w:numFmt w:val="lowerRoman"/>
      <w:lvlText w:val="%3."/>
      <w:lvlJc w:val="right"/>
      <w:pPr>
        <w:ind w:left="3464" w:hanging="180"/>
      </w:pPr>
    </w:lvl>
    <w:lvl w:ilvl="3" w:tplc="040B000F">
      <w:start w:val="1"/>
      <w:numFmt w:val="decimal"/>
      <w:lvlText w:val="%4."/>
      <w:lvlJc w:val="left"/>
      <w:pPr>
        <w:ind w:left="4184" w:hanging="360"/>
      </w:pPr>
    </w:lvl>
    <w:lvl w:ilvl="4" w:tplc="040B0019">
      <w:start w:val="1"/>
      <w:numFmt w:val="lowerLetter"/>
      <w:lvlText w:val="%5."/>
      <w:lvlJc w:val="left"/>
      <w:pPr>
        <w:ind w:left="4904" w:hanging="360"/>
      </w:pPr>
    </w:lvl>
    <w:lvl w:ilvl="5" w:tplc="040B001B">
      <w:start w:val="1"/>
      <w:numFmt w:val="lowerRoman"/>
      <w:lvlText w:val="%6."/>
      <w:lvlJc w:val="right"/>
      <w:pPr>
        <w:ind w:left="5624" w:hanging="180"/>
      </w:pPr>
    </w:lvl>
    <w:lvl w:ilvl="6" w:tplc="040B000F">
      <w:start w:val="1"/>
      <w:numFmt w:val="decimal"/>
      <w:lvlText w:val="%7."/>
      <w:lvlJc w:val="left"/>
      <w:pPr>
        <w:ind w:left="6344" w:hanging="360"/>
      </w:pPr>
    </w:lvl>
    <w:lvl w:ilvl="7" w:tplc="040B0019">
      <w:start w:val="1"/>
      <w:numFmt w:val="lowerLetter"/>
      <w:lvlText w:val="%8."/>
      <w:lvlJc w:val="left"/>
      <w:pPr>
        <w:ind w:left="7064" w:hanging="360"/>
      </w:pPr>
    </w:lvl>
    <w:lvl w:ilvl="8" w:tplc="040B001B">
      <w:start w:val="1"/>
      <w:numFmt w:val="lowerRoman"/>
      <w:lvlText w:val="%9."/>
      <w:lvlJc w:val="right"/>
      <w:pPr>
        <w:ind w:left="7784" w:hanging="180"/>
      </w:pPr>
    </w:lvl>
  </w:abstractNum>
  <w:abstractNum w:abstractNumId="37" w15:restartNumberingAfterBreak="0">
    <w:nsid w:val="5BBD2CA9"/>
    <w:multiLevelType w:val="hybridMultilevel"/>
    <w:tmpl w:val="22C0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5858EE"/>
    <w:multiLevelType w:val="hybridMultilevel"/>
    <w:tmpl w:val="EC38E5A6"/>
    <w:lvl w:ilvl="0" w:tplc="70F4BE52">
      <w:start w:val="1"/>
      <w:numFmt w:val="decimal"/>
      <w:lvlText w:val="%1."/>
      <w:lvlJc w:val="left"/>
      <w:pPr>
        <w:tabs>
          <w:tab w:val="num" w:pos="360"/>
        </w:tabs>
        <w:ind w:left="360" w:hanging="360"/>
      </w:pPr>
      <w:rPr>
        <w:rFonts w:hint="default"/>
      </w:rPr>
    </w:lvl>
    <w:lvl w:ilvl="1" w:tplc="040B0019" w:tentative="1">
      <w:start w:val="1"/>
      <w:numFmt w:val="lowerLetter"/>
      <w:lvlText w:val="%2."/>
      <w:lvlJc w:val="left"/>
      <w:pPr>
        <w:tabs>
          <w:tab w:val="num" w:pos="1080"/>
        </w:tabs>
        <w:ind w:left="1080" w:hanging="360"/>
      </w:pPr>
    </w:lvl>
    <w:lvl w:ilvl="2" w:tplc="040B001B" w:tentative="1">
      <w:start w:val="1"/>
      <w:numFmt w:val="lowerRoman"/>
      <w:lvlText w:val="%3."/>
      <w:lvlJc w:val="right"/>
      <w:pPr>
        <w:tabs>
          <w:tab w:val="num" w:pos="1800"/>
        </w:tabs>
        <w:ind w:left="1800" w:hanging="180"/>
      </w:pPr>
    </w:lvl>
    <w:lvl w:ilvl="3" w:tplc="040B000F" w:tentative="1">
      <w:start w:val="1"/>
      <w:numFmt w:val="decimal"/>
      <w:lvlText w:val="%4."/>
      <w:lvlJc w:val="left"/>
      <w:pPr>
        <w:tabs>
          <w:tab w:val="num" w:pos="2520"/>
        </w:tabs>
        <w:ind w:left="2520" w:hanging="360"/>
      </w:pPr>
    </w:lvl>
    <w:lvl w:ilvl="4" w:tplc="040B0019" w:tentative="1">
      <w:start w:val="1"/>
      <w:numFmt w:val="lowerLetter"/>
      <w:lvlText w:val="%5."/>
      <w:lvlJc w:val="left"/>
      <w:pPr>
        <w:tabs>
          <w:tab w:val="num" w:pos="3240"/>
        </w:tabs>
        <w:ind w:left="3240" w:hanging="360"/>
      </w:pPr>
    </w:lvl>
    <w:lvl w:ilvl="5" w:tplc="040B001B" w:tentative="1">
      <w:start w:val="1"/>
      <w:numFmt w:val="lowerRoman"/>
      <w:lvlText w:val="%6."/>
      <w:lvlJc w:val="right"/>
      <w:pPr>
        <w:tabs>
          <w:tab w:val="num" w:pos="3960"/>
        </w:tabs>
        <w:ind w:left="3960" w:hanging="180"/>
      </w:pPr>
    </w:lvl>
    <w:lvl w:ilvl="6" w:tplc="040B000F" w:tentative="1">
      <w:start w:val="1"/>
      <w:numFmt w:val="decimal"/>
      <w:lvlText w:val="%7."/>
      <w:lvlJc w:val="left"/>
      <w:pPr>
        <w:tabs>
          <w:tab w:val="num" w:pos="4680"/>
        </w:tabs>
        <w:ind w:left="4680" w:hanging="360"/>
      </w:pPr>
    </w:lvl>
    <w:lvl w:ilvl="7" w:tplc="040B0019" w:tentative="1">
      <w:start w:val="1"/>
      <w:numFmt w:val="lowerLetter"/>
      <w:lvlText w:val="%8."/>
      <w:lvlJc w:val="left"/>
      <w:pPr>
        <w:tabs>
          <w:tab w:val="num" w:pos="5400"/>
        </w:tabs>
        <w:ind w:left="5400" w:hanging="360"/>
      </w:pPr>
    </w:lvl>
    <w:lvl w:ilvl="8" w:tplc="040B001B" w:tentative="1">
      <w:start w:val="1"/>
      <w:numFmt w:val="lowerRoman"/>
      <w:lvlText w:val="%9."/>
      <w:lvlJc w:val="right"/>
      <w:pPr>
        <w:tabs>
          <w:tab w:val="num" w:pos="6120"/>
        </w:tabs>
        <w:ind w:left="6120" w:hanging="180"/>
      </w:pPr>
    </w:lvl>
  </w:abstractNum>
  <w:abstractNum w:abstractNumId="39" w15:restartNumberingAfterBreak="0">
    <w:nsid w:val="5D704D31"/>
    <w:multiLevelType w:val="multilevel"/>
    <w:tmpl w:val="579425D4"/>
    <w:lvl w:ilvl="0">
      <w:start w:val="1"/>
      <w:numFmt w:val="decimal"/>
      <w:pStyle w:val="Heading1"/>
      <w:lvlText w:val="%1"/>
      <w:lvlJc w:val="left"/>
      <w:pPr>
        <w:tabs>
          <w:tab w:val="num" w:pos="851"/>
        </w:tabs>
        <w:ind w:left="0" w:firstLine="0"/>
      </w:pPr>
      <w:rPr>
        <w:rFonts w:ascii="Times New Roman" w:hAnsi="Times New Roman" w:hint="default"/>
        <w:b/>
        <w:i w:val="0"/>
        <w:sz w:val="24"/>
      </w:rPr>
    </w:lvl>
    <w:lvl w:ilvl="1">
      <w:start w:val="1"/>
      <w:numFmt w:val="decimal"/>
      <w:pStyle w:val="Heading2"/>
      <w:lvlText w:val="%1.%2"/>
      <w:lvlJc w:val="left"/>
      <w:pPr>
        <w:tabs>
          <w:tab w:val="num" w:pos="851"/>
        </w:tabs>
        <w:ind w:left="0" w:firstLine="0"/>
      </w:pPr>
      <w:rPr>
        <w:rFonts w:ascii="Times New Roman" w:hAnsi="Times New Roman" w:hint="default"/>
        <w:b/>
        <w:i w:val="0"/>
        <w:sz w:val="24"/>
        <w:lang w:val="en-US"/>
      </w:rPr>
    </w:lvl>
    <w:lvl w:ilvl="2">
      <w:start w:val="1"/>
      <w:numFmt w:val="decimal"/>
      <w:pStyle w:val="Heading3"/>
      <w:lvlText w:val="%1.%2.%3"/>
      <w:lvlJc w:val="left"/>
      <w:pPr>
        <w:tabs>
          <w:tab w:val="num" w:pos="851"/>
        </w:tabs>
        <w:ind w:left="0" w:firstLine="0"/>
      </w:pPr>
      <w:rPr>
        <w:rFonts w:ascii="Times New Roman" w:hAnsi="Times New Roman" w:hint="default"/>
        <w:b/>
        <w:i w:val="0"/>
        <w:sz w:val="24"/>
      </w:rPr>
    </w:lvl>
    <w:lvl w:ilvl="3">
      <w:start w:val="1"/>
      <w:numFmt w:val="decimal"/>
      <w:pStyle w:val="Heading4"/>
      <w:lvlText w:val="%1.%2.%3.%4"/>
      <w:lvlJc w:val="left"/>
      <w:pPr>
        <w:tabs>
          <w:tab w:val="num" w:pos="851"/>
        </w:tabs>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Restart w:val="0"/>
      <w:pStyle w:val="Heading9"/>
      <w:isLgl/>
      <w:suff w:val="nothing"/>
      <w:lvlText w:val="Appendix %9"/>
      <w:lvlJc w:val="left"/>
      <w:pPr>
        <w:ind w:left="0" w:firstLine="0"/>
      </w:pPr>
      <w:rPr>
        <w:rFonts w:ascii="Times New Roman" w:hAnsi="Times New Roman" w:hint="default"/>
        <w:b/>
        <w:i w:val="0"/>
        <w:sz w:val="24"/>
      </w:rPr>
    </w:lvl>
  </w:abstractNum>
  <w:abstractNum w:abstractNumId="40" w15:restartNumberingAfterBreak="0">
    <w:nsid w:val="629A7980"/>
    <w:multiLevelType w:val="multilevel"/>
    <w:tmpl w:val="35B24306"/>
    <w:lvl w:ilvl="0">
      <w:start w:val="1"/>
      <w:numFmt w:val="decimal"/>
      <w:lvlText w:val="%1"/>
      <w:lvlJc w:val="left"/>
      <w:pPr>
        <w:tabs>
          <w:tab w:val="num" w:pos="851"/>
        </w:tabs>
        <w:ind w:left="0" w:firstLine="0"/>
      </w:pPr>
      <w:rPr>
        <w:rFonts w:ascii="Times New Roman" w:hAnsi="Times New Roman" w:hint="default"/>
        <w:b/>
        <w:i w:val="0"/>
        <w:sz w:val="24"/>
      </w:rPr>
    </w:lvl>
    <w:lvl w:ilvl="1">
      <w:start w:val="1"/>
      <w:numFmt w:val="decimal"/>
      <w:lvlText w:val="%1.%2"/>
      <w:lvlJc w:val="left"/>
      <w:pPr>
        <w:tabs>
          <w:tab w:val="num" w:pos="851"/>
        </w:tabs>
        <w:ind w:left="0" w:firstLine="0"/>
      </w:pPr>
      <w:rPr>
        <w:rFonts w:ascii="Times New Roman" w:hAnsi="Times New Roman" w:hint="default"/>
        <w:b/>
        <w:i w:val="0"/>
        <w:sz w:val="24"/>
      </w:rPr>
    </w:lvl>
    <w:lvl w:ilvl="2">
      <w:start w:val="1"/>
      <w:numFmt w:val="decimal"/>
      <w:lvlText w:val="%1.%2.%3"/>
      <w:lvlJc w:val="left"/>
      <w:pPr>
        <w:tabs>
          <w:tab w:val="num" w:pos="851"/>
        </w:tabs>
        <w:ind w:left="0" w:firstLine="0"/>
      </w:pPr>
      <w:rPr>
        <w:rFonts w:ascii="Times New Roman" w:hAnsi="Times New Roman" w:hint="default"/>
        <w:b/>
        <w:i w:val="0"/>
        <w:sz w:val="24"/>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Restart w:val="0"/>
      <w:isLgl/>
      <w:suff w:val="nothing"/>
      <w:lvlText w:val="Appendix %9: "/>
      <w:lvlJc w:val="left"/>
      <w:pPr>
        <w:ind w:left="0" w:firstLine="0"/>
      </w:pPr>
      <w:rPr>
        <w:rFonts w:ascii="Times New Roman" w:hAnsi="Times New Roman" w:hint="default"/>
        <w:b/>
        <w:i w:val="0"/>
        <w:sz w:val="24"/>
      </w:rPr>
    </w:lvl>
  </w:abstractNum>
  <w:abstractNum w:abstractNumId="41" w15:restartNumberingAfterBreak="0">
    <w:nsid w:val="653C7407"/>
    <w:multiLevelType w:val="hybridMultilevel"/>
    <w:tmpl w:val="EDE8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045C1D"/>
    <w:multiLevelType w:val="hybridMultilevel"/>
    <w:tmpl w:val="358A796C"/>
    <w:lvl w:ilvl="0" w:tplc="21063C6A">
      <w:start w:val="1"/>
      <w:numFmt w:val="decimal"/>
      <w:pStyle w:val="NumberedItem"/>
      <w:lvlText w:val="%1."/>
      <w:lvlJc w:val="left"/>
      <w:pPr>
        <w:tabs>
          <w:tab w:val="num" w:pos="1134"/>
        </w:tabs>
        <w:ind w:left="1134" w:hanging="850"/>
      </w:pPr>
      <w:rPr>
        <w:rFonts w:ascii="Times New Roman" w:hAnsi="Times New Roman" w:hint="default"/>
        <w:b/>
        <w:i w:val="0"/>
        <w:sz w:val="24"/>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3" w15:restartNumberingAfterBreak="0">
    <w:nsid w:val="734D27B5"/>
    <w:multiLevelType w:val="hybridMultilevel"/>
    <w:tmpl w:val="FB28E800"/>
    <w:lvl w:ilvl="0" w:tplc="B79447AC">
      <w:start w:val="1"/>
      <w:numFmt w:val="lowerLetter"/>
      <w:lvlText w:val="%1)"/>
      <w:lvlJc w:val="left"/>
      <w:pPr>
        <w:ind w:left="1420" w:hanging="36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44" w15:restartNumberingAfterBreak="0">
    <w:nsid w:val="761A125A"/>
    <w:multiLevelType w:val="hybridMultilevel"/>
    <w:tmpl w:val="87F443AE"/>
    <w:lvl w:ilvl="0" w:tplc="DCA2F31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B8C0259"/>
    <w:multiLevelType w:val="hybridMultilevel"/>
    <w:tmpl w:val="C3C273B0"/>
    <w:lvl w:ilvl="0" w:tplc="696CF30C">
      <w:start w:val="2"/>
      <w:numFmt w:val="bullet"/>
      <w:lvlText w:val="–"/>
      <w:lvlJc w:val="left"/>
      <w:pPr>
        <w:ind w:left="720" w:hanging="360"/>
      </w:pPr>
      <w:rPr>
        <w:rFonts w:ascii="Cambria" w:eastAsia="Times New Roman" w:hAnsi="Cambria"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15:restartNumberingAfterBreak="0">
    <w:nsid w:val="7D894286"/>
    <w:multiLevelType w:val="hybridMultilevel"/>
    <w:tmpl w:val="AC805556"/>
    <w:lvl w:ilvl="0" w:tplc="A586B4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2"/>
  </w:num>
  <w:num w:numId="3">
    <w:abstractNumId w:val="34"/>
  </w:num>
  <w:num w:numId="4">
    <w:abstractNumId w:val="29"/>
  </w:num>
  <w:num w:numId="5">
    <w:abstractNumId w:val="40"/>
  </w:num>
  <w:num w:numId="6">
    <w:abstractNumId w:val="24"/>
  </w:num>
  <w:num w:numId="7">
    <w:abstractNumId w:val="31"/>
  </w:num>
  <w:num w:numId="8">
    <w:abstractNumId w:val="28"/>
  </w:num>
  <w:num w:numId="9">
    <w:abstractNumId w:val="35"/>
  </w:num>
  <w:num w:numId="10">
    <w:abstractNumId w:val="32"/>
  </w:num>
  <w:num w:numId="11">
    <w:abstractNumId w:val="38"/>
  </w:num>
  <w:num w:numId="12">
    <w:abstractNumId w:val="11"/>
  </w:num>
  <w:num w:numId="13">
    <w:abstractNumId w:val="25"/>
  </w:num>
  <w:num w:numId="14">
    <w:abstractNumId w:val="7"/>
  </w:num>
  <w:num w:numId="15">
    <w:abstractNumId w:val="9"/>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7"/>
  </w:num>
  <w:num w:numId="27">
    <w:abstractNumId w:val="9"/>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30"/>
  </w:num>
  <w:num w:numId="34">
    <w:abstractNumId w:val="45"/>
  </w:num>
  <w:num w:numId="35">
    <w:abstractNumId w:val="13"/>
  </w:num>
  <w:num w:numId="36">
    <w:abstractNumId w:val="14"/>
  </w:num>
  <w:num w:numId="37">
    <w:abstractNumId w:val="20"/>
  </w:num>
  <w:num w:numId="38">
    <w:abstractNumId w:val="15"/>
  </w:num>
  <w:num w:numId="39">
    <w:abstractNumId w:val="27"/>
  </w:num>
  <w:num w:numId="40">
    <w:abstractNumId w:val="26"/>
  </w:num>
  <w:num w:numId="41">
    <w:abstractNumId w:val="18"/>
  </w:num>
  <w:num w:numId="42">
    <w:abstractNumId w:val="46"/>
  </w:num>
  <w:num w:numId="43">
    <w:abstractNumId w:val="43"/>
  </w:num>
  <w:num w:numId="44">
    <w:abstractNumId w:val="12"/>
  </w:num>
  <w:num w:numId="45">
    <w:abstractNumId w:val="41"/>
  </w:num>
  <w:num w:numId="46">
    <w:abstractNumId w:val="37"/>
  </w:num>
  <w:num w:numId="47">
    <w:abstractNumId w:val="19"/>
  </w:num>
  <w:num w:numId="48">
    <w:abstractNumId w:val="23"/>
  </w:num>
  <w:num w:numId="49">
    <w:abstractNumId w:val="16"/>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fi-FI"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fi-FI" w:vendorID="64" w:dllVersion="131078"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1tzA0M7I0NbEwNjRT0lEKTi0uzszPAykwrAUAy137eiwAAAA="/>
  </w:docVars>
  <w:rsids>
    <w:rsidRoot w:val="002451BC"/>
    <w:rsid w:val="0000272D"/>
    <w:rsid w:val="00003037"/>
    <w:rsid w:val="000030EA"/>
    <w:rsid w:val="00003BF4"/>
    <w:rsid w:val="00004440"/>
    <w:rsid w:val="000049BB"/>
    <w:rsid w:val="00005B6C"/>
    <w:rsid w:val="00005CAF"/>
    <w:rsid w:val="00006150"/>
    <w:rsid w:val="00006662"/>
    <w:rsid w:val="00006857"/>
    <w:rsid w:val="00007ED1"/>
    <w:rsid w:val="000108D2"/>
    <w:rsid w:val="000116DF"/>
    <w:rsid w:val="00011A23"/>
    <w:rsid w:val="00012C93"/>
    <w:rsid w:val="00013D1A"/>
    <w:rsid w:val="000142FF"/>
    <w:rsid w:val="00014890"/>
    <w:rsid w:val="00014D07"/>
    <w:rsid w:val="0001550D"/>
    <w:rsid w:val="00015B19"/>
    <w:rsid w:val="00015BE4"/>
    <w:rsid w:val="00016626"/>
    <w:rsid w:val="000166F1"/>
    <w:rsid w:val="00017BDE"/>
    <w:rsid w:val="0002082B"/>
    <w:rsid w:val="00021152"/>
    <w:rsid w:val="00022245"/>
    <w:rsid w:val="000226D6"/>
    <w:rsid w:val="00023151"/>
    <w:rsid w:val="0002419E"/>
    <w:rsid w:val="00025D26"/>
    <w:rsid w:val="0002610C"/>
    <w:rsid w:val="00026F01"/>
    <w:rsid w:val="00026F6D"/>
    <w:rsid w:val="00027868"/>
    <w:rsid w:val="00030321"/>
    <w:rsid w:val="00030B22"/>
    <w:rsid w:val="00030D5F"/>
    <w:rsid w:val="00031878"/>
    <w:rsid w:val="00031B85"/>
    <w:rsid w:val="00032594"/>
    <w:rsid w:val="00033992"/>
    <w:rsid w:val="00033A2C"/>
    <w:rsid w:val="00033C4E"/>
    <w:rsid w:val="00033DFB"/>
    <w:rsid w:val="00033F70"/>
    <w:rsid w:val="00034434"/>
    <w:rsid w:val="000353DD"/>
    <w:rsid w:val="000369A4"/>
    <w:rsid w:val="00037F68"/>
    <w:rsid w:val="000401F1"/>
    <w:rsid w:val="00040689"/>
    <w:rsid w:val="00040F78"/>
    <w:rsid w:val="00040F99"/>
    <w:rsid w:val="00041F83"/>
    <w:rsid w:val="00042186"/>
    <w:rsid w:val="000441AF"/>
    <w:rsid w:val="0004473A"/>
    <w:rsid w:val="000464E5"/>
    <w:rsid w:val="0004663C"/>
    <w:rsid w:val="00046725"/>
    <w:rsid w:val="00046C06"/>
    <w:rsid w:val="00050A57"/>
    <w:rsid w:val="00051B3C"/>
    <w:rsid w:val="000522DE"/>
    <w:rsid w:val="000524BF"/>
    <w:rsid w:val="00052AA8"/>
    <w:rsid w:val="00053A40"/>
    <w:rsid w:val="00053BD2"/>
    <w:rsid w:val="00053DBA"/>
    <w:rsid w:val="000543C6"/>
    <w:rsid w:val="00054ED4"/>
    <w:rsid w:val="00054F13"/>
    <w:rsid w:val="00054FB4"/>
    <w:rsid w:val="000563CA"/>
    <w:rsid w:val="000568E4"/>
    <w:rsid w:val="00060153"/>
    <w:rsid w:val="000615CB"/>
    <w:rsid w:val="0006200F"/>
    <w:rsid w:val="000622BA"/>
    <w:rsid w:val="00062386"/>
    <w:rsid w:val="0006264E"/>
    <w:rsid w:val="00062A1E"/>
    <w:rsid w:val="00062B20"/>
    <w:rsid w:val="00062F31"/>
    <w:rsid w:val="0006420D"/>
    <w:rsid w:val="00064320"/>
    <w:rsid w:val="00065BCA"/>
    <w:rsid w:val="000661A6"/>
    <w:rsid w:val="000661AD"/>
    <w:rsid w:val="000667CA"/>
    <w:rsid w:val="00066D19"/>
    <w:rsid w:val="000676EF"/>
    <w:rsid w:val="000678E1"/>
    <w:rsid w:val="00067A11"/>
    <w:rsid w:val="00070BC8"/>
    <w:rsid w:val="00072567"/>
    <w:rsid w:val="00072C6B"/>
    <w:rsid w:val="00073A07"/>
    <w:rsid w:val="00073A6E"/>
    <w:rsid w:val="00074A6E"/>
    <w:rsid w:val="00074F9A"/>
    <w:rsid w:val="000756C8"/>
    <w:rsid w:val="00076524"/>
    <w:rsid w:val="000766C9"/>
    <w:rsid w:val="00076715"/>
    <w:rsid w:val="000811D9"/>
    <w:rsid w:val="00084363"/>
    <w:rsid w:val="000848D9"/>
    <w:rsid w:val="000849D6"/>
    <w:rsid w:val="00085822"/>
    <w:rsid w:val="00085CCE"/>
    <w:rsid w:val="000874DB"/>
    <w:rsid w:val="000876B4"/>
    <w:rsid w:val="00090539"/>
    <w:rsid w:val="00092756"/>
    <w:rsid w:val="00093D94"/>
    <w:rsid w:val="0009604A"/>
    <w:rsid w:val="00096646"/>
    <w:rsid w:val="00096B96"/>
    <w:rsid w:val="00096F81"/>
    <w:rsid w:val="00097293"/>
    <w:rsid w:val="00097803"/>
    <w:rsid w:val="00097C3E"/>
    <w:rsid w:val="000A06E1"/>
    <w:rsid w:val="000A19BC"/>
    <w:rsid w:val="000A1E2D"/>
    <w:rsid w:val="000A2FB1"/>
    <w:rsid w:val="000A31AE"/>
    <w:rsid w:val="000A3628"/>
    <w:rsid w:val="000A38FF"/>
    <w:rsid w:val="000A5A20"/>
    <w:rsid w:val="000A6186"/>
    <w:rsid w:val="000A6ECB"/>
    <w:rsid w:val="000B0959"/>
    <w:rsid w:val="000B0D8B"/>
    <w:rsid w:val="000B18D0"/>
    <w:rsid w:val="000B1989"/>
    <w:rsid w:val="000B19D4"/>
    <w:rsid w:val="000B328F"/>
    <w:rsid w:val="000B3A05"/>
    <w:rsid w:val="000B43FA"/>
    <w:rsid w:val="000B4A6B"/>
    <w:rsid w:val="000B4B3F"/>
    <w:rsid w:val="000B55DC"/>
    <w:rsid w:val="000B6773"/>
    <w:rsid w:val="000B71F8"/>
    <w:rsid w:val="000B73CF"/>
    <w:rsid w:val="000C0E01"/>
    <w:rsid w:val="000C2E47"/>
    <w:rsid w:val="000C4060"/>
    <w:rsid w:val="000C5DAD"/>
    <w:rsid w:val="000C72A9"/>
    <w:rsid w:val="000C7E50"/>
    <w:rsid w:val="000D0782"/>
    <w:rsid w:val="000D09A4"/>
    <w:rsid w:val="000D1A5E"/>
    <w:rsid w:val="000D2559"/>
    <w:rsid w:val="000D3046"/>
    <w:rsid w:val="000D3C81"/>
    <w:rsid w:val="000D48FE"/>
    <w:rsid w:val="000D51E6"/>
    <w:rsid w:val="000D5905"/>
    <w:rsid w:val="000D668E"/>
    <w:rsid w:val="000D7A0C"/>
    <w:rsid w:val="000D7AC3"/>
    <w:rsid w:val="000E0560"/>
    <w:rsid w:val="000E0A63"/>
    <w:rsid w:val="000E0CFF"/>
    <w:rsid w:val="000E1069"/>
    <w:rsid w:val="000E1895"/>
    <w:rsid w:val="000E3786"/>
    <w:rsid w:val="000E4690"/>
    <w:rsid w:val="000E46A0"/>
    <w:rsid w:val="000E4DC6"/>
    <w:rsid w:val="000E51AB"/>
    <w:rsid w:val="000E5AF6"/>
    <w:rsid w:val="000E5D5F"/>
    <w:rsid w:val="000E63AA"/>
    <w:rsid w:val="000E7457"/>
    <w:rsid w:val="000E7C56"/>
    <w:rsid w:val="000E7F99"/>
    <w:rsid w:val="000F014C"/>
    <w:rsid w:val="000F0348"/>
    <w:rsid w:val="000F0412"/>
    <w:rsid w:val="000F112B"/>
    <w:rsid w:val="000F14AF"/>
    <w:rsid w:val="000F17E8"/>
    <w:rsid w:val="000F1817"/>
    <w:rsid w:val="000F1D61"/>
    <w:rsid w:val="000F252E"/>
    <w:rsid w:val="000F2822"/>
    <w:rsid w:val="000F2C2C"/>
    <w:rsid w:val="000F3517"/>
    <w:rsid w:val="000F3587"/>
    <w:rsid w:val="000F398E"/>
    <w:rsid w:val="000F4139"/>
    <w:rsid w:val="000F4C9F"/>
    <w:rsid w:val="000F6484"/>
    <w:rsid w:val="000F6650"/>
    <w:rsid w:val="000F73FE"/>
    <w:rsid w:val="000F76C5"/>
    <w:rsid w:val="000F79F1"/>
    <w:rsid w:val="00100CC2"/>
    <w:rsid w:val="00101CC1"/>
    <w:rsid w:val="00101F45"/>
    <w:rsid w:val="0010220A"/>
    <w:rsid w:val="00102BEA"/>
    <w:rsid w:val="00102FE2"/>
    <w:rsid w:val="00103CA1"/>
    <w:rsid w:val="00105757"/>
    <w:rsid w:val="00105AA4"/>
    <w:rsid w:val="00105B3F"/>
    <w:rsid w:val="00105C20"/>
    <w:rsid w:val="001063C9"/>
    <w:rsid w:val="00106906"/>
    <w:rsid w:val="001069F4"/>
    <w:rsid w:val="0011080A"/>
    <w:rsid w:val="00112EE7"/>
    <w:rsid w:val="00114779"/>
    <w:rsid w:val="001150F0"/>
    <w:rsid w:val="001151B3"/>
    <w:rsid w:val="00115790"/>
    <w:rsid w:val="001160CB"/>
    <w:rsid w:val="00116F5D"/>
    <w:rsid w:val="00120A5C"/>
    <w:rsid w:val="001210D6"/>
    <w:rsid w:val="00121C58"/>
    <w:rsid w:val="00121DAC"/>
    <w:rsid w:val="00122403"/>
    <w:rsid w:val="001228B7"/>
    <w:rsid w:val="00122ABD"/>
    <w:rsid w:val="00123B88"/>
    <w:rsid w:val="00126B93"/>
    <w:rsid w:val="00127601"/>
    <w:rsid w:val="001300D0"/>
    <w:rsid w:val="001314FE"/>
    <w:rsid w:val="001322E7"/>
    <w:rsid w:val="001329B1"/>
    <w:rsid w:val="00132A2C"/>
    <w:rsid w:val="00132E54"/>
    <w:rsid w:val="00133B36"/>
    <w:rsid w:val="0013479E"/>
    <w:rsid w:val="00134C55"/>
    <w:rsid w:val="001351FD"/>
    <w:rsid w:val="00135A92"/>
    <w:rsid w:val="00135C46"/>
    <w:rsid w:val="001373AF"/>
    <w:rsid w:val="001375F3"/>
    <w:rsid w:val="001379F3"/>
    <w:rsid w:val="00137A79"/>
    <w:rsid w:val="001404E7"/>
    <w:rsid w:val="0014150E"/>
    <w:rsid w:val="00141E64"/>
    <w:rsid w:val="00142E2F"/>
    <w:rsid w:val="0014347E"/>
    <w:rsid w:val="00143F40"/>
    <w:rsid w:val="00144B7B"/>
    <w:rsid w:val="00144C1B"/>
    <w:rsid w:val="00144D72"/>
    <w:rsid w:val="00145E2F"/>
    <w:rsid w:val="001471CF"/>
    <w:rsid w:val="0015020E"/>
    <w:rsid w:val="00150DDC"/>
    <w:rsid w:val="00150F48"/>
    <w:rsid w:val="00151BF2"/>
    <w:rsid w:val="001521C5"/>
    <w:rsid w:val="00152C02"/>
    <w:rsid w:val="001543B4"/>
    <w:rsid w:val="00154B20"/>
    <w:rsid w:val="0015507E"/>
    <w:rsid w:val="00155109"/>
    <w:rsid w:val="0015513C"/>
    <w:rsid w:val="001555FC"/>
    <w:rsid w:val="00155A97"/>
    <w:rsid w:val="001561BE"/>
    <w:rsid w:val="0015649E"/>
    <w:rsid w:val="00156589"/>
    <w:rsid w:val="00157510"/>
    <w:rsid w:val="00157891"/>
    <w:rsid w:val="00160C80"/>
    <w:rsid w:val="00161045"/>
    <w:rsid w:val="00161267"/>
    <w:rsid w:val="00161F54"/>
    <w:rsid w:val="00162FFF"/>
    <w:rsid w:val="00164310"/>
    <w:rsid w:val="00165347"/>
    <w:rsid w:val="0016609C"/>
    <w:rsid w:val="001663F3"/>
    <w:rsid w:val="001701C5"/>
    <w:rsid w:val="00170226"/>
    <w:rsid w:val="0017046D"/>
    <w:rsid w:val="001704D2"/>
    <w:rsid w:val="00170730"/>
    <w:rsid w:val="0017146B"/>
    <w:rsid w:val="00171823"/>
    <w:rsid w:val="00171B14"/>
    <w:rsid w:val="001725CA"/>
    <w:rsid w:val="00172F6E"/>
    <w:rsid w:val="00173817"/>
    <w:rsid w:val="00174F7F"/>
    <w:rsid w:val="00175B62"/>
    <w:rsid w:val="00177B53"/>
    <w:rsid w:val="00177D05"/>
    <w:rsid w:val="00180A41"/>
    <w:rsid w:val="00181559"/>
    <w:rsid w:val="001816F8"/>
    <w:rsid w:val="00181ADD"/>
    <w:rsid w:val="00181B6C"/>
    <w:rsid w:val="001823D0"/>
    <w:rsid w:val="00182D42"/>
    <w:rsid w:val="0018376D"/>
    <w:rsid w:val="00183FF6"/>
    <w:rsid w:val="001840C0"/>
    <w:rsid w:val="001849DB"/>
    <w:rsid w:val="0018548B"/>
    <w:rsid w:val="001866E2"/>
    <w:rsid w:val="001870C0"/>
    <w:rsid w:val="00187F73"/>
    <w:rsid w:val="00190DD2"/>
    <w:rsid w:val="0019148B"/>
    <w:rsid w:val="00192EDF"/>
    <w:rsid w:val="001931A7"/>
    <w:rsid w:val="00193F1A"/>
    <w:rsid w:val="0019409B"/>
    <w:rsid w:val="00195390"/>
    <w:rsid w:val="001956CE"/>
    <w:rsid w:val="0019616C"/>
    <w:rsid w:val="001969C1"/>
    <w:rsid w:val="0019768C"/>
    <w:rsid w:val="00197C72"/>
    <w:rsid w:val="00197E4C"/>
    <w:rsid w:val="00197FD5"/>
    <w:rsid w:val="001A013E"/>
    <w:rsid w:val="001A05C9"/>
    <w:rsid w:val="001A0766"/>
    <w:rsid w:val="001A1334"/>
    <w:rsid w:val="001A1B1F"/>
    <w:rsid w:val="001A1F3A"/>
    <w:rsid w:val="001A1F92"/>
    <w:rsid w:val="001A2FA7"/>
    <w:rsid w:val="001A3431"/>
    <w:rsid w:val="001A3552"/>
    <w:rsid w:val="001A394B"/>
    <w:rsid w:val="001A45DB"/>
    <w:rsid w:val="001A55C4"/>
    <w:rsid w:val="001A5AEA"/>
    <w:rsid w:val="001A63AC"/>
    <w:rsid w:val="001A72F4"/>
    <w:rsid w:val="001A7D49"/>
    <w:rsid w:val="001B0C13"/>
    <w:rsid w:val="001B0D28"/>
    <w:rsid w:val="001B26AB"/>
    <w:rsid w:val="001B29AB"/>
    <w:rsid w:val="001B3DCC"/>
    <w:rsid w:val="001B3F51"/>
    <w:rsid w:val="001B4300"/>
    <w:rsid w:val="001B4DC1"/>
    <w:rsid w:val="001B5118"/>
    <w:rsid w:val="001B5270"/>
    <w:rsid w:val="001B5B07"/>
    <w:rsid w:val="001B6662"/>
    <w:rsid w:val="001B6773"/>
    <w:rsid w:val="001B692E"/>
    <w:rsid w:val="001B6B72"/>
    <w:rsid w:val="001B6F42"/>
    <w:rsid w:val="001B7224"/>
    <w:rsid w:val="001B75A0"/>
    <w:rsid w:val="001C0C25"/>
    <w:rsid w:val="001C1EC3"/>
    <w:rsid w:val="001C1F97"/>
    <w:rsid w:val="001C3D57"/>
    <w:rsid w:val="001C4443"/>
    <w:rsid w:val="001C44C8"/>
    <w:rsid w:val="001C5D61"/>
    <w:rsid w:val="001C5E12"/>
    <w:rsid w:val="001C6130"/>
    <w:rsid w:val="001C6D00"/>
    <w:rsid w:val="001C6F55"/>
    <w:rsid w:val="001C7509"/>
    <w:rsid w:val="001C7B0C"/>
    <w:rsid w:val="001D02C1"/>
    <w:rsid w:val="001D09D0"/>
    <w:rsid w:val="001D0D11"/>
    <w:rsid w:val="001D0DF9"/>
    <w:rsid w:val="001D15C4"/>
    <w:rsid w:val="001D21E4"/>
    <w:rsid w:val="001D2218"/>
    <w:rsid w:val="001D26F2"/>
    <w:rsid w:val="001D34FB"/>
    <w:rsid w:val="001D3A3F"/>
    <w:rsid w:val="001D4B05"/>
    <w:rsid w:val="001D4DBF"/>
    <w:rsid w:val="001D4E93"/>
    <w:rsid w:val="001D5347"/>
    <w:rsid w:val="001D6066"/>
    <w:rsid w:val="001D67CC"/>
    <w:rsid w:val="001D70C0"/>
    <w:rsid w:val="001D7E32"/>
    <w:rsid w:val="001E0192"/>
    <w:rsid w:val="001E09A0"/>
    <w:rsid w:val="001E1033"/>
    <w:rsid w:val="001E103B"/>
    <w:rsid w:val="001E181E"/>
    <w:rsid w:val="001E191E"/>
    <w:rsid w:val="001E4AA1"/>
    <w:rsid w:val="001E4DF8"/>
    <w:rsid w:val="001E6506"/>
    <w:rsid w:val="001E675A"/>
    <w:rsid w:val="001E6891"/>
    <w:rsid w:val="001E723A"/>
    <w:rsid w:val="001E7314"/>
    <w:rsid w:val="001F0647"/>
    <w:rsid w:val="001F1484"/>
    <w:rsid w:val="001F17A8"/>
    <w:rsid w:val="001F1A8B"/>
    <w:rsid w:val="001F1BAA"/>
    <w:rsid w:val="001F2A4C"/>
    <w:rsid w:val="001F2E37"/>
    <w:rsid w:val="001F3239"/>
    <w:rsid w:val="001F392C"/>
    <w:rsid w:val="001F396C"/>
    <w:rsid w:val="001F3BAB"/>
    <w:rsid w:val="001F40D0"/>
    <w:rsid w:val="001F438E"/>
    <w:rsid w:val="001F47B9"/>
    <w:rsid w:val="001F47F0"/>
    <w:rsid w:val="001F53FD"/>
    <w:rsid w:val="001F57B7"/>
    <w:rsid w:val="001F58BE"/>
    <w:rsid w:val="001F6600"/>
    <w:rsid w:val="001F781F"/>
    <w:rsid w:val="001F7CDC"/>
    <w:rsid w:val="001F7EE2"/>
    <w:rsid w:val="00200587"/>
    <w:rsid w:val="002006D7"/>
    <w:rsid w:val="00200F08"/>
    <w:rsid w:val="00203DD4"/>
    <w:rsid w:val="0020402E"/>
    <w:rsid w:val="002040CA"/>
    <w:rsid w:val="002042F8"/>
    <w:rsid w:val="00204E3C"/>
    <w:rsid w:val="0020583D"/>
    <w:rsid w:val="00205B28"/>
    <w:rsid w:val="00206F73"/>
    <w:rsid w:val="002073C5"/>
    <w:rsid w:val="002119CE"/>
    <w:rsid w:val="00212425"/>
    <w:rsid w:val="00213826"/>
    <w:rsid w:val="00213C9D"/>
    <w:rsid w:val="00213F90"/>
    <w:rsid w:val="0021498F"/>
    <w:rsid w:val="00214A7E"/>
    <w:rsid w:val="00214C01"/>
    <w:rsid w:val="002152B6"/>
    <w:rsid w:val="00215790"/>
    <w:rsid w:val="00216B27"/>
    <w:rsid w:val="00216CA1"/>
    <w:rsid w:val="002203EC"/>
    <w:rsid w:val="00221B2D"/>
    <w:rsid w:val="00222B85"/>
    <w:rsid w:val="00222E3B"/>
    <w:rsid w:val="002234F8"/>
    <w:rsid w:val="00224196"/>
    <w:rsid w:val="002242A1"/>
    <w:rsid w:val="00224409"/>
    <w:rsid w:val="002245FC"/>
    <w:rsid w:val="002246E2"/>
    <w:rsid w:val="002247AF"/>
    <w:rsid w:val="0022521F"/>
    <w:rsid w:val="00225425"/>
    <w:rsid w:val="00225573"/>
    <w:rsid w:val="00225F2F"/>
    <w:rsid w:val="00226664"/>
    <w:rsid w:val="002266AF"/>
    <w:rsid w:val="002271BA"/>
    <w:rsid w:val="0022745F"/>
    <w:rsid w:val="00230E94"/>
    <w:rsid w:val="00231235"/>
    <w:rsid w:val="002313CE"/>
    <w:rsid w:val="00231F6B"/>
    <w:rsid w:val="002326E1"/>
    <w:rsid w:val="002328D4"/>
    <w:rsid w:val="002331C1"/>
    <w:rsid w:val="00233CB9"/>
    <w:rsid w:val="00234652"/>
    <w:rsid w:val="002347D5"/>
    <w:rsid w:val="00234C59"/>
    <w:rsid w:val="00235A4F"/>
    <w:rsid w:val="00235EDF"/>
    <w:rsid w:val="00236442"/>
    <w:rsid w:val="002367CA"/>
    <w:rsid w:val="00237081"/>
    <w:rsid w:val="00237912"/>
    <w:rsid w:val="00237AF5"/>
    <w:rsid w:val="00237DA7"/>
    <w:rsid w:val="00240C12"/>
    <w:rsid w:val="00241B10"/>
    <w:rsid w:val="00242AA5"/>
    <w:rsid w:val="00242DEA"/>
    <w:rsid w:val="00242E10"/>
    <w:rsid w:val="00242FC4"/>
    <w:rsid w:val="00243603"/>
    <w:rsid w:val="00244FF2"/>
    <w:rsid w:val="002451BC"/>
    <w:rsid w:val="00245CF9"/>
    <w:rsid w:val="00246150"/>
    <w:rsid w:val="002468AA"/>
    <w:rsid w:val="00246C1B"/>
    <w:rsid w:val="00247579"/>
    <w:rsid w:val="00250FD4"/>
    <w:rsid w:val="00250FD8"/>
    <w:rsid w:val="002514B7"/>
    <w:rsid w:val="002519F5"/>
    <w:rsid w:val="0025211B"/>
    <w:rsid w:val="0025303A"/>
    <w:rsid w:val="0025389C"/>
    <w:rsid w:val="0025463D"/>
    <w:rsid w:val="00254B12"/>
    <w:rsid w:val="0025578E"/>
    <w:rsid w:val="00256506"/>
    <w:rsid w:val="00257123"/>
    <w:rsid w:val="00257DEA"/>
    <w:rsid w:val="00257FF9"/>
    <w:rsid w:val="00260191"/>
    <w:rsid w:val="002606BE"/>
    <w:rsid w:val="00260BFE"/>
    <w:rsid w:val="00260C79"/>
    <w:rsid w:val="00260D61"/>
    <w:rsid w:val="00260EFB"/>
    <w:rsid w:val="0026159D"/>
    <w:rsid w:val="00261EE8"/>
    <w:rsid w:val="00263FFB"/>
    <w:rsid w:val="002656E1"/>
    <w:rsid w:val="00266D46"/>
    <w:rsid w:val="0027068A"/>
    <w:rsid w:val="00270B0E"/>
    <w:rsid w:val="0027121F"/>
    <w:rsid w:val="0027271E"/>
    <w:rsid w:val="00273755"/>
    <w:rsid w:val="00273F7D"/>
    <w:rsid w:val="0027406D"/>
    <w:rsid w:val="00274934"/>
    <w:rsid w:val="0027522D"/>
    <w:rsid w:val="002759B8"/>
    <w:rsid w:val="00276828"/>
    <w:rsid w:val="00276916"/>
    <w:rsid w:val="00276EAC"/>
    <w:rsid w:val="00277033"/>
    <w:rsid w:val="002770CA"/>
    <w:rsid w:val="00277574"/>
    <w:rsid w:val="00280117"/>
    <w:rsid w:val="00280E5A"/>
    <w:rsid w:val="002810C5"/>
    <w:rsid w:val="00281944"/>
    <w:rsid w:val="00281EB1"/>
    <w:rsid w:val="002830B2"/>
    <w:rsid w:val="0028403D"/>
    <w:rsid w:val="00284C2C"/>
    <w:rsid w:val="0028581D"/>
    <w:rsid w:val="002866A7"/>
    <w:rsid w:val="00287749"/>
    <w:rsid w:val="00287A27"/>
    <w:rsid w:val="00287AA8"/>
    <w:rsid w:val="002908C1"/>
    <w:rsid w:val="00290B25"/>
    <w:rsid w:val="00292E12"/>
    <w:rsid w:val="002934FA"/>
    <w:rsid w:val="002937E1"/>
    <w:rsid w:val="00293E15"/>
    <w:rsid w:val="00294203"/>
    <w:rsid w:val="002952A2"/>
    <w:rsid w:val="00295329"/>
    <w:rsid w:val="002956A3"/>
    <w:rsid w:val="00295A93"/>
    <w:rsid w:val="00295BE3"/>
    <w:rsid w:val="00295D2D"/>
    <w:rsid w:val="002966C3"/>
    <w:rsid w:val="0029769F"/>
    <w:rsid w:val="00297971"/>
    <w:rsid w:val="00297B09"/>
    <w:rsid w:val="002A2491"/>
    <w:rsid w:val="002A277B"/>
    <w:rsid w:val="002A28B1"/>
    <w:rsid w:val="002A29D8"/>
    <w:rsid w:val="002A31CF"/>
    <w:rsid w:val="002A38F4"/>
    <w:rsid w:val="002A3B2E"/>
    <w:rsid w:val="002A3C61"/>
    <w:rsid w:val="002A510A"/>
    <w:rsid w:val="002A5249"/>
    <w:rsid w:val="002A57BB"/>
    <w:rsid w:val="002A687E"/>
    <w:rsid w:val="002A7043"/>
    <w:rsid w:val="002A7967"/>
    <w:rsid w:val="002B01BB"/>
    <w:rsid w:val="002B0D04"/>
    <w:rsid w:val="002B1387"/>
    <w:rsid w:val="002B1A85"/>
    <w:rsid w:val="002B2D32"/>
    <w:rsid w:val="002B313E"/>
    <w:rsid w:val="002B4C82"/>
    <w:rsid w:val="002B4E40"/>
    <w:rsid w:val="002B65A7"/>
    <w:rsid w:val="002B67FD"/>
    <w:rsid w:val="002B6949"/>
    <w:rsid w:val="002B6A81"/>
    <w:rsid w:val="002B7419"/>
    <w:rsid w:val="002C2E81"/>
    <w:rsid w:val="002C3CBE"/>
    <w:rsid w:val="002C4033"/>
    <w:rsid w:val="002C4477"/>
    <w:rsid w:val="002C4C1F"/>
    <w:rsid w:val="002C5838"/>
    <w:rsid w:val="002C5EA9"/>
    <w:rsid w:val="002C6674"/>
    <w:rsid w:val="002C6853"/>
    <w:rsid w:val="002D133F"/>
    <w:rsid w:val="002D1A1C"/>
    <w:rsid w:val="002D1F05"/>
    <w:rsid w:val="002D2881"/>
    <w:rsid w:val="002D3A6F"/>
    <w:rsid w:val="002D3ED2"/>
    <w:rsid w:val="002D4A51"/>
    <w:rsid w:val="002D5076"/>
    <w:rsid w:val="002D5E62"/>
    <w:rsid w:val="002D775E"/>
    <w:rsid w:val="002D79EC"/>
    <w:rsid w:val="002E0184"/>
    <w:rsid w:val="002E02C3"/>
    <w:rsid w:val="002E0D83"/>
    <w:rsid w:val="002E0DCB"/>
    <w:rsid w:val="002E135A"/>
    <w:rsid w:val="002E14F8"/>
    <w:rsid w:val="002E2C8D"/>
    <w:rsid w:val="002E3573"/>
    <w:rsid w:val="002E3C4A"/>
    <w:rsid w:val="002E4862"/>
    <w:rsid w:val="002E5402"/>
    <w:rsid w:val="002E5D67"/>
    <w:rsid w:val="002E5E4C"/>
    <w:rsid w:val="002E618F"/>
    <w:rsid w:val="002F0688"/>
    <w:rsid w:val="002F10F8"/>
    <w:rsid w:val="002F117E"/>
    <w:rsid w:val="002F149F"/>
    <w:rsid w:val="002F216D"/>
    <w:rsid w:val="002F3B04"/>
    <w:rsid w:val="002F4336"/>
    <w:rsid w:val="002F4A95"/>
    <w:rsid w:val="002F4CD7"/>
    <w:rsid w:val="002F5823"/>
    <w:rsid w:val="002F63A5"/>
    <w:rsid w:val="002F6E9F"/>
    <w:rsid w:val="002F724D"/>
    <w:rsid w:val="002F7495"/>
    <w:rsid w:val="002F7772"/>
    <w:rsid w:val="002F7D7F"/>
    <w:rsid w:val="00300694"/>
    <w:rsid w:val="003009B3"/>
    <w:rsid w:val="00300E86"/>
    <w:rsid w:val="0030185C"/>
    <w:rsid w:val="0030202A"/>
    <w:rsid w:val="0030209E"/>
    <w:rsid w:val="0030279F"/>
    <w:rsid w:val="003029AA"/>
    <w:rsid w:val="00303E24"/>
    <w:rsid w:val="00305632"/>
    <w:rsid w:val="003063C1"/>
    <w:rsid w:val="00306E69"/>
    <w:rsid w:val="003073C5"/>
    <w:rsid w:val="0030794C"/>
    <w:rsid w:val="0031050A"/>
    <w:rsid w:val="003119AA"/>
    <w:rsid w:val="00311CB9"/>
    <w:rsid w:val="003137E6"/>
    <w:rsid w:val="0031417C"/>
    <w:rsid w:val="0031421B"/>
    <w:rsid w:val="00314AB1"/>
    <w:rsid w:val="003153DB"/>
    <w:rsid w:val="0031541A"/>
    <w:rsid w:val="00315469"/>
    <w:rsid w:val="00315DDE"/>
    <w:rsid w:val="00315E8D"/>
    <w:rsid w:val="00316496"/>
    <w:rsid w:val="0031663C"/>
    <w:rsid w:val="0031708C"/>
    <w:rsid w:val="003179EB"/>
    <w:rsid w:val="00317FAC"/>
    <w:rsid w:val="00321014"/>
    <w:rsid w:val="003225B6"/>
    <w:rsid w:val="00322C05"/>
    <w:rsid w:val="00323070"/>
    <w:rsid w:val="0032353D"/>
    <w:rsid w:val="003239F7"/>
    <w:rsid w:val="0032587F"/>
    <w:rsid w:val="00325E65"/>
    <w:rsid w:val="0032650B"/>
    <w:rsid w:val="003270BC"/>
    <w:rsid w:val="00331469"/>
    <w:rsid w:val="0033152E"/>
    <w:rsid w:val="00332019"/>
    <w:rsid w:val="0033208C"/>
    <w:rsid w:val="00332608"/>
    <w:rsid w:val="00334870"/>
    <w:rsid w:val="00334B0B"/>
    <w:rsid w:val="00334E49"/>
    <w:rsid w:val="003350FF"/>
    <w:rsid w:val="00336299"/>
    <w:rsid w:val="00340DBB"/>
    <w:rsid w:val="0034106D"/>
    <w:rsid w:val="00342414"/>
    <w:rsid w:val="0034321F"/>
    <w:rsid w:val="00344EAE"/>
    <w:rsid w:val="003457E0"/>
    <w:rsid w:val="00346163"/>
    <w:rsid w:val="003461ED"/>
    <w:rsid w:val="003462C3"/>
    <w:rsid w:val="003466BB"/>
    <w:rsid w:val="00346EE1"/>
    <w:rsid w:val="003509D9"/>
    <w:rsid w:val="003513FC"/>
    <w:rsid w:val="0035215A"/>
    <w:rsid w:val="00352267"/>
    <w:rsid w:val="003523B8"/>
    <w:rsid w:val="0035330C"/>
    <w:rsid w:val="003538EF"/>
    <w:rsid w:val="00354B9E"/>
    <w:rsid w:val="00354C6C"/>
    <w:rsid w:val="00356249"/>
    <w:rsid w:val="0036041E"/>
    <w:rsid w:val="00360A8C"/>
    <w:rsid w:val="00361039"/>
    <w:rsid w:val="00361FEB"/>
    <w:rsid w:val="00362142"/>
    <w:rsid w:val="00362175"/>
    <w:rsid w:val="00362494"/>
    <w:rsid w:val="0036402A"/>
    <w:rsid w:val="0036454C"/>
    <w:rsid w:val="003647DC"/>
    <w:rsid w:val="00364B4A"/>
    <w:rsid w:val="00364C76"/>
    <w:rsid w:val="003656CF"/>
    <w:rsid w:val="00365A1C"/>
    <w:rsid w:val="00365D69"/>
    <w:rsid w:val="003666A8"/>
    <w:rsid w:val="0036673D"/>
    <w:rsid w:val="003671E2"/>
    <w:rsid w:val="00370215"/>
    <w:rsid w:val="00370C2C"/>
    <w:rsid w:val="00370D46"/>
    <w:rsid w:val="00371423"/>
    <w:rsid w:val="00372AB9"/>
    <w:rsid w:val="00373133"/>
    <w:rsid w:val="0037479F"/>
    <w:rsid w:val="00374AFF"/>
    <w:rsid w:val="0037561C"/>
    <w:rsid w:val="00375ABF"/>
    <w:rsid w:val="00375F29"/>
    <w:rsid w:val="00376B98"/>
    <w:rsid w:val="003777B8"/>
    <w:rsid w:val="00380469"/>
    <w:rsid w:val="00381753"/>
    <w:rsid w:val="003821EF"/>
    <w:rsid w:val="00383362"/>
    <w:rsid w:val="00383527"/>
    <w:rsid w:val="0038470B"/>
    <w:rsid w:val="003849FD"/>
    <w:rsid w:val="003854A2"/>
    <w:rsid w:val="00385606"/>
    <w:rsid w:val="003857C1"/>
    <w:rsid w:val="00385D65"/>
    <w:rsid w:val="00387EC1"/>
    <w:rsid w:val="0039053F"/>
    <w:rsid w:val="00391894"/>
    <w:rsid w:val="00391927"/>
    <w:rsid w:val="00391E95"/>
    <w:rsid w:val="00392416"/>
    <w:rsid w:val="00392BF9"/>
    <w:rsid w:val="00393359"/>
    <w:rsid w:val="00394005"/>
    <w:rsid w:val="00394233"/>
    <w:rsid w:val="00394421"/>
    <w:rsid w:val="00395522"/>
    <w:rsid w:val="00395D13"/>
    <w:rsid w:val="00396430"/>
    <w:rsid w:val="00396B61"/>
    <w:rsid w:val="003974C9"/>
    <w:rsid w:val="003974F6"/>
    <w:rsid w:val="003A0029"/>
    <w:rsid w:val="003A05AE"/>
    <w:rsid w:val="003A0742"/>
    <w:rsid w:val="003A1282"/>
    <w:rsid w:val="003A137D"/>
    <w:rsid w:val="003A2088"/>
    <w:rsid w:val="003A2874"/>
    <w:rsid w:val="003A296C"/>
    <w:rsid w:val="003A2D01"/>
    <w:rsid w:val="003A33A0"/>
    <w:rsid w:val="003A371E"/>
    <w:rsid w:val="003A3AC7"/>
    <w:rsid w:val="003A4CC6"/>
    <w:rsid w:val="003A5842"/>
    <w:rsid w:val="003A5B4E"/>
    <w:rsid w:val="003A5FF4"/>
    <w:rsid w:val="003A6CFB"/>
    <w:rsid w:val="003A6FC3"/>
    <w:rsid w:val="003B1448"/>
    <w:rsid w:val="003B1501"/>
    <w:rsid w:val="003B184F"/>
    <w:rsid w:val="003B1E2D"/>
    <w:rsid w:val="003B21EA"/>
    <w:rsid w:val="003B2DCF"/>
    <w:rsid w:val="003B31D6"/>
    <w:rsid w:val="003B474E"/>
    <w:rsid w:val="003B48B2"/>
    <w:rsid w:val="003B4AB1"/>
    <w:rsid w:val="003B4C05"/>
    <w:rsid w:val="003B4F74"/>
    <w:rsid w:val="003B63B0"/>
    <w:rsid w:val="003B7796"/>
    <w:rsid w:val="003B783E"/>
    <w:rsid w:val="003C04F0"/>
    <w:rsid w:val="003C075A"/>
    <w:rsid w:val="003C1358"/>
    <w:rsid w:val="003C1631"/>
    <w:rsid w:val="003C1ED8"/>
    <w:rsid w:val="003C2491"/>
    <w:rsid w:val="003C3439"/>
    <w:rsid w:val="003C4D75"/>
    <w:rsid w:val="003C50EF"/>
    <w:rsid w:val="003C52C0"/>
    <w:rsid w:val="003C5536"/>
    <w:rsid w:val="003C5D48"/>
    <w:rsid w:val="003C5E28"/>
    <w:rsid w:val="003C7102"/>
    <w:rsid w:val="003C7674"/>
    <w:rsid w:val="003D0C87"/>
    <w:rsid w:val="003D2BB9"/>
    <w:rsid w:val="003D3B01"/>
    <w:rsid w:val="003D3B96"/>
    <w:rsid w:val="003D4000"/>
    <w:rsid w:val="003D4053"/>
    <w:rsid w:val="003D4456"/>
    <w:rsid w:val="003D4D67"/>
    <w:rsid w:val="003D5406"/>
    <w:rsid w:val="003D5BF7"/>
    <w:rsid w:val="003D5F48"/>
    <w:rsid w:val="003D67CD"/>
    <w:rsid w:val="003D7A20"/>
    <w:rsid w:val="003D7AEB"/>
    <w:rsid w:val="003E0B0B"/>
    <w:rsid w:val="003E1E19"/>
    <w:rsid w:val="003E2B1A"/>
    <w:rsid w:val="003E3212"/>
    <w:rsid w:val="003E3329"/>
    <w:rsid w:val="003E4C1A"/>
    <w:rsid w:val="003E5F90"/>
    <w:rsid w:val="003E6503"/>
    <w:rsid w:val="003E6952"/>
    <w:rsid w:val="003E788A"/>
    <w:rsid w:val="003E7B41"/>
    <w:rsid w:val="003F04CA"/>
    <w:rsid w:val="003F06F1"/>
    <w:rsid w:val="003F1126"/>
    <w:rsid w:val="003F4263"/>
    <w:rsid w:val="003F49AC"/>
    <w:rsid w:val="003F4E21"/>
    <w:rsid w:val="003F5212"/>
    <w:rsid w:val="003F562D"/>
    <w:rsid w:val="003F62BE"/>
    <w:rsid w:val="003F6B1C"/>
    <w:rsid w:val="003F6DDD"/>
    <w:rsid w:val="003F6F4A"/>
    <w:rsid w:val="00400102"/>
    <w:rsid w:val="004002DF"/>
    <w:rsid w:val="00400938"/>
    <w:rsid w:val="00401615"/>
    <w:rsid w:val="00401963"/>
    <w:rsid w:val="00401C68"/>
    <w:rsid w:val="004020E9"/>
    <w:rsid w:val="004021C7"/>
    <w:rsid w:val="00403125"/>
    <w:rsid w:val="0040370B"/>
    <w:rsid w:val="0040509F"/>
    <w:rsid w:val="00405520"/>
    <w:rsid w:val="00405F1F"/>
    <w:rsid w:val="0040643B"/>
    <w:rsid w:val="00407FAC"/>
    <w:rsid w:val="004112D3"/>
    <w:rsid w:val="00411379"/>
    <w:rsid w:val="0041338C"/>
    <w:rsid w:val="00413679"/>
    <w:rsid w:val="0041400A"/>
    <w:rsid w:val="004148D3"/>
    <w:rsid w:val="00414EA0"/>
    <w:rsid w:val="00415F4D"/>
    <w:rsid w:val="0041608F"/>
    <w:rsid w:val="004160E4"/>
    <w:rsid w:val="0041673D"/>
    <w:rsid w:val="00416DA4"/>
    <w:rsid w:val="00416E0D"/>
    <w:rsid w:val="00416F93"/>
    <w:rsid w:val="0041721D"/>
    <w:rsid w:val="00417238"/>
    <w:rsid w:val="00417637"/>
    <w:rsid w:val="00417664"/>
    <w:rsid w:val="00417B53"/>
    <w:rsid w:val="00417FA2"/>
    <w:rsid w:val="00420219"/>
    <w:rsid w:val="00420381"/>
    <w:rsid w:val="004203B8"/>
    <w:rsid w:val="00420BDF"/>
    <w:rsid w:val="00420C9E"/>
    <w:rsid w:val="00420E97"/>
    <w:rsid w:val="004225FE"/>
    <w:rsid w:val="00422879"/>
    <w:rsid w:val="00424AD3"/>
    <w:rsid w:val="004257B9"/>
    <w:rsid w:val="00426182"/>
    <w:rsid w:val="00430EA8"/>
    <w:rsid w:val="00430F87"/>
    <w:rsid w:val="0043148F"/>
    <w:rsid w:val="00431895"/>
    <w:rsid w:val="004320BB"/>
    <w:rsid w:val="004325D9"/>
    <w:rsid w:val="0043264E"/>
    <w:rsid w:val="00432A21"/>
    <w:rsid w:val="00432B9E"/>
    <w:rsid w:val="004333A6"/>
    <w:rsid w:val="004334E6"/>
    <w:rsid w:val="00433DC7"/>
    <w:rsid w:val="00434742"/>
    <w:rsid w:val="00436B6D"/>
    <w:rsid w:val="004402AE"/>
    <w:rsid w:val="00442C9D"/>
    <w:rsid w:val="00443579"/>
    <w:rsid w:val="00443595"/>
    <w:rsid w:val="00443D78"/>
    <w:rsid w:val="004449F4"/>
    <w:rsid w:val="00444AD0"/>
    <w:rsid w:val="00444FD8"/>
    <w:rsid w:val="004450FD"/>
    <w:rsid w:val="004453B1"/>
    <w:rsid w:val="0044547C"/>
    <w:rsid w:val="0044589D"/>
    <w:rsid w:val="00446571"/>
    <w:rsid w:val="00447A37"/>
    <w:rsid w:val="00447B4C"/>
    <w:rsid w:val="00447B6E"/>
    <w:rsid w:val="00450BE1"/>
    <w:rsid w:val="00451613"/>
    <w:rsid w:val="0045238F"/>
    <w:rsid w:val="00454F65"/>
    <w:rsid w:val="004558B6"/>
    <w:rsid w:val="004559D7"/>
    <w:rsid w:val="00455BA1"/>
    <w:rsid w:val="00455D8F"/>
    <w:rsid w:val="00456272"/>
    <w:rsid w:val="004566F8"/>
    <w:rsid w:val="00456B5D"/>
    <w:rsid w:val="00456CED"/>
    <w:rsid w:val="00456FA5"/>
    <w:rsid w:val="00457274"/>
    <w:rsid w:val="00457F54"/>
    <w:rsid w:val="00460730"/>
    <w:rsid w:val="004607AC"/>
    <w:rsid w:val="004608AE"/>
    <w:rsid w:val="00460A9F"/>
    <w:rsid w:val="0046150E"/>
    <w:rsid w:val="004619F4"/>
    <w:rsid w:val="004624B4"/>
    <w:rsid w:val="00462A75"/>
    <w:rsid w:val="00463781"/>
    <w:rsid w:val="004637D5"/>
    <w:rsid w:val="004638B6"/>
    <w:rsid w:val="00463F03"/>
    <w:rsid w:val="004645A8"/>
    <w:rsid w:val="00464A67"/>
    <w:rsid w:val="00464C56"/>
    <w:rsid w:val="0046659B"/>
    <w:rsid w:val="00466BC2"/>
    <w:rsid w:val="00466D8D"/>
    <w:rsid w:val="00467B9E"/>
    <w:rsid w:val="00467CB4"/>
    <w:rsid w:val="00471C23"/>
    <w:rsid w:val="00471CB7"/>
    <w:rsid w:val="00471D2B"/>
    <w:rsid w:val="00471F57"/>
    <w:rsid w:val="0047209C"/>
    <w:rsid w:val="00473465"/>
    <w:rsid w:val="00473BCC"/>
    <w:rsid w:val="00474DC3"/>
    <w:rsid w:val="0047508F"/>
    <w:rsid w:val="00475481"/>
    <w:rsid w:val="00475AC7"/>
    <w:rsid w:val="00475E22"/>
    <w:rsid w:val="004760D3"/>
    <w:rsid w:val="00476443"/>
    <w:rsid w:val="00476686"/>
    <w:rsid w:val="00476A95"/>
    <w:rsid w:val="00476F08"/>
    <w:rsid w:val="0048108F"/>
    <w:rsid w:val="00481221"/>
    <w:rsid w:val="00481C89"/>
    <w:rsid w:val="0048214D"/>
    <w:rsid w:val="0048292E"/>
    <w:rsid w:val="00482E5C"/>
    <w:rsid w:val="004834A1"/>
    <w:rsid w:val="0048379E"/>
    <w:rsid w:val="00483B3E"/>
    <w:rsid w:val="00483C5B"/>
    <w:rsid w:val="004845B9"/>
    <w:rsid w:val="00484D88"/>
    <w:rsid w:val="00486492"/>
    <w:rsid w:val="004874AB"/>
    <w:rsid w:val="00490081"/>
    <w:rsid w:val="00490E31"/>
    <w:rsid w:val="00490F6D"/>
    <w:rsid w:val="0049134F"/>
    <w:rsid w:val="00491765"/>
    <w:rsid w:val="004924EA"/>
    <w:rsid w:val="0049256B"/>
    <w:rsid w:val="004939FA"/>
    <w:rsid w:val="00493A96"/>
    <w:rsid w:val="00494AA2"/>
    <w:rsid w:val="00494C68"/>
    <w:rsid w:val="00495ED1"/>
    <w:rsid w:val="00496B05"/>
    <w:rsid w:val="00497638"/>
    <w:rsid w:val="00497944"/>
    <w:rsid w:val="004A1806"/>
    <w:rsid w:val="004A1E75"/>
    <w:rsid w:val="004A2064"/>
    <w:rsid w:val="004A2B28"/>
    <w:rsid w:val="004A2F21"/>
    <w:rsid w:val="004A31E2"/>
    <w:rsid w:val="004A3374"/>
    <w:rsid w:val="004A37F7"/>
    <w:rsid w:val="004A4086"/>
    <w:rsid w:val="004A46F3"/>
    <w:rsid w:val="004A48B2"/>
    <w:rsid w:val="004A4CC5"/>
    <w:rsid w:val="004A50F0"/>
    <w:rsid w:val="004A53E8"/>
    <w:rsid w:val="004A578D"/>
    <w:rsid w:val="004A5C29"/>
    <w:rsid w:val="004A5EE1"/>
    <w:rsid w:val="004A5F94"/>
    <w:rsid w:val="004A633E"/>
    <w:rsid w:val="004A64C7"/>
    <w:rsid w:val="004A66AA"/>
    <w:rsid w:val="004A6C24"/>
    <w:rsid w:val="004A728B"/>
    <w:rsid w:val="004A7ADE"/>
    <w:rsid w:val="004A7D72"/>
    <w:rsid w:val="004B02BC"/>
    <w:rsid w:val="004B0326"/>
    <w:rsid w:val="004B0368"/>
    <w:rsid w:val="004B1549"/>
    <w:rsid w:val="004B170F"/>
    <w:rsid w:val="004B184C"/>
    <w:rsid w:val="004B3051"/>
    <w:rsid w:val="004B3180"/>
    <w:rsid w:val="004B4575"/>
    <w:rsid w:val="004B57D2"/>
    <w:rsid w:val="004B5966"/>
    <w:rsid w:val="004B5E4F"/>
    <w:rsid w:val="004B6898"/>
    <w:rsid w:val="004B6E72"/>
    <w:rsid w:val="004B7102"/>
    <w:rsid w:val="004B74A3"/>
    <w:rsid w:val="004C0E9A"/>
    <w:rsid w:val="004C291D"/>
    <w:rsid w:val="004C3653"/>
    <w:rsid w:val="004C60ED"/>
    <w:rsid w:val="004C790C"/>
    <w:rsid w:val="004D02CC"/>
    <w:rsid w:val="004D431A"/>
    <w:rsid w:val="004D4A95"/>
    <w:rsid w:val="004D5337"/>
    <w:rsid w:val="004D5C0F"/>
    <w:rsid w:val="004D5DBC"/>
    <w:rsid w:val="004D6354"/>
    <w:rsid w:val="004D6805"/>
    <w:rsid w:val="004D7288"/>
    <w:rsid w:val="004D7299"/>
    <w:rsid w:val="004D7322"/>
    <w:rsid w:val="004D7B52"/>
    <w:rsid w:val="004E0BEF"/>
    <w:rsid w:val="004E1B6A"/>
    <w:rsid w:val="004E1E40"/>
    <w:rsid w:val="004E249A"/>
    <w:rsid w:val="004E2624"/>
    <w:rsid w:val="004E26F3"/>
    <w:rsid w:val="004E2AE3"/>
    <w:rsid w:val="004E3E90"/>
    <w:rsid w:val="004E412A"/>
    <w:rsid w:val="004E431B"/>
    <w:rsid w:val="004E4768"/>
    <w:rsid w:val="004E4E77"/>
    <w:rsid w:val="004E5054"/>
    <w:rsid w:val="004E5BB5"/>
    <w:rsid w:val="004E5C42"/>
    <w:rsid w:val="004E64BD"/>
    <w:rsid w:val="004E779C"/>
    <w:rsid w:val="004F071C"/>
    <w:rsid w:val="004F0A23"/>
    <w:rsid w:val="004F0ABA"/>
    <w:rsid w:val="004F11FD"/>
    <w:rsid w:val="004F184C"/>
    <w:rsid w:val="004F25A9"/>
    <w:rsid w:val="004F2AFD"/>
    <w:rsid w:val="004F3127"/>
    <w:rsid w:val="004F3E47"/>
    <w:rsid w:val="004F5477"/>
    <w:rsid w:val="004F5480"/>
    <w:rsid w:val="004F5EE3"/>
    <w:rsid w:val="004F5FF4"/>
    <w:rsid w:val="004F611D"/>
    <w:rsid w:val="004F6824"/>
    <w:rsid w:val="004F6B0D"/>
    <w:rsid w:val="004F7447"/>
    <w:rsid w:val="004F7824"/>
    <w:rsid w:val="005009D1"/>
    <w:rsid w:val="00500EE0"/>
    <w:rsid w:val="005010A4"/>
    <w:rsid w:val="005017CC"/>
    <w:rsid w:val="005029E0"/>
    <w:rsid w:val="00502BD7"/>
    <w:rsid w:val="00503337"/>
    <w:rsid w:val="005035A9"/>
    <w:rsid w:val="00503A18"/>
    <w:rsid w:val="00505D12"/>
    <w:rsid w:val="00506252"/>
    <w:rsid w:val="00506DB4"/>
    <w:rsid w:val="00507422"/>
    <w:rsid w:val="005076B6"/>
    <w:rsid w:val="0051017D"/>
    <w:rsid w:val="005101FD"/>
    <w:rsid w:val="005106B5"/>
    <w:rsid w:val="00511082"/>
    <w:rsid w:val="00511453"/>
    <w:rsid w:val="00511687"/>
    <w:rsid w:val="005116B1"/>
    <w:rsid w:val="005118D0"/>
    <w:rsid w:val="00511F26"/>
    <w:rsid w:val="00512E44"/>
    <w:rsid w:val="00512F65"/>
    <w:rsid w:val="00513220"/>
    <w:rsid w:val="00513748"/>
    <w:rsid w:val="00513AC7"/>
    <w:rsid w:val="00513C20"/>
    <w:rsid w:val="005145DD"/>
    <w:rsid w:val="0051477E"/>
    <w:rsid w:val="00515045"/>
    <w:rsid w:val="0051608A"/>
    <w:rsid w:val="00516E71"/>
    <w:rsid w:val="00516F37"/>
    <w:rsid w:val="00517B18"/>
    <w:rsid w:val="00520634"/>
    <w:rsid w:val="00520770"/>
    <w:rsid w:val="005210EA"/>
    <w:rsid w:val="005213E2"/>
    <w:rsid w:val="005219BE"/>
    <w:rsid w:val="00521DFC"/>
    <w:rsid w:val="0052200F"/>
    <w:rsid w:val="00522537"/>
    <w:rsid w:val="005233AC"/>
    <w:rsid w:val="00524B69"/>
    <w:rsid w:val="00527429"/>
    <w:rsid w:val="00530EB9"/>
    <w:rsid w:val="005312F3"/>
    <w:rsid w:val="00531A33"/>
    <w:rsid w:val="00531A45"/>
    <w:rsid w:val="00531C00"/>
    <w:rsid w:val="00533351"/>
    <w:rsid w:val="0053354C"/>
    <w:rsid w:val="005337B0"/>
    <w:rsid w:val="00533989"/>
    <w:rsid w:val="00533C37"/>
    <w:rsid w:val="00533DBC"/>
    <w:rsid w:val="00534F45"/>
    <w:rsid w:val="00534F58"/>
    <w:rsid w:val="00535254"/>
    <w:rsid w:val="005353E3"/>
    <w:rsid w:val="00536D70"/>
    <w:rsid w:val="005376CC"/>
    <w:rsid w:val="00537993"/>
    <w:rsid w:val="00537F4A"/>
    <w:rsid w:val="005401D8"/>
    <w:rsid w:val="00542044"/>
    <w:rsid w:val="00542058"/>
    <w:rsid w:val="005421F5"/>
    <w:rsid w:val="00542C9E"/>
    <w:rsid w:val="00544CB4"/>
    <w:rsid w:val="00544EF7"/>
    <w:rsid w:val="0054501D"/>
    <w:rsid w:val="00545052"/>
    <w:rsid w:val="00545115"/>
    <w:rsid w:val="005500B5"/>
    <w:rsid w:val="00552AFC"/>
    <w:rsid w:val="00552BF7"/>
    <w:rsid w:val="00552EBF"/>
    <w:rsid w:val="00553E8E"/>
    <w:rsid w:val="00554BDA"/>
    <w:rsid w:val="00555567"/>
    <w:rsid w:val="00556326"/>
    <w:rsid w:val="0055656F"/>
    <w:rsid w:val="00556D6F"/>
    <w:rsid w:val="00557AC2"/>
    <w:rsid w:val="00560CD6"/>
    <w:rsid w:val="00561073"/>
    <w:rsid w:val="00561291"/>
    <w:rsid w:val="0056266C"/>
    <w:rsid w:val="005629F8"/>
    <w:rsid w:val="00562AD0"/>
    <w:rsid w:val="00562D5D"/>
    <w:rsid w:val="00563016"/>
    <w:rsid w:val="00563391"/>
    <w:rsid w:val="00563470"/>
    <w:rsid w:val="00564B04"/>
    <w:rsid w:val="00565E50"/>
    <w:rsid w:val="005662EA"/>
    <w:rsid w:val="005709DC"/>
    <w:rsid w:val="005713B6"/>
    <w:rsid w:val="00571D18"/>
    <w:rsid w:val="00571D8D"/>
    <w:rsid w:val="005723B3"/>
    <w:rsid w:val="005729C2"/>
    <w:rsid w:val="005733FF"/>
    <w:rsid w:val="005737E8"/>
    <w:rsid w:val="00573B1B"/>
    <w:rsid w:val="00573FA9"/>
    <w:rsid w:val="00574D7A"/>
    <w:rsid w:val="00574FC4"/>
    <w:rsid w:val="00576627"/>
    <w:rsid w:val="005777B1"/>
    <w:rsid w:val="005779AD"/>
    <w:rsid w:val="00580190"/>
    <w:rsid w:val="00580900"/>
    <w:rsid w:val="00581160"/>
    <w:rsid w:val="00581529"/>
    <w:rsid w:val="0058165C"/>
    <w:rsid w:val="005830AE"/>
    <w:rsid w:val="00583C91"/>
    <w:rsid w:val="00583E9B"/>
    <w:rsid w:val="00584096"/>
    <w:rsid w:val="0058444E"/>
    <w:rsid w:val="005846E5"/>
    <w:rsid w:val="00585460"/>
    <w:rsid w:val="00585A0E"/>
    <w:rsid w:val="00586891"/>
    <w:rsid w:val="00586BAE"/>
    <w:rsid w:val="00587261"/>
    <w:rsid w:val="00587538"/>
    <w:rsid w:val="005877B6"/>
    <w:rsid w:val="00587D45"/>
    <w:rsid w:val="0059084D"/>
    <w:rsid w:val="00591232"/>
    <w:rsid w:val="00592233"/>
    <w:rsid w:val="0059248B"/>
    <w:rsid w:val="00592A51"/>
    <w:rsid w:val="00592E4C"/>
    <w:rsid w:val="005931D9"/>
    <w:rsid w:val="0059419E"/>
    <w:rsid w:val="00594991"/>
    <w:rsid w:val="00595C2B"/>
    <w:rsid w:val="00595CA0"/>
    <w:rsid w:val="005978D4"/>
    <w:rsid w:val="00597A07"/>
    <w:rsid w:val="005A0AEA"/>
    <w:rsid w:val="005A0D07"/>
    <w:rsid w:val="005A2523"/>
    <w:rsid w:val="005A2A08"/>
    <w:rsid w:val="005A2A7F"/>
    <w:rsid w:val="005A2BBC"/>
    <w:rsid w:val="005A3398"/>
    <w:rsid w:val="005A39B0"/>
    <w:rsid w:val="005A46B5"/>
    <w:rsid w:val="005A4F78"/>
    <w:rsid w:val="005A5F74"/>
    <w:rsid w:val="005A62E0"/>
    <w:rsid w:val="005A65AE"/>
    <w:rsid w:val="005A69B7"/>
    <w:rsid w:val="005A6C20"/>
    <w:rsid w:val="005A737B"/>
    <w:rsid w:val="005A7BAA"/>
    <w:rsid w:val="005A7DC2"/>
    <w:rsid w:val="005A7F73"/>
    <w:rsid w:val="005B0935"/>
    <w:rsid w:val="005B0B71"/>
    <w:rsid w:val="005B1D8F"/>
    <w:rsid w:val="005B1E38"/>
    <w:rsid w:val="005B22FC"/>
    <w:rsid w:val="005B2549"/>
    <w:rsid w:val="005B29A3"/>
    <w:rsid w:val="005B3701"/>
    <w:rsid w:val="005B384D"/>
    <w:rsid w:val="005B4CCD"/>
    <w:rsid w:val="005B5298"/>
    <w:rsid w:val="005B60AF"/>
    <w:rsid w:val="005B6BFC"/>
    <w:rsid w:val="005C1158"/>
    <w:rsid w:val="005C1F12"/>
    <w:rsid w:val="005C20F7"/>
    <w:rsid w:val="005C2234"/>
    <w:rsid w:val="005C292D"/>
    <w:rsid w:val="005C32C1"/>
    <w:rsid w:val="005C4206"/>
    <w:rsid w:val="005C44D0"/>
    <w:rsid w:val="005C5329"/>
    <w:rsid w:val="005C5B14"/>
    <w:rsid w:val="005C5EC7"/>
    <w:rsid w:val="005C70D0"/>
    <w:rsid w:val="005C71B4"/>
    <w:rsid w:val="005C7304"/>
    <w:rsid w:val="005C7C77"/>
    <w:rsid w:val="005D0175"/>
    <w:rsid w:val="005D0424"/>
    <w:rsid w:val="005D044F"/>
    <w:rsid w:val="005D1416"/>
    <w:rsid w:val="005D3099"/>
    <w:rsid w:val="005D313B"/>
    <w:rsid w:val="005D3334"/>
    <w:rsid w:val="005D46C4"/>
    <w:rsid w:val="005D5E0F"/>
    <w:rsid w:val="005D5E61"/>
    <w:rsid w:val="005D5FA7"/>
    <w:rsid w:val="005D6E70"/>
    <w:rsid w:val="005D758E"/>
    <w:rsid w:val="005D77E5"/>
    <w:rsid w:val="005E1D82"/>
    <w:rsid w:val="005E2171"/>
    <w:rsid w:val="005E33FE"/>
    <w:rsid w:val="005E36D2"/>
    <w:rsid w:val="005E4138"/>
    <w:rsid w:val="005E4B3A"/>
    <w:rsid w:val="005E5030"/>
    <w:rsid w:val="005E5493"/>
    <w:rsid w:val="005E55BD"/>
    <w:rsid w:val="005E55E0"/>
    <w:rsid w:val="005E5B8D"/>
    <w:rsid w:val="005E65D5"/>
    <w:rsid w:val="005E6D47"/>
    <w:rsid w:val="005F0123"/>
    <w:rsid w:val="005F08BE"/>
    <w:rsid w:val="005F10EB"/>
    <w:rsid w:val="005F1417"/>
    <w:rsid w:val="005F1508"/>
    <w:rsid w:val="005F15EF"/>
    <w:rsid w:val="005F229F"/>
    <w:rsid w:val="005F248C"/>
    <w:rsid w:val="005F30A8"/>
    <w:rsid w:val="005F321A"/>
    <w:rsid w:val="005F353E"/>
    <w:rsid w:val="005F4009"/>
    <w:rsid w:val="005F4446"/>
    <w:rsid w:val="005F55E3"/>
    <w:rsid w:val="005F5886"/>
    <w:rsid w:val="005F58A0"/>
    <w:rsid w:val="005F5AC3"/>
    <w:rsid w:val="005F5BD3"/>
    <w:rsid w:val="005F5C22"/>
    <w:rsid w:val="005F644B"/>
    <w:rsid w:val="005F6B93"/>
    <w:rsid w:val="005F6CA6"/>
    <w:rsid w:val="005F706C"/>
    <w:rsid w:val="005F75FF"/>
    <w:rsid w:val="005F7E4D"/>
    <w:rsid w:val="0060039B"/>
    <w:rsid w:val="0060040E"/>
    <w:rsid w:val="006005FA"/>
    <w:rsid w:val="00600A68"/>
    <w:rsid w:val="006018AB"/>
    <w:rsid w:val="00602198"/>
    <w:rsid w:val="0060246E"/>
    <w:rsid w:val="00602685"/>
    <w:rsid w:val="0060272A"/>
    <w:rsid w:val="00602B3B"/>
    <w:rsid w:val="006031C9"/>
    <w:rsid w:val="00603C81"/>
    <w:rsid w:val="006052CE"/>
    <w:rsid w:val="00606374"/>
    <w:rsid w:val="00607298"/>
    <w:rsid w:val="006103C3"/>
    <w:rsid w:val="006119FB"/>
    <w:rsid w:val="00611B88"/>
    <w:rsid w:val="00611E4C"/>
    <w:rsid w:val="00612735"/>
    <w:rsid w:val="0061373F"/>
    <w:rsid w:val="00613798"/>
    <w:rsid w:val="00613B36"/>
    <w:rsid w:val="00613BDF"/>
    <w:rsid w:val="0061422D"/>
    <w:rsid w:val="006142E5"/>
    <w:rsid w:val="00614F65"/>
    <w:rsid w:val="00615676"/>
    <w:rsid w:val="00615D29"/>
    <w:rsid w:val="00615E1A"/>
    <w:rsid w:val="0061679F"/>
    <w:rsid w:val="00620A8A"/>
    <w:rsid w:val="00620EFD"/>
    <w:rsid w:val="0062162A"/>
    <w:rsid w:val="00621785"/>
    <w:rsid w:val="0062194D"/>
    <w:rsid w:val="00622866"/>
    <w:rsid w:val="006241F9"/>
    <w:rsid w:val="00624702"/>
    <w:rsid w:val="00624E90"/>
    <w:rsid w:val="00625196"/>
    <w:rsid w:val="006260FF"/>
    <w:rsid w:val="006265A2"/>
    <w:rsid w:val="0062675D"/>
    <w:rsid w:val="006308BC"/>
    <w:rsid w:val="00630B1D"/>
    <w:rsid w:val="0063128F"/>
    <w:rsid w:val="00631479"/>
    <w:rsid w:val="006314D9"/>
    <w:rsid w:val="00633BBD"/>
    <w:rsid w:val="006346B4"/>
    <w:rsid w:val="00635312"/>
    <w:rsid w:val="00635E0B"/>
    <w:rsid w:val="00636293"/>
    <w:rsid w:val="00636476"/>
    <w:rsid w:val="006370A7"/>
    <w:rsid w:val="00637492"/>
    <w:rsid w:val="00637E53"/>
    <w:rsid w:val="006401F2"/>
    <w:rsid w:val="006405A2"/>
    <w:rsid w:val="00640C1F"/>
    <w:rsid w:val="00640E5C"/>
    <w:rsid w:val="006411D2"/>
    <w:rsid w:val="0064174F"/>
    <w:rsid w:val="006419C8"/>
    <w:rsid w:val="00642E42"/>
    <w:rsid w:val="006433CB"/>
    <w:rsid w:val="0064341C"/>
    <w:rsid w:val="0064379E"/>
    <w:rsid w:val="006442BD"/>
    <w:rsid w:val="00644759"/>
    <w:rsid w:val="0064489B"/>
    <w:rsid w:val="00644DB4"/>
    <w:rsid w:val="006462A0"/>
    <w:rsid w:val="00647468"/>
    <w:rsid w:val="00650154"/>
    <w:rsid w:val="006503EF"/>
    <w:rsid w:val="00650A28"/>
    <w:rsid w:val="006517C6"/>
    <w:rsid w:val="00651A2B"/>
    <w:rsid w:val="006527BF"/>
    <w:rsid w:val="0065283F"/>
    <w:rsid w:val="00653303"/>
    <w:rsid w:val="00653A42"/>
    <w:rsid w:val="0065482E"/>
    <w:rsid w:val="00654BBE"/>
    <w:rsid w:val="0065501F"/>
    <w:rsid w:val="006558DD"/>
    <w:rsid w:val="00655ADF"/>
    <w:rsid w:val="0065699D"/>
    <w:rsid w:val="006604E3"/>
    <w:rsid w:val="00660E2C"/>
    <w:rsid w:val="00661665"/>
    <w:rsid w:val="00661690"/>
    <w:rsid w:val="00661795"/>
    <w:rsid w:val="00661D44"/>
    <w:rsid w:val="0066227C"/>
    <w:rsid w:val="0066287B"/>
    <w:rsid w:val="00663A66"/>
    <w:rsid w:val="00663EB7"/>
    <w:rsid w:val="006642EF"/>
    <w:rsid w:val="00664C4A"/>
    <w:rsid w:val="00664FC7"/>
    <w:rsid w:val="00666419"/>
    <w:rsid w:val="006669FA"/>
    <w:rsid w:val="006671FE"/>
    <w:rsid w:val="0066729D"/>
    <w:rsid w:val="00667475"/>
    <w:rsid w:val="006674DB"/>
    <w:rsid w:val="006703E6"/>
    <w:rsid w:val="00670742"/>
    <w:rsid w:val="00670B1D"/>
    <w:rsid w:val="006716B5"/>
    <w:rsid w:val="0067234D"/>
    <w:rsid w:val="006723A5"/>
    <w:rsid w:val="0067286D"/>
    <w:rsid w:val="00673142"/>
    <w:rsid w:val="00673F6B"/>
    <w:rsid w:val="0067455A"/>
    <w:rsid w:val="00674A6F"/>
    <w:rsid w:val="00674AC5"/>
    <w:rsid w:val="0067535A"/>
    <w:rsid w:val="00675BF1"/>
    <w:rsid w:val="00676892"/>
    <w:rsid w:val="00677735"/>
    <w:rsid w:val="00677747"/>
    <w:rsid w:val="006802CE"/>
    <w:rsid w:val="006808A4"/>
    <w:rsid w:val="00680EDE"/>
    <w:rsid w:val="00681A41"/>
    <w:rsid w:val="006821FD"/>
    <w:rsid w:val="0068256E"/>
    <w:rsid w:val="00683AFE"/>
    <w:rsid w:val="00683CF5"/>
    <w:rsid w:val="00684151"/>
    <w:rsid w:val="006844F4"/>
    <w:rsid w:val="00684C0A"/>
    <w:rsid w:val="006856A5"/>
    <w:rsid w:val="00686128"/>
    <w:rsid w:val="00686C8A"/>
    <w:rsid w:val="00686F24"/>
    <w:rsid w:val="00687484"/>
    <w:rsid w:val="0068761C"/>
    <w:rsid w:val="006879A7"/>
    <w:rsid w:val="006905C1"/>
    <w:rsid w:val="00691553"/>
    <w:rsid w:val="006927F3"/>
    <w:rsid w:val="00692B4A"/>
    <w:rsid w:val="00693178"/>
    <w:rsid w:val="00693CBC"/>
    <w:rsid w:val="00693E99"/>
    <w:rsid w:val="006949A1"/>
    <w:rsid w:val="0069518F"/>
    <w:rsid w:val="00695B7E"/>
    <w:rsid w:val="006961FA"/>
    <w:rsid w:val="00696343"/>
    <w:rsid w:val="006A0164"/>
    <w:rsid w:val="006A0862"/>
    <w:rsid w:val="006A0F79"/>
    <w:rsid w:val="006A2087"/>
    <w:rsid w:val="006A3239"/>
    <w:rsid w:val="006A35C8"/>
    <w:rsid w:val="006A3BD3"/>
    <w:rsid w:val="006A460D"/>
    <w:rsid w:val="006A4C4A"/>
    <w:rsid w:val="006A58D7"/>
    <w:rsid w:val="006A5BDC"/>
    <w:rsid w:val="006A6A39"/>
    <w:rsid w:val="006A7404"/>
    <w:rsid w:val="006B0101"/>
    <w:rsid w:val="006B05F1"/>
    <w:rsid w:val="006B1990"/>
    <w:rsid w:val="006B1AE4"/>
    <w:rsid w:val="006B22FC"/>
    <w:rsid w:val="006B2569"/>
    <w:rsid w:val="006B25DB"/>
    <w:rsid w:val="006B2EAA"/>
    <w:rsid w:val="006B3E66"/>
    <w:rsid w:val="006B3FC2"/>
    <w:rsid w:val="006B4324"/>
    <w:rsid w:val="006B5883"/>
    <w:rsid w:val="006B643F"/>
    <w:rsid w:val="006B6D9E"/>
    <w:rsid w:val="006B6F93"/>
    <w:rsid w:val="006B72B4"/>
    <w:rsid w:val="006B7513"/>
    <w:rsid w:val="006B7B3A"/>
    <w:rsid w:val="006B7C3C"/>
    <w:rsid w:val="006C04E1"/>
    <w:rsid w:val="006C12D0"/>
    <w:rsid w:val="006C1DAC"/>
    <w:rsid w:val="006C273D"/>
    <w:rsid w:val="006C2757"/>
    <w:rsid w:val="006C3781"/>
    <w:rsid w:val="006C4D57"/>
    <w:rsid w:val="006C5636"/>
    <w:rsid w:val="006C57EB"/>
    <w:rsid w:val="006C5AD0"/>
    <w:rsid w:val="006C5B9B"/>
    <w:rsid w:val="006C6637"/>
    <w:rsid w:val="006C6C81"/>
    <w:rsid w:val="006C6E37"/>
    <w:rsid w:val="006C7B0E"/>
    <w:rsid w:val="006D07A2"/>
    <w:rsid w:val="006D0DC1"/>
    <w:rsid w:val="006D1746"/>
    <w:rsid w:val="006D215E"/>
    <w:rsid w:val="006D3032"/>
    <w:rsid w:val="006D42CA"/>
    <w:rsid w:val="006D4A1B"/>
    <w:rsid w:val="006D527B"/>
    <w:rsid w:val="006D669C"/>
    <w:rsid w:val="006D7148"/>
    <w:rsid w:val="006D78E5"/>
    <w:rsid w:val="006E042F"/>
    <w:rsid w:val="006E0F78"/>
    <w:rsid w:val="006E10ED"/>
    <w:rsid w:val="006E1433"/>
    <w:rsid w:val="006E19E0"/>
    <w:rsid w:val="006E277F"/>
    <w:rsid w:val="006E2C1F"/>
    <w:rsid w:val="006E3D14"/>
    <w:rsid w:val="006E51DD"/>
    <w:rsid w:val="006E5AA5"/>
    <w:rsid w:val="006E5E9E"/>
    <w:rsid w:val="006E5EC4"/>
    <w:rsid w:val="006E703E"/>
    <w:rsid w:val="006E73E6"/>
    <w:rsid w:val="006E79B0"/>
    <w:rsid w:val="006F009A"/>
    <w:rsid w:val="006F0125"/>
    <w:rsid w:val="006F0903"/>
    <w:rsid w:val="006F19A9"/>
    <w:rsid w:val="006F2EAC"/>
    <w:rsid w:val="006F3025"/>
    <w:rsid w:val="006F36A1"/>
    <w:rsid w:val="006F36DE"/>
    <w:rsid w:val="006F4758"/>
    <w:rsid w:val="006F592D"/>
    <w:rsid w:val="006F5A08"/>
    <w:rsid w:val="006F6827"/>
    <w:rsid w:val="006F689B"/>
    <w:rsid w:val="006F698F"/>
    <w:rsid w:val="006F7B6C"/>
    <w:rsid w:val="006F7F0F"/>
    <w:rsid w:val="00700201"/>
    <w:rsid w:val="007010F1"/>
    <w:rsid w:val="0070188D"/>
    <w:rsid w:val="007018B4"/>
    <w:rsid w:val="007018F7"/>
    <w:rsid w:val="007032B5"/>
    <w:rsid w:val="00703412"/>
    <w:rsid w:val="00703708"/>
    <w:rsid w:val="007048E3"/>
    <w:rsid w:val="00705F78"/>
    <w:rsid w:val="007063A5"/>
    <w:rsid w:val="00706C25"/>
    <w:rsid w:val="007072E0"/>
    <w:rsid w:val="0070747F"/>
    <w:rsid w:val="00707CF7"/>
    <w:rsid w:val="00710D96"/>
    <w:rsid w:val="00711389"/>
    <w:rsid w:val="00711F10"/>
    <w:rsid w:val="00711F5E"/>
    <w:rsid w:val="007126FB"/>
    <w:rsid w:val="0071344E"/>
    <w:rsid w:val="00713DE0"/>
    <w:rsid w:val="00713E12"/>
    <w:rsid w:val="00714417"/>
    <w:rsid w:val="00714D6E"/>
    <w:rsid w:val="007155ED"/>
    <w:rsid w:val="00715B21"/>
    <w:rsid w:val="00715D9C"/>
    <w:rsid w:val="00716CFD"/>
    <w:rsid w:val="00716F2F"/>
    <w:rsid w:val="00717380"/>
    <w:rsid w:val="0071746F"/>
    <w:rsid w:val="0071747D"/>
    <w:rsid w:val="00717726"/>
    <w:rsid w:val="007210ED"/>
    <w:rsid w:val="007227BD"/>
    <w:rsid w:val="0072325E"/>
    <w:rsid w:val="00723D28"/>
    <w:rsid w:val="007240B6"/>
    <w:rsid w:val="007248D1"/>
    <w:rsid w:val="00724F08"/>
    <w:rsid w:val="00724FEF"/>
    <w:rsid w:val="0072674F"/>
    <w:rsid w:val="0072711D"/>
    <w:rsid w:val="0073033D"/>
    <w:rsid w:val="00731446"/>
    <w:rsid w:val="0073194C"/>
    <w:rsid w:val="00731D93"/>
    <w:rsid w:val="007321CB"/>
    <w:rsid w:val="00732C6F"/>
    <w:rsid w:val="00733732"/>
    <w:rsid w:val="00733783"/>
    <w:rsid w:val="00733A79"/>
    <w:rsid w:val="00733C03"/>
    <w:rsid w:val="00736199"/>
    <w:rsid w:val="0073636B"/>
    <w:rsid w:val="0073707D"/>
    <w:rsid w:val="00737132"/>
    <w:rsid w:val="007375EB"/>
    <w:rsid w:val="00737C0E"/>
    <w:rsid w:val="00740D35"/>
    <w:rsid w:val="00741138"/>
    <w:rsid w:val="007418AF"/>
    <w:rsid w:val="007422EA"/>
    <w:rsid w:val="0074258C"/>
    <w:rsid w:val="00743EED"/>
    <w:rsid w:val="0074497E"/>
    <w:rsid w:val="00745AA1"/>
    <w:rsid w:val="0074607B"/>
    <w:rsid w:val="00746A4E"/>
    <w:rsid w:val="0074741A"/>
    <w:rsid w:val="00747563"/>
    <w:rsid w:val="00750305"/>
    <w:rsid w:val="007509C2"/>
    <w:rsid w:val="00750FB6"/>
    <w:rsid w:val="007516F9"/>
    <w:rsid w:val="00751C09"/>
    <w:rsid w:val="0075211A"/>
    <w:rsid w:val="0075301D"/>
    <w:rsid w:val="0075339A"/>
    <w:rsid w:val="00753D2F"/>
    <w:rsid w:val="00753F5F"/>
    <w:rsid w:val="007544E1"/>
    <w:rsid w:val="00756224"/>
    <w:rsid w:val="007567E5"/>
    <w:rsid w:val="00760D8C"/>
    <w:rsid w:val="00760FC9"/>
    <w:rsid w:val="00761A61"/>
    <w:rsid w:val="00761F09"/>
    <w:rsid w:val="00761F53"/>
    <w:rsid w:val="007625E2"/>
    <w:rsid w:val="007629DD"/>
    <w:rsid w:val="00762C02"/>
    <w:rsid w:val="00762F49"/>
    <w:rsid w:val="0076312D"/>
    <w:rsid w:val="007636A7"/>
    <w:rsid w:val="00763E16"/>
    <w:rsid w:val="00764897"/>
    <w:rsid w:val="0076581C"/>
    <w:rsid w:val="0076586C"/>
    <w:rsid w:val="00765A6E"/>
    <w:rsid w:val="00766253"/>
    <w:rsid w:val="00766B8B"/>
    <w:rsid w:val="00766EE0"/>
    <w:rsid w:val="00766FF4"/>
    <w:rsid w:val="0076787C"/>
    <w:rsid w:val="007702AC"/>
    <w:rsid w:val="007702CE"/>
    <w:rsid w:val="00770578"/>
    <w:rsid w:val="00770900"/>
    <w:rsid w:val="00770C6F"/>
    <w:rsid w:val="007714C1"/>
    <w:rsid w:val="00771547"/>
    <w:rsid w:val="00771CF0"/>
    <w:rsid w:val="00772AAF"/>
    <w:rsid w:val="00772FCA"/>
    <w:rsid w:val="007734B5"/>
    <w:rsid w:val="007735B9"/>
    <w:rsid w:val="00774255"/>
    <w:rsid w:val="00775480"/>
    <w:rsid w:val="007760B1"/>
    <w:rsid w:val="007766C5"/>
    <w:rsid w:val="00777FE5"/>
    <w:rsid w:val="007803F1"/>
    <w:rsid w:val="00782604"/>
    <w:rsid w:val="00783604"/>
    <w:rsid w:val="00783F5D"/>
    <w:rsid w:val="007848C1"/>
    <w:rsid w:val="0078506A"/>
    <w:rsid w:val="0078519B"/>
    <w:rsid w:val="007854C2"/>
    <w:rsid w:val="00786EF3"/>
    <w:rsid w:val="00787C6A"/>
    <w:rsid w:val="007905C6"/>
    <w:rsid w:val="00790AF8"/>
    <w:rsid w:val="00790C8C"/>
    <w:rsid w:val="00790E18"/>
    <w:rsid w:val="0079115F"/>
    <w:rsid w:val="00792B58"/>
    <w:rsid w:val="00793669"/>
    <w:rsid w:val="00794365"/>
    <w:rsid w:val="007944A0"/>
    <w:rsid w:val="0079642F"/>
    <w:rsid w:val="00796ADB"/>
    <w:rsid w:val="00797875"/>
    <w:rsid w:val="00797D00"/>
    <w:rsid w:val="007A0D52"/>
    <w:rsid w:val="007A1358"/>
    <w:rsid w:val="007A1503"/>
    <w:rsid w:val="007A1632"/>
    <w:rsid w:val="007A167B"/>
    <w:rsid w:val="007A2E67"/>
    <w:rsid w:val="007A3373"/>
    <w:rsid w:val="007A3DCE"/>
    <w:rsid w:val="007A51E9"/>
    <w:rsid w:val="007A5897"/>
    <w:rsid w:val="007A5987"/>
    <w:rsid w:val="007A5EFC"/>
    <w:rsid w:val="007A7BBD"/>
    <w:rsid w:val="007B019B"/>
    <w:rsid w:val="007B0D71"/>
    <w:rsid w:val="007B155C"/>
    <w:rsid w:val="007B1659"/>
    <w:rsid w:val="007B26B5"/>
    <w:rsid w:val="007B26C9"/>
    <w:rsid w:val="007B300C"/>
    <w:rsid w:val="007B327A"/>
    <w:rsid w:val="007B41DB"/>
    <w:rsid w:val="007B4DCB"/>
    <w:rsid w:val="007B4F50"/>
    <w:rsid w:val="007B563F"/>
    <w:rsid w:val="007B6D1B"/>
    <w:rsid w:val="007B6DFD"/>
    <w:rsid w:val="007B72D8"/>
    <w:rsid w:val="007B7E63"/>
    <w:rsid w:val="007C1402"/>
    <w:rsid w:val="007C1475"/>
    <w:rsid w:val="007C1B26"/>
    <w:rsid w:val="007C22F4"/>
    <w:rsid w:val="007C42C4"/>
    <w:rsid w:val="007C4380"/>
    <w:rsid w:val="007C473C"/>
    <w:rsid w:val="007C5260"/>
    <w:rsid w:val="007C55C0"/>
    <w:rsid w:val="007C5CDF"/>
    <w:rsid w:val="007C5FAA"/>
    <w:rsid w:val="007C6A8E"/>
    <w:rsid w:val="007D055B"/>
    <w:rsid w:val="007D0744"/>
    <w:rsid w:val="007D0C5E"/>
    <w:rsid w:val="007D0EFE"/>
    <w:rsid w:val="007D1157"/>
    <w:rsid w:val="007D4E51"/>
    <w:rsid w:val="007D5363"/>
    <w:rsid w:val="007D5962"/>
    <w:rsid w:val="007D65E6"/>
    <w:rsid w:val="007D695D"/>
    <w:rsid w:val="007D6C07"/>
    <w:rsid w:val="007D6D2E"/>
    <w:rsid w:val="007D7994"/>
    <w:rsid w:val="007E0724"/>
    <w:rsid w:val="007E2B59"/>
    <w:rsid w:val="007E2DFA"/>
    <w:rsid w:val="007E3387"/>
    <w:rsid w:val="007E38EC"/>
    <w:rsid w:val="007E3DEA"/>
    <w:rsid w:val="007E4A6F"/>
    <w:rsid w:val="007E5732"/>
    <w:rsid w:val="007E5B10"/>
    <w:rsid w:val="007E75B8"/>
    <w:rsid w:val="007F007A"/>
    <w:rsid w:val="007F025B"/>
    <w:rsid w:val="007F0959"/>
    <w:rsid w:val="007F0B8F"/>
    <w:rsid w:val="007F2171"/>
    <w:rsid w:val="007F22A2"/>
    <w:rsid w:val="007F2F19"/>
    <w:rsid w:val="007F41BF"/>
    <w:rsid w:val="007F49EE"/>
    <w:rsid w:val="007F5880"/>
    <w:rsid w:val="007F5F5E"/>
    <w:rsid w:val="007F64D3"/>
    <w:rsid w:val="007F6A56"/>
    <w:rsid w:val="007F717C"/>
    <w:rsid w:val="007F7224"/>
    <w:rsid w:val="007F764A"/>
    <w:rsid w:val="00800241"/>
    <w:rsid w:val="00800D28"/>
    <w:rsid w:val="00800DB2"/>
    <w:rsid w:val="00800EFA"/>
    <w:rsid w:val="0080178B"/>
    <w:rsid w:val="008021D1"/>
    <w:rsid w:val="0080222E"/>
    <w:rsid w:val="00802371"/>
    <w:rsid w:val="00802E1F"/>
    <w:rsid w:val="00803023"/>
    <w:rsid w:val="008030B7"/>
    <w:rsid w:val="00803261"/>
    <w:rsid w:val="00804485"/>
    <w:rsid w:val="00805109"/>
    <w:rsid w:val="00806837"/>
    <w:rsid w:val="00806C04"/>
    <w:rsid w:val="00806D39"/>
    <w:rsid w:val="0080700A"/>
    <w:rsid w:val="0080707B"/>
    <w:rsid w:val="008071D6"/>
    <w:rsid w:val="008100E6"/>
    <w:rsid w:val="00810D02"/>
    <w:rsid w:val="00810E5A"/>
    <w:rsid w:val="00810E89"/>
    <w:rsid w:val="00811372"/>
    <w:rsid w:val="008121E9"/>
    <w:rsid w:val="0081291D"/>
    <w:rsid w:val="0081308C"/>
    <w:rsid w:val="0081335D"/>
    <w:rsid w:val="008142E1"/>
    <w:rsid w:val="00815133"/>
    <w:rsid w:val="008168B2"/>
    <w:rsid w:val="00816AA0"/>
    <w:rsid w:val="008170A6"/>
    <w:rsid w:val="008175E4"/>
    <w:rsid w:val="00817BCE"/>
    <w:rsid w:val="00820AAA"/>
    <w:rsid w:val="00821228"/>
    <w:rsid w:val="00821433"/>
    <w:rsid w:val="0082166B"/>
    <w:rsid w:val="00821D3F"/>
    <w:rsid w:val="00821D64"/>
    <w:rsid w:val="00821F00"/>
    <w:rsid w:val="00822C54"/>
    <w:rsid w:val="00823811"/>
    <w:rsid w:val="00823B30"/>
    <w:rsid w:val="00825A10"/>
    <w:rsid w:val="00825A99"/>
    <w:rsid w:val="0082741B"/>
    <w:rsid w:val="00830BE1"/>
    <w:rsid w:val="008310B0"/>
    <w:rsid w:val="008312D9"/>
    <w:rsid w:val="00832FB8"/>
    <w:rsid w:val="008331DA"/>
    <w:rsid w:val="0083327E"/>
    <w:rsid w:val="00833618"/>
    <w:rsid w:val="008354DF"/>
    <w:rsid w:val="00835C79"/>
    <w:rsid w:val="00835FC1"/>
    <w:rsid w:val="00836186"/>
    <w:rsid w:val="00837602"/>
    <w:rsid w:val="008378BA"/>
    <w:rsid w:val="00837FE9"/>
    <w:rsid w:val="00840D51"/>
    <w:rsid w:val="00841517"/>
    <w:rsid w:val="00841D6B"/>
    <w:rsid w:val="00841DDC"/>
    <w:rsid w:val="00842108"/>
    <w:rsid w:val="00842E45"/>
    <w:rsid w:val="00842E5F"/>
    <w:rsid w:val="00843EAE"/>
    <w:rsid w:val="008440B4"/>
    <w:rsid w:val="008445AE"/>
    <w:rsid w:val="00845CF7"/>
    <w:rsid w:val="00846202"/>
    <w:rsid w:val="00847261"/>
    <w:rsid w:val="00847807"/>
    <w:rsid w:val="008503D4"/>
    <w:rsid w:val="00850888"/>
    <w:rsid w:val="008509A9"/>
    <w:rsid w:val="0085126A"/>
    <w:rsid w:val="0085162B"/>
    <w:rsid w:val="00851BF9"/>
    <w:rsid w:val="00855F25"/>
    <w:rsid w:val="00856111"/>
    <w:rsid w:val="008564EC"/>
    <w:rsid w:val="00856535"/>
    <w:rsid w:val="0085694A"/>
    <w:rsid w:val="00856C6F"/>
    <w:rsid w:val="00857AB8"/>
    <w:rsid w:val="00860380"/>
    <w:rsid w:val="008608A0"/>
    <w:rsid w:val="00861034"/>
    <w:rsid w:val="00862129"/>
    <w:rsid w:val="00862FD9"/>
    <w:rsid w:val="00863256"/>
    <w:rsid w:val="0086550A"/>
    <w:rsid w:val="00865A80"/>
    <w:rsid w:val="00866575"/>
    <w:rsid w:val="0086659D"/>
    <w:rsid w:val="00866BB4"/>
    <w:rsid w:val="0086708D"/>
    <w:rsid w:val="00867246"/>
    <w:rsid w:val="00867AF4"/>
    <w:rsid w:val="00867B57"/>
    <w:rsid w:val="00867CBF"/>
    <w:rsid w:val="00867E1F"/>
    <w:rsid w:val="008702F1"/>
    <w:rsid w:val="008704CA"/>
    <w:rsid w:val="00870D1C"/>
    <w:rsid w:val="008719E6"/>
    <w:rsid w:val="00872955"/>
    <w:rsid w:val="00872DEF"/>
    <w:rsid w:val="00873AE0"/>
    <w:rsid w:val="00874DAE"/>
    <w:rsid w:val="008756BF"/>
    <w:rsid w:val="00877194"/>
    <w:rsid w:val="00877210"/>
    <w:rsid w:val="00877B92"/>
    <w:rsid w:val="008804CB"/>
    <w:rsid w:val="00880CBC"/>
    <w:rsid w:val="00880E10"/>
    <w:rsid w:val="00880F9D"/>
    <w:rsid w:val="00881132"/>
    <w:rsid w:val="00881448"/>
    <w:rsid w:val="00881B05"/>
    <w:rsid w:val="0088210C"/>
    <w:rsid w:val="00882145"/>
    <w:rsid w:val="008821B2"/>
    <w:rsid w:val="008821DD"/>
    <w:rsid w:val="00882367"/>
    <w:rsid w:val="008826C0"/>
    <w:rsid w:val="00882935"/>
    <w:rsid w:val="00882A9D"/>
    <w:rsid w:val="00883884"/>
    <w:rsid w:val="008858A0"/>
    <w:rsid w:val="00886D47"/>
    <w:rsid w:val="00886D8E"/>
    <w:rsid w:val="00886DFA"/>
    <w:rsid w:val="008870C9"/>
    <w:rsid w:val="008875BD"/>
    <w:rsid w:val="008877C8"/>
    <w:rsid w:val="008908BE"/>
    <w:rsid w:val="00891CC3"/>
    <w:rsid w:val="0089264A"/>
    <w:rsid w:val="008927FA"/>
    <w:rsid w:val="00892A97"/>
    <w:rsid w:val="008936F3"/>
    <w:rsid w:val="0089437F"/>
    <w:rsid w:val="008944AE"/>
    <w:rsid w:val="008948BF"/>
    <w:rsid w:val="00894A77"/>
    <w:rsid w:val="00894F4A"/>
    <w:rsid w:val="00894FB1"/>
    <w:rsid w:val="00895B3E"/>
    <w:rsid w:val="0089606F"/>
    <w:rsid w:val="008963F1"/>
    <w:rsid w:val="00896C4D"/>
    <w:rsid w:val="0089712F"/>
    <w:rsid w:val="008972B9"/>
    <w:rsid w:val="008979A6"/>
    <w:rsid w:val="008A14CD"/>
    <w:rsid w:val="008A1967"/>
    <w:rsid w:val="008A203C"/>
    <w:rsid w:val="008A239E"/>
    <w:rsid w:val="008A2B1B"/>
    <w:rsid w:val="008A3A03"/>
    <w:rsid w:val="008A4D23"/>
    <w:rsid w:val="008A4D68"/>
    <w:rsid w:val="008A4F8C"/>
    <w:rsid w:val="008A546E"/>
    <w:rsid w:val="008A5751"/>
    <w:rsid w:val="008A61C3"/>
    <w:rsid w:val="008A73A9"/>
    <w:rsid w:val="008A749B"/>
    <w:rsid w:val="008B0A54"/>
    <w:rsid w:val="008B1D6B"/>
    <w:rsid w:val="008B2EEB"/>
    <w:rsid w:val="008B34B9"/>
    <w:rsid w:val="008B4650"/>
    <w:rsid w:val="008B4D85"/>
    <w:rsid w:val="008B5506"/>
    <w:rsid w:val="008B5ACC"/>
    <w:rsid w:val="008B5D50"/>
    <w:rsid w:val="008B707E"/>
    <w:rsid w:val="008B744B"/>
    <w:rsid w:val="008B775C"/>
    <w:rsid w:val="008B7D89"/>
    <w:rsid w:val="008C0A78"/>
    <w:rsid w:val="008C1E50"/>
    <w:rsid w:val="008C21DE"/>
    <w:rsid w:val="008C26CA"/>
    <w:rsid w:val="008C2C60"/>
    <w:rsid w:val="008C4A4C"/>
    <w:rsid w:val="008C4B6F"/>
    <w:rsid w:val="008C4C73"/>
    <w:rsid w:val="008C65C1"/>
    <w:rsid w:val="008C722C"/>
    <w:rsid w:val="008D08E4"/>
    <w:rsid w:val="008D1CED"/>
    <w:rsid w:val="008D29CC"/>
    <w:rsid w:val="008D2B92"/>
    <w:rsid w:val="008D3B49"/>
    <w:rsid w:val="008D3C0A"/>
    <w:rsid w:val="008D3D9E"/>
    <w:rsid w:val="008D416B"/>
    <w:rsid w:val="008D45D2"/>
    <w:rsid w:val="008D493E"/>
    <w:rsid w:val="008D49EB"/>
    <w:rsid w:val="008D5365"/>
    <w:rsid w:val="008D5CC6"/>
    <w:rsid w:val="008D7274"/>
    <w:rsid w:val="008D74B4"/>
    <w:rsid w:val="008D7501"/>
    <w:rsid w:val="008E00CD"/>
    <w:rsid w:val="008E085C"/>
    <w:rsid w:val="008E0A4D"/>
    <w:rsid w:val="008E0F78"/>
    <w:rsid w:val="008E1819"/>
    <w:rsid w:val="008E1AA0"/>
    <w:rsid w:val="008E1BA1"/>
    <w:rsid w:val="008E1BBA"/>
    <w:rsid w:val="008E25D6"/>
    <w:rsid w:val="008E3E54"/>
    <w:rsid w:val="008E4761"/>
    <w:rsid w:val="008E4B5D"/>
    <w:rsid w:val="008E724A"/>
    <w:rsid w:val="008F0B8A"/>
    <w:rsid w:val="008F0DFF"/>
    <w:rsid w:val="008F1F24"/>
    <w:rsid w:val="008F220C"/>
    <w:rsid w:val="008F2414"/>
    <w:rsid w:val="008F2534"/>
    <w:rsid w:val="008F25F3"/>
    <w:rsid w:val="008F26A6"/>
    <w:rsid w:val="008F412A"/>
    <w:rsid w:val="008F4480"/>
    <w:rsid w:val="008F64E0"/>
    <w:rsid w:val="008F7697"/>
    <w:rsid w:val="008F7858"/>
    <w:rsid w:val="008F7ED6"/>
    <w:rsid w:val="00900451"/>
    <w:rsid w:val="009009AA"/>
    <w:rsid w:val="009022AF"/>
    <w:rsid w:val="009027F9"/>
    <w:rsid w:val="00902E21"/>
    <w:rsid w:val="00902E7D"/>
    <w:rsid w:val="0090380A"/>
    <w:rsid w:val="00903DCB"/>
    <w:rsid w:val="00903E0D"/>
    <w:rsid w:val="00904003"/>
    <w:rsid w:val="00904025"/>
    <w:rsid w:val="00904113"/>
    <w:rsid w:val="00904402"/>
    <w:rsid w:val="00904F45"/>
    <w:rsid w:val="00904FA1"/>
    <w:rsid w:val="00906507"/>
    <w:rsid w:val="0090695B"/>
    <w:rsid w:val="009072CF"/>
    <w:rsid w:val="00907353"/>
    <w:rsid w:val="00912949"/>
    <w:rsid w:val="00912DFF"/>
    <w:rsid w:val="0091325F"/>
    <w:rsid w:val="00913855"/>
    <w:rsid w:val="00913B2D"/>
    <w:rsid w:val="00913CE8"/>
    <w:rsid w:val="00914DB6"/>
    <w:rsid w:val="0091597D"/>
    <w:rsid w:val="00915AD2"/>
    <w:rsid w:val="00916678"/>
    <w:rsid w:val="00916BB2"/>
    <w:rsid w:val="00916D3F"/>
    <w:rsid w:val="00916E77"/>
    <w:rsid w:val="009178FA"/>
    <w:rsid w:val="00921428"/>
    <w:rsid w:val="009223F8"/>
    <w:rsid w:val="00923621"/>
    <w:rsid w:val="00923AC4"/>
    <w:rsid w:val="00923C53"/>
    <w:rsid w:val="009248EE"/>
    <w:rsid w:val="00925119"/>
    <w:rsid w:val="00925211"/>
    <w:rsid w:val="009254F9"/>
    <w:rsid w:val="009258C2"/>
    <w:rsid w:val="00926869"/>
    <w:rsid w:val="009268B3"/>
    <w:rsid w:val="00927244"/>
    <w:rsid w:val="00927A18"/>
    <w:rsid w:val="00930119"/>
    <w:rsid w:val="00930918"/>
    <w:rsid w:val="00930EE9"/>
    <w:rsid w:val="00931026"/>
    <w:rsid w:val="00931076"/>
    <w:rsid w:val="00931A1D"/>
    <w:rsid w:val="00931D8E"/>
    <w:rsid w:val="009320DB"/>
    <w:rsid w:val="009320DD"/>
    <w:rsid w:val="009328E7"/>
    <w:rsid w:val="00932F92"/>
    <w:rsid w:val="00934092"/>
    <w:rsid w:val="00935C3D"/>
    <w:rsid w:val="0093618C"/>
    <w:rsid w:val="0093699E"/>
    <w:rsid w:val="0093773E"/>
    <w:rsid w:val="00937DF6"/>
    <w:rsid w:val="00937EA3"/>
    <w:rsid w:val="00940511"/>
    <w:rsid w:val="00940C13"/>
    <w:rsid w:val="00940C60"/>
    <w:rsid w:val="00941548"/>
    <w:rsid w:val="00941790"/>
    <w:rsid w:val="0094179C"/>
    <w:rsid w:val="00941E5D"/>
    <w:rsid w:val="00942269"/>
    <w:rsid w:val="009428E7"/>
    <w:rsid w:val="00942B8A"/>
    <w:rsid w:val="00942D7A"/>
    <w:rsid w:val="00943178"/>
    <w:rsid w:val="009433BF"/>
    <w:rsid w:val="0094414A"/>
    <w:rsid w:val="009444C4"/>
    <w:rsid w:val="00944B7C"/>
    <w:rsid w:val="00945828"/>
    <w:rsid w:val="00945D5E"/>
    <w:rsid w:val="00945FEA"/>
    <w:rsid w:val="009470D9"/>
    <w:rsid w:val="00950CF2"/>
    <w:rsid w:val="00950D0B"/>
    <w:rsid w:val="009513A6"/>
    <w:rsid w:val="009519E8"/>
    <w:rsid w:val="00951C13"/>
    <w:rsid w:val="009520D4"/>
    <w:rsid w:val="009527BC"/>
    <w:rsid w:val="00952EDC"/>
    <w:rsid w:val="0095340E"/>
    <w:rsid w:val="00953470"/>
    <w:rsid w:val="009535C8"/>
    <w:rsid w:val="00953E09"/>
    <w:rsid w:val="009547C8"/>
    <w:rsid w:val="00954862"/>
    <w:rsid w:val="00955886"/>
    <w:rsid w:val="00956538"/>
    <w:rsid w:val="00956BD6"/>
    <w:rsid w:val="00957019"/>
    <w:rsid w:val="00957CB3"/>
    <w:rsid w:val="0096061D"/>
    <w:rsid w:val="00961B36"/>
    <w:rsid w:val="00961EEA"/>
    <w:rsid w:val="00962AB7"/>
    <w:rsid w:val="00962D13"/>
    <w:rsid w:val="00963B12"/>
    <w:rsid w:val="009645E6"/>
    <w:rsid w:val="00964F53"/>
    <w:rsid w:val="0096517D"/>
    <w:rsid w:val="009653D0"/>
    <w:rsid w:val="009670D7"/>
    <w:rsid w:val="00967489"/>
    <w:rsid w:val="00970D3A"/>
    <w:rsid w:val="009713BA"/>
    <w:rsid w:val="00973845"/>
    <w:rsid w:val="00974676"/>
    <w:rsid w:val="009748F1"/>
    <w:rsid w:val="00976738"/>
    <w:rsid w:val="00977394"/>
    <w:rsid w:val="00977593"/>
    <w:rsid w:val="00980030"/>
    <w:rsid w:val="00980430"/>
    <w:rsid w:val="0098047A"/>
    <w:rsid w:val="00981148"/>
    <w:rsid w:val="00981635"/>
    <w:rsid w:val="009826FD"/>
    <w:rsid w:val="009827B5"/>
    <w:rsid w:val="00982F15"/>
    <w:rsid w:val="009837F8"/>
    <w:rsid w:val="00983BC5"/>
    <w:rsid w:val="00983C35"/>
    <w:rsid w:val="00984D2A"/>
    <w:rsid w:val="00985BCC"/>
    <w:rsid w:val="0098708E"/>
    <w:rsid w:val="00987317"/>
    <w:rsid w:val="0099070C"/>
    <w:rsid w:val="00990A98"/>
    <w:rsid w:val="00990EC3"/>
    <w:rsid w:val="00991094"/>
    <w:rsid w:val="0099200F"/>
    <w:rsid w:val="00993B87"/>
    <w:rsid w:val="00994686"/>
    <w:rsid w:val="00994DA3"/>
    <w:rsid w:val="009957B8"/>
    <w:rsid w:val="009965C0"/>
    <w:rsid w:val="0099702A"/>
    <w:rsid w:val="009973DE"/>
    <w:rsid w:val="00997EEF"/>
    <w:rsid w:val="009A1BB1"/>
    <w:rsid w:val="009A26D2"/>
    <w:rsid w:val="009A2978"/>
    <w:rsid w:val="009A30D6"/>
    <w:rsid w:val="009A4D4D"/>
    <w:rsid w:val="009A4F88"/>
    <w:rsid w:val="009A5D0B"/>
    <w:rsid w:val="009A60FB"/>
    <w:rsid w:val="009A64E9"/>
    <w:rsid w:val="009A6B72"/>
    <w:rsid w:val="009A7D79"/>
    <w:rsid w:val="009B067E"/>
    <w:rsid w:val="009B0E89"/>
    <w:rsid w:val="009B22D1"/>
    <w:rsid w:val="009B254D"/>
    <w:rsid w:val="009B3AD4"/>
    <w:rsid w:val="009B4D75"/>
    <w:rsid w:val="009B5199"/>
    <w:rsid w:val="009B5996"/>
    <w:rsid w:val="009B5C61"/>
    <w:rsid w:val="009B7164"/>
    <w:rsid w:val="009B75DC"/>
    <w:rsid w:val="009C08CB"/>
    <w:rsid w:val="009C0C35"/>
    <w:rsid w:val="009C0FAB"/>
    <w:rsid w:val="009C14F6"/>
    <w:rsid w:val="009C28D9"/>
    <w:rsid w:val="009C2FA5"/>
    <w:rsid w:val="009C2FDE"/>
    <w:rsid w:val="009C3A44"/>
    <w:rsid w:val="009C4965"/>
    <w:rsid w:val="009C4BAE"/>
    <w:rsid w:val="009C5023"/>
    <w:rsid w:val="009C5552"/>
    <w:rsid w:val="009C5D70"/>
    <w:rsid w:val="009C6BAF"/>
    <w:rsid w:val="009C70BD"/>
    <w:rsid w:val="009C71CE"/>
    <w:rsid w:val="009D0D76"/>
    <w:rsid w:val="009D1A4B"/>
    <w:rsid w:val="009D2A8A"/>
    <w:rsid w:val="009D2B7C"/>
    <w:rsid w:val="009D320C"/>
    <w:rsid w:val="009D3A93"/>
    <w:rsid w:val="009D3BE5"/>
    <w:rsid w:val="009D3C32"/>
    <w:rsid w:val="009D45B7"/>
    <w:rsid w:val="009D4DA1"/>
    <w:rsid w:val="009D56AF"/>
    <w:rsid w:val="009D5B10"/>
    <w:rsid w:val="009D5BBA"/>
    <w:rsid w:val="009D5E26"/>
    <w:rsid w:val="009D7256"/>
    <w:rsid w:val="009D78A8"/>
    <w:rsid w:val="009D7D46"/>
    <w:rsid w:val="009E0605"/>
    <w:rsid w:val="009E0A8E"/>
    <w:rsid w:val="009E15F4"/>
    <w:rsid w:val="009E2603"/>
    <w:rsid w:val="009E2654"/>
    <w:rsid w:val="009E2CA7"/>
    <w:rsid w:val="009E2F45"/>
    <w:rsid w:val="009E43A8"/>
    <w:rsid w:val="009E4B78"/>
    <w:rsid w:val="009E4C2C"/>
    <w:rsid w:val="009E5EB5"/>
    <w:rsid w:val="009E7B7D"/>
    <w:rsid w:val="009F0062"/>
    <w:rsid w:val="009F10C2"/>
    <w:rsid w:val="009F2DDE"/>
    <w:rsid w:val="009F3345"/>
    <w:rsid w:val="009F366D"/>
    <w:rsid w:val="009F37A2"/>
    <w:rsid w:val="009F4382"/>
    <w:rsid w:val="009F6874"/>
    <w:rsid w:val="009F7139"/>
    <w:rsid w:val="009F799D"/>
    <w:rsid w:val="009F7A7A"/>
    <w:rsid w:val="009F7AAC"/>
    <w:rsid w:val="009F7EF4"/>
    <w:rsid w:val="00A0046A"/>
    <w:rsid w:val="00A0057E"/>
    <w:rsid w:val="00A01461"/>
    <w:rsid w:val="00A016AC"/>
    <w:rsid w:val="00A01EED"/>
    <w:rsid w:val="00A025E1"/>
    <w:rsid w:val="00A03174"/>
    <w:rsid w:val="00A03B10"/>
    <w:rsid w:val="00A04548"/>
    <w:rsid w:val="00A050DE"/>
    <w:rsid w:val="00A05112"/>
    <w:rsid w:val="00A055B7"/>
    <w:rsid w:val="00A0585C"/>
    <w:rsid w:val="00A06056"/>
    <w:rsid w:val="00A0673A"/>
    <w:rsid w:val="00A0774C"/>
    <w:rsid w:val="00A07C59"/>
    <w:rsid w:val="00A102F1"/>
    <w:rsid w:val="00A11BF4"/>
    <w:rsid w:val="00A120AC"/>
    <w:rsid w:val="00A1304F"/>
    <w:rsid w:val="00A14255"/>
    <w:rsid w:val="00A14458"/>
    <w:rsid w:val="00A144C6"/>
    <w:rsid w:val="00A14CA8"/>
    <w:rsid w:val="00A15036"/>
    <w:rsid w:val="00A15793"/>
    <w:rsid w:val="00A163A3"/>
    <w:rsid w:val="00A16807"/>
    <w:rsid w:val="00A209C8"/>
    <w:rsid w:val="00A21062"/>
    <w:rsid w:val="00A21897"/>
    <w:rsid w:val="00A2215B"/>
    <w:rsid w:val="00A2241A"/>
    <w:rsid w:val="00A225D9"/>
    <w:rsid w:val="00A239E9"/>
    <w:rsid w:val="00A24439"/>
    <w:rsid w:val="00A25424"/>
    <w:rsid w:val="00A2582C"/>
    <w:rsid w:val="00A2614D"/>
    <w:rsid w:val="00A2706A"/>
    <w:rsid w:val="00A270DE"/>
    <w:rsid w:val="00A27127"/>
    <w:rsid w:val="00A2777B"/>
    <w:rsid w:val="00A27FEE"/>
    <w:rsid w:val="00A30406"/>
    <w:rsid w:val="00A31159"/>
    <w:rsid w:val="00A318C5"/>
    <w:rsid w:val="00A319FE"/>
    <w:rsid w:val="00A31C34"/>
    <w:rsid w:val="00A3373D"/>
    <w:rsid w:val="00A342D2"/>
    <w:rsid w:val="00A34E15"/>
    <w:rsid w:val="00A35453"/>
    <w:rsid w:val="00A354A4"/>
    <w:rsid w:val="00A35D38"/>
    <w:rsid w:val="00A36183"/>
    <w:rsid w:val="00A36F3A"/>
    <w:rsid w:val="00A372B7"/>
    <w:rsid w:val="00A37F80"/>
    <w:rsid w:val="00A40690"/>
    <w:rsid w:val="00A4093E"/>
    <w:rsid w:val="00A4123F"/>
    <w:rsid w:val="00A4171D"/>
    <w:rsid w:val="00A41782"/>
    <w:rsid w:val="00A4272E"/>
    <w:rsid w:val="00A42758"/>
    <w:rsid w:val="00A42A44"/>
    <w:rsid w:val="00A42D78"/>
    <w:rsid w:val="00A432A0"/>
    <w:rsid w:val="00A4493C"/>
    <w:rsid w:val="00A44BAA"/>
    <w:rsid w:val="00A509AF"/>
    <w:rsid w:val="00A50EC6"/>
    <w:rsid w:val="00A512DC"/>
    <w:rsid w:val="00A5138C"/>
    <w:rsid w:val="00A5270E"/>
    <w:rsid w:val="00A52B10"/>
    <w:rsid w:val="00A52CE7"/>
    <w:rsid w:val="00A5311B"/>
    <w:rsid w:val="00A53D81"/>
    <w:rsid w:val="00A5462F"/>
    <w:rsid w:val="00A55697"/>
    <w:rsid w:val="00A556E5"/>
    <w:rsid w:val="00A55B95"/>
    <w:rsid w:val="00A55CD8"/>
    <w:rsid w:val="00A55E35"/>
    <w:rsid w:val="00A56AEC"/>
    <w:rsid w:val="00A576F8"/>
    <w:rsid w:val="00A57805"/>
    <w:rsid w:val="00A57A8B"/>
    <w:rsid w:val="00A57D47"/>
    <w:rsid w:val="00A605E9"/>
    <w:rsid w:val="00A62CA7"/>
    <w:rsid w:val="00A632B0"/>
    <w:rsid w:val="00A63A26"/>
    <w:rsid w:val="00A63D17"/>
    <w:rsid w:val="00A64CCD"/>
    <w:rsid w:val="00A64FF5"/>
    <w:rsid w:val="00A6571D"/>
    <w:rsid w:val="00A65C7D"/>
    <w:rsid w:val="00A66DC1"/>
    <w:rsid w:val="00A67F98"/>
    <w:rsid w:val="00A70540"/>
    <w:rsid w:val="00A70724"/>
    <w:rsid w:val="00A70771"/>
    <w:rsid w:val="00A70B96"/>
    <w:rsid w:val="00A70CA4"/>
    <w:rsid w:val="00A712E2"/>
    <w:rsid w:val="00A72600"/>
    <w:rsid w:val="00A73FFC"/>
    <w:rsid w:val="00A7427B"/>
    <w:rsid w:val="00A743F6"/>
    <w:rsid w:val="00A749AE"/>
    <w:rsid w:val="00A74A21"/>
    <w:rsid w:val="00A757A4"/>
    <w:rsid w:val="00A75814"/>
    <w:rsid w:val="00A75EDD"/>
    <w:rsid w:val="00A761BE"/>
    <w:rsid w:val="00A76B79"/>
    <w:rsid w:val="00A77C27"/>
    <w:rsid w:val="00A77DFB"/>
    <w:rsid w:val="00A81F91"/>
    <w:rsid w:val="00A824E7"/>
    <w:rsid w:val="00A82FA9"/>
    <w:rsid w:val="00A83CF2"/>
    <w:rsid w:val="00A83E85"/>
    <w:rsid w:val="00A86153"/>
    <w:rsid w:val="00A86B10"/>
    <w:rsid w:val="00A90C35"/>
    <w:rsid w:val="00A9202F"/>
    <w:rsid w:val="00A920CF"/>
    <w:rsid w:val="00A932EB"/>
    <w:rsid w:val="00A94048"/>
    <w:rsid w:val="00A94581"/>
    <w:rsid w:val="00A950CF"/>
    <w:rsid w:val="00A957F9"/>
    <w:rsid w:val="00A95BEF"/>
    <w:rsid w:val="00A9640F"/>
    <w:rsid w:val="00A9798E"/>
    <w:rsid w:val="00A97B5A"/>
    <w:rsid w:val="00AA1080"/>
    <w:rsid w:val="00AA15B7"/>
    <w:rsid w:val="00AA1D46"/>
    <w:rsid w:val="00AA2524"/>
    <w:rsid w:val="00AA259C"/>
    <w:rsid w:val="00AA2777"/>
    <w:rsid w:val="00AA372D"/>
    <w:rsid w:val="00AA3B87"/>
    <w:rsid w:val="00AA4F55"/>
    <w:rsid w:val="00AA53A0"/>
    <w:rsid w:val="00AA7276"/>
    <w:rsid w:val="00AA75ED"/>
    <w:rsid w:val="00AB1721"/>
    <w:rsid w:val="00AB27A9"/>
    <w:rsid w:val="00AB3622"/>
    <w:rsid w:val="00AB3BB8"/>
    <w:rsid w:val="00AB4955"/>
    <w:rsid w:val="00AB503D"/>
    <w:rsid w:val="00AB50DE"/>
    <w:rsid w:val="00AB5DAB"/>
    <w:rsid w:val="00AB67F5"/>
    <w:rsid w:val="00AB71D4"/>
    <w:rsid w:val="00AB71F4"/>
    <w:rsid w:val="00AB722D"/>
    <w:rsid w:val="00AB76F9"/>
    <w:rsid w:val="00AB7BC9"/>
    <w:rsid w:val="00AC1029"/>
    <w:rsid w:val="00AC413A"/>
    <w:rsid w:val="00AC4704"/>
    <w:rsid w:val="00AC4FAC"/>
    <w:rsid w:val="00AC5345"/>
    <w:rsid w:val="00AC7B20"/>
    <w:rsid w:val="00AD016F"/>
    <w:rsid w:val="00AD079D"/>
    <w:rsid w:val="00AD0D34"/>
    <w:rsid w:val="00AD0D46"/>
    <w:rsid w:val="00AD0E21"/>
    <w:rsid w:val="00AD1579"/>
    <w:rsid w:val="00AD6600"/>
    <w:rsid w:val="00AD6A9E"/>
    <w:rsid w:val="00AD6FA3"/>
    <w:rsid w:val="00AD7537"/>
    <w:rsid w:val="00AD7D1B"/>
    <w:rsid w:val="00AD7FB3"/>
    <w:rsid w:val="00AE0236"/>
    <w:rsid w:val="00AE2479"/>
    <w:rsid w:val="00AE2F86"/>
    <w:rsid w:val="00AE36E1"/>
    <w:rsid w:val="00AE40F1"/>
    <w:rsid w:val="00AE51B5"/>
    <w:rsid w:val="00AE6F7A"/>
    <w:rsid w:val="00AE70A5"/>
    <w:rsid w:val="00AE769D"/>
    <w:rsid w:val="00AE784B"/>
    <w:rsid w:val="00AE7D73"/>
    <w:rsid w:val="00AF2A5E"/>
    <w:rsid w:val="00AF2BE5"/>
    <w:rsid w:val="00AF322C"/>
    <w:rsid w:val="00AF3F1D"/>
    <w:rsid w:val="00AF452D"/>
    <w:rsid w:val="00AF49CD"/>
    <w:rsid w:val="00AF4B96"/>
    <w:rsid w:val="00AF4BA3"/>
    <w:rsid w:val="00AF546D"/>
    <w:rsid w:val="00AF5726"/>
    <w:rsid w:val="00AF63CC"/>
    <w:rsid w:val="00AF733D"/>
    <w:rsid w:val="00AF7B6B"/>
    <w:rsid w:val="00B00457"/>
    <w:rsid w:val="00B00E1F"/>
    <w:rsid w:val="00B0132C"/>
    <w:rsid w:val="00B01B77"/>
    <w:rsid w:val="00B02A0C"/>
    <w:rsid w:val="00B04150"/>
    <w:rsid w:val="00B053B3"/>
    <w:rsid w:val="00B063B4"/>
    <w:rsid w:val="00B06F94"/>
    <w:rsid w:val="00B0705E"/>
    <w:rsid w:val="00B07082"/>
    <w:rsid w:val="00B07644"/>
    <w:rsid w:val="00B07FFB"/>
    <w:rsid w:val="00B100EB"/>
    <w:rsid w:val="00B1069B"/>
    <w:rsid w:val="00B11656"/>
    <w:rsid w:val="00B11A53"/>
    <w:rsid w:val="00B1243C"/>
    <w:rsid w:val="00B1411A"/>
    <w:rsid w:val="00B1434F"/>
    <w:rsid w:val="00B14862"/>
    <w:rsid w:val="00B15474"/>
    <w:rsid w:val="00B159CA"/>
    <w:rsid w:val="00B20CF7"/>
    <w:rsid w:val="00B20D38"/>
    <w:rsid w:val="00B20EA3"/>
    <w:rsid w:val="00B20FA4"/>
    <w:rsid w:val="00B21E0C"/>
    <w:rsid w:val="00B21E9E"/>
    <w:rsid w:val="00B24105"/>
    <w:rsid w:val="00B24F33"/>
    <w:rsid w:val="00B253C9"/>
    <w:rsid w:val="00B253F1"/>
    <w:rsid w:val="00B253F4"/>
    <w:rsid w:val="00B25757"/>
    <w:rsid w:val="00B25A0E"/>
    <w:rsid w:val="00B2615D"/>
    <w:rsid w:val="00B26A0A"/>
    <w:rsid w:val="00B30692"/>
    <w:rsid w:val="00B3070F"/>
    <w:rsid w:val="00B311BC"/>
    <w:rsid w:val="00B314FA"/>
    <w:rsid w:val="00B316AC"/>
    <w:rsid w:val="00B319AE"/>
    <w:rsid w:val="00B32054"/>
    <w:rsid w:val="00B32230"/>
    <w:rsid w:val="00B32706"/>
    <w:rsid w:val="00B32A45"/>
    <w:rsid w:val="00B33638"/>
    <w:rsid w:val="00B33A0A"/>
    <w:rsid w:val="00B3433D"/>
    <w:rsid w:val="00B345BB"/>
    <w:rsid w:val="00B34897"/>
    <w:rsid w:val="00B35289"/>
    <w:rsid w:val="00B3568D"/>
    <w:rsid w:val="00B35783"/>
    <w:rsid w:val="00B3697D"/>
    <w:rsid w:val="00B41073"/>
    <w:rsid w:val="00B41A53"/>
    <w:rsid w:val="00B41D4A"/>
    <w:rsid w:val="00B4234C"/>
    <w:rsid w:val="00B4269F"/>
    <w:rsid w:val="00B426A1"/>
    <w:rsid w:val="00B46169"/>
    <w:rsid w:val="00B4658C"/>
    <w:rsid w:val="00B465E0"/>
    <w:rsid w:val="00B468A4"/>
    <w:rsid w:val="00B4746D"/>
    <w:rsid w:val="00B47511"/>
    <w:rsid w:val="00B4788F"/>
    <w:rsid w:val="00B47EDE"/>
    <w:rsid w:val="00B50366"/>
    <w:rsid w:val="00B50386"/>
    <w:rsid w:val="00B512AD"/>
    <w:rsid w:val="00B51457"/>
    <w:rsid w:val="00B51563"/>
    <w:rsid w:val="00B51EC1"/>
    <w:rsid w:val="00B53972"/>
    <w:rsid w:val="00B53BFE"/>
    <w:rsid w:val="00B54A7F"/>
    <w:rsid w:val="00B54AC5"/>
    <w:rsid w:val="00B550A1"/>
    <w:rsid w:val="00B55B17"/>
    <w:rsid w:val="00B55FD4"/>
    <w:rsid w:val="00B56625"/>
    <w:rsid w:val="00B56CB4"/>
    <w:rsid w:val="00B57792"/>
    <w:rsid w:val="00B57BCE"/>
    <w:rsid w:val="00B604F9"/>
    <w:rsid w:val="00B60774"/>
    <w:rsid w:val="00B60A54"/>
    <w:rsid w:val="00B6232C"/>
    <w:rsid w:val="00B6326F"/>
    <w:rsid w:val="00B6346C"/>
    <w:rsid w:val="00B63796"/>
    <w:rsid w:val="00B64683"/>
    <w:rsid w:val="00B652A3"/>
    <w:rsid w:val="00B65455"/>
    <w:rsid w:val="00B6610E"/>
    <w:rsid w:val="00B66790"/>
    <w:rsid w:val="00B675E0"/>
    <w:rsid w:val="00B67ABF"/>
    <w:rsid w:val="00B67D5E"/>
    <w:rsid w:val="00B67FAF"/>
    <w:rsid w:val="00B70258"/>
    <w:rsid w:val="00B70388"/>
    <w:rsid w:val="00B715B2"/>
    <w:rsid w:val="00B71B43"/>
    <w:rsid w:val="00B724CC"/>
    <w:rsid w:val="00B728FB"/>
    <w:rsid w:val="00B72906"/>
    <w:rsid w:val="00B73D98"/>
    <w:rsid w:val="00B74125"/>
    <w:rsid w:val="00B744D9"/>
    <w:rsid w:val="00B747A5"/>
    <w:rsid w:val="00B7489B"/>
    <w:rsid w:val="00B749D9"/>
    <w:rsid w:val="00B74C7B"/>
    <w:rsid w:val="00B74DE5"/>
    <w:rsid w:val="00B74E41"/>
    <w:rsid w:val="00B75192"/>
    <w:rsid w:val="00B752D0"/>
    <w:rsid w:val="00B75FD9"/>
    <w:rsid w:val="00B77BAE"/>
    <w:rsid w:val="00B8084F"/>
    <w:rsid w:val="00B80940"/>
    <w:rsid w:val="00B80F48"/>
    <w:rsid w:val="00B81233"/>
    <w:rsid w:val="00B812EC"/>
    <w:rsid w:val="00B81AFF"/>
    <w:rsid w:val="00B81E97"/>
    <w:rsid w:val="00B81F2A"/>
    <w:rsid w:val="00B82402"/>
    <w:rsid w:val="00B82976"/>
    <w:rsid w:val="00B8357B"/>
    <w:rsid w:val="00B84F31"/>
    <w:rsid w:val="00B85E5A"/>
    <w:rsid w:val="00B861C1"/>
    <w:rsid w:val="00B871BC"/>
    <w:rsid w:val="00B87BE8"/>
    <w:rsid w:val="00B90921"/>
    <w:rsid w:val="00B91FF1"/>
    <w:rsid w:val="00B9217A"/>
    <w:rsid w:val="00B92475"/>
    <w:rsid w:val="00B935E6"/>
    <w:rsid w:val="00B951ED"/>
    <w:rsid w:val="00B952B8"/>
    <w:rsid w:val="00B960A4"/>
    <w:rsid w:val="00B962A9"/>
    <w:rsid w:val="00B9692D"/>
    <w:rsid w:val="00B96EF7"/>
    <w:rsid w:val="00B975FC"/>
    <w:rsid w:val="00BA03DD"/>
    <w:rsid w:val="00BA118F"/>
    <w:rsid w:val="00BA14B3"/>
    <w:rsid w:val="00BA1F30"/>
    <w:rsid w:val="00BA213B"/>
    <w:rsid w:val="00BA2C30"/>
    <w:rsid w:val="00BA3135"/>
    <w:rsid w:val="00BA3225"/>
    <w:rsid w:val="00BA3CB5"/>
    <w:rsid w:val="00BA4102"/>
    <w:rsid w:val="00BA4594"/>
    <w:rsid w:val="00BA4643"/>
    <w:rsid w:val="00BA4BF3"/>
    <w:rsid w:val="00BA5D88"/>
    <w:rsid w:val="00BA67FF"/>
    <w:rsid w:val="00BA6FA9"/>
    <w:rsid w:val="00BB0945"/>
    <w:rsid w:val="00BB2082"/>
    <w:rsid w:val="00BB2DD5"/>
    <w:rsid w:val="00BB3896"/>
    <w:rsid w:val="00BB3E34"/>
    <w:rsid w:val="00BB4342"/>
    <w:rsid w:val="00BB50B7"/>
    <w:rsid w:val="00BB6246"/>
    <w:rsid w:val="00BB7281"/>
    <w:rsid w:val="00BB74E2"/>
    <w:rsid w:val="00BB76F7"/>
    <w:rsid w:val="00BB788B"/>
    <w:rsid w:val="00BB7E8C"/>
    <w:rsid w:val="00BB7FEC"/>
    <w:rsid w:val="00BC0357"/>
    <w:rsid w:val="00BC1797"/>
    <w:rsid w:val="00BC1A04"/>
    <w:rsid w:val="00BC2631"/>
    <w:rsid w:val="00BC35CB"/>
    <w:rsid w:val="00BC3998"/>
    <w:rsid w:val="00BC4E24"/>
    <w:rsid w:val="00BC51C7"/>
    <w:rsid w:val="00BC6247"/>
    <w:rsid w:val="00BC76D9"/>
    <w:rsid w:val="00BC7A1E"/>
    <w:rsid w:val="00BD04DA"/>
    <w:rsid w:val="00BD0D6E"/>
    <w:rsid w:val="00BD0FF9"/>
    <w:rsid w:val="00BD1192"/>
    <w:rsid w:val="00BD12CC"/>
    <w:rsid w:val="00BD1672"/>
    <w:rsid w:val="00BD16C6"/>
    <w:rsid w:val="00BD1828"/>
    <w:rsid w:val="00BD21C4"/>
    <w:rsid w:val="00BD2265"/>
    <w:rsid w:val="00BD24FA"/>
    <w:rsid w:val="00BD2756"/>
    <w:rsid w:val="00BD3690"/>
    <w:rsid w:val="00BD454D"/>
    <w:rsid w:val="00BD6476"/>
    <w:rsid w:val="00BD773F"/>
    <w:rsid w:val="00BE0652"/>
    <w:rsid w:val="00BE0F3C"/>
    <w:rsid w:val="00BE10CF"/>
    <w:rsid w:val="00BE135A"/>
    <w:rsid w:val="00BE289C"/>
    <w:rsid w:val="00BE2E4C"/>
    <w:rsid w:val="00BE3E19"/>
    <w:rsid w:val="00BE4E12"/>
    <w:rsid w:val="00BE6A9B"/>
    <w:rsid w:val="00BE71DF"/>
    <w:rsid w:val="00BE76A3"/>
    <w:rsid w:val="00BF0700"/>
    <w:rsid w:val="00BF0B8E"/>
    <w:rsid w:val="00BF11AF"/>
    <w:rsid w:val="00BF244F"/>
    <w:rsid w:val="00BF32D6"/>
    <w:rsid w:val="00BF33F7"/>
    <w:rsid w:val="00BF4237"/>
    <w:rsid w:val="00BF449E"/>
    <w:rsid w:val="00BF4CA2"/>
    <w:rsid w:val="00BF5749"/>
    <w:rsid w:val="00BF5932"/>
    <w:rsid w:val="00BF7322"/>
    <w:rsid w:val="00BF7365"/>
    <w:rsid w:val="00BF785C"/>
    <w:rsid w:val="00C014A3"/>
    <w:rsid w:val="00C014BA"/>
    <w:rsid w:val="00C023A1"/>
    <w:rsid w:val="00C026EF"/>
    <w:rsid w:val="00C03712"/>
    <w:rsid w:val="00C03D76"/>
    <w:rsid w:val="00C05066"/>
    <w:rsid w:val="00C05496"/>
    <w:rsid w:val="00C0594B"/>
    <w:rsid w:val="00C062FB"/>
    <w:rsid w:val="00C068FF"/>
    <w:rsid w:val="00C0720E"/>
    <w:rsid w:val="00C07350"/>
    <w:rsid w:val="00C07B18"/>
    <w:rsid w:val="00C10015"/>
    <w:rsid w:val="00C10172"/>
    <w:rsid w:val="00C10219"/>
    <w:rsid w:val="00C10E70"/>
    <w:rsid w:val="00C111FA"/>
    <w:rsid w:val="00C112F1"/>
    <w:rsid w:val="00C116A5"/>
    <w:rsid w:val="00C11F23"/>
    <w:rsid w:val="00C127BC"/>
    <w:rsid w:val="00C12900"/>
    <w:rsid w:val="00C12954"/>
    <w:rsid w:val="00C12EAE"/>
    <w:rsid w:val="00C14714"/>
    <w:rsid w:val="00C14F3B"/>
    <w:rsid w:val="00C16E71"/>
    <w:rsid w:val="00C17D13"/>
    <w:rsid w:val="00C17E8E"/>
    <w:rsid w:val="00C20019"/>
    <w:rsid w:val="00C200EF"/>
    <w:rsid w:val="00C208BE"/>
    <w:rsid w:val="00C20AC4"/>
    <w:rsid w:val="00C20B3C"/>
    <w:rsid w:val="00C20C4E"/>
    <w:rsid w:val="00C21764"/>
    <w:rsid w:val="00C2270C"/>
    <w:rsid w:val="00C22752"/>
    <w:rsid w:val="00C2344A"/>
    <w:rsid w:val="00C236F5"/>
    <w:rsid w:val="00C23DF8"/>
    <w:rsid w:val="00C23E1A"/>
    <w:rsid w:val="00C23F5C"/>
    <w:rsid w:val="00C251A4"/>
    <w:rsid w:val="00C2520D"/>
    <w:rsid w:val="00C25D5B"/>
    <w:rsid w:val="00C25DF9"/>
    <w:rsid w:val="00C25FED"/>
    <w:rsid w:val="00C27728"/>
    <w:rsid w:val="00C279A9"/>
    <w:rsid w:val="00C27D95"/>
    <w:rsid w:val="00C30230"/>
    <w:rsid w:val="00C3184E"/>
    <w:rsid w:val="00C318DA"/>
    <w:rsid w:val="00C31B3D"/>
    <w:rsid w:val="00C32050"/>
    <w:rsid w:val="00C321DF"/>
    <w:rsid w:val="00C32437"/>
    <w:rsid w:val="00C32E95"/>
    <w:rsid w:val="00C33003"/>
    <w:rsid w:val="00C331D4"/>
    <w:rsid w:val="00C337B2"/>
    <w:rsid w:val="00C33B94"/>
    <w:rsid w:val="00C37248"/>
    <w:rsid w:val="00C37544"/>
    <w:rsid w:val="00C407DA"/>
    <w:rsid w:val="00C40F02"/>
    <w:rsid w:val="00C413D5"/>
    <w:rsid w:val="00C41536"/>
    <w:rsid w:val="00C422C9"/>
    <w:rsid w:val="00C42484"/>
    <w:rsid w:val="00C4285F"/>
    <w:rsid w:val="00C43047"/>
    <w:rsid w:val="00C441F8"/>
    <w:rsid w:val="00C442DF"/>
    <w:rsid w:val="00C4431D"/>
    <w:rsid w:val="00C456C6"/>
    <w:rsid w:val="00C4667F"/>
    <w:rsid w:val="00C469CE"/>
    <w:rsid w:val="00C46B54"/>
    <w:rsid w:val="00C5034A"/>
    <w:rsid w:val="00C50B3C"/>
    <w:rsid w:val="00C50C1F"/>
    <w:rsid w:val="00C50F3D"/>
    <w:rsid w:val="00C515FE"/>
    <w:rsid w:val="00C51AE7"/>
    <w:rsid w:val="00C52A64"/>
    <w:rsid w:val="00C52C3A"/>
    <w:rsid w:val="00C53260"/>
    <w:rsid w:val="00C53CFB"/>
    <w:rsid w:val="00C53FA7"/>
    <w:rsid w:val="00C5435F"/>
    <w:rsid w:val="00C57992"/>
    <w:rsid w:val="00C60747"/>
    <w:rsid w:val="00C60CA1"/>
    <w:rsid w:val="00C60F66"/>
    <w:rsid w:val="00C6130D"/>
    <w:rsid w:val="00C61935"/>
    <w:rsid w:val="00C62066"/>
    <w:rsid w:val="00C6209D"/>
    <w:rsid w:val="00C6254F"/>
    <w:rsid w:val="00C62579"/>
    <w:rsid w:val="00C62962"/>
    <w:rsid w:val="00C648ED"/>
    <w:rsid w:val="00C64B27"/>
    <w:rsid w:val="00C64CC8"/>
    <w:rsid w:val="00C65402"/>
    <w:rsid w:val="00C666D7"/>
    <w:rsid w:val="00C66DF6"/>
    <w:rsid w:val="00C67503"/>
    <w:rsid w:val="00C677FC"/>
    <w:rsid w:val="00C6786F"/>
    <w:rsid w:val="00C67BD1"/>
    <w:rsid w:val="00C67C7D"/>
    <w:rsid w:val="00C67EF0"/>
    <w:rsid w:val="00C67F85"/>
    <w:rsid w:val="00C71A9E"/>
    <w:rsid w:val="00C71AEF"/>
    <w:rsid w:val="00C71D3E"/>
    <w:rsid w:val="00C739B1"/>
    <w:rsid w:val="00C74091"/>
    <w:rsid w:val="00C74A21"/>
    <w:rsid w:val="00C751F9"/>
    <w:rsid w:val="00C752EA"/>
    <w:rsid w:val="00C75697"/>
    <w:rsid w:val="00C75A2D"/>
    <w:rsid w:val="00C766E8"/>
    <w:rsid w:val="00C7752F"/>
    <w:rsid w:val="00C77590"/>
    <w:rsid w:val="00C77700"/>
    <w:rsid w:val="00C7782A"/>
    <w:rsid w:val="00C77F64"/>
    <w:rsid w:val="00C80D01"/>
    <w:rsid w:val="00C812F9"/>
    <w:rsid w:val="00C848CC"/>
    <w:rsid w:val="00C8492C"/>
    <w:rsid w:val="00C84D5A"/>
    <w:rsid w:val="00C84F35"/>
    <w:rsid w:val="00C8559B"/>
    <w:rsid w:val="00C864FF"/>
    <w:rsid w:val="00C9030C"/>
    <w:rsid w:val="00C90963"/>
    <w:rsid w:val="00C92077"/>
    <w:rsid w:val="00C93619"/>
    <w:rsid w:val="00C939D0"/>
    <w:rsid w:val="00C943B4"/>
    <w:rsid w:val="00C951DF"/>
    <w:rsid w:val="00C95E54"/>
    <w:rsid w:val="00C96CAE"/>
    <w:rsid w:val="00C97ACB"/>
    <w:rsid w:val="00C97D49"/>
    <w:rsid w:val="00C97EFD"/>
    <w:rsid w:val="00CA0224"/>
    <w:rsid w:val="00CA0AB7"/>
    <w:rsid w:val="00CA0CE7"/>
    <w:rsid w:val="00CA0DC8"/>
    <w:rsid w:val="00CA0F0D"/>
    <w:rsid w:val="00CA1208"/>
    <w:rsid w:val="00CA3101"/>
    <w:rsid w:val="00CA3C49"/>
    <w:rsid w:val="00CA4583"/>
    <w:rsid w:val="00CA477B"/>
    <w:rsid w:val="00CA4BF6"/>
    <w:rsid w:val="00CA4C4E"/>
    <w:rsid w:val="00CA5E87"/>
    <w:rsid w:val="00CA5F3C"/>
    <w:rsid w:val="00CA7313"/>
    <w:rsid w:val="00CA73FD"/>
    <w:rsid w:val="00CA74FD"/>
    <w:rsid w:val="00CB0C16"/>
    <w:rsid w:val="00CB17E2"/>
    <w:rsid w:val="00CB2C85"/>
    <w:rsid w:val="00CB2F46"/>
    <w:rsid w:val="00CB340B"/>
    <w:rsid w:val="00CB3427"/>
    <w:rsid w:val="00CB37BC"/>
    <w:rsid w:val="00CB467C"/>
    <w:rsid w:val="00CB511B"/>
    <w:rsid w:val="00CB5C54"/>
    <w:rsid w:val="00CB627A"/>
    <w:rsid w:val="00CB71AC"/>
    <w:rsid w:val="00CB7ACF"/>
    <w:rsid w:val="00CB7C6B"/>
    <w:rsid w:val="00CC0C0D"/>
    <w:rsid w:val="00CC15F9"/>
    <w:rsid w:val="00CC1619"/>
    <w:rsid w:val="00CC19F7"/>
    <w:rsid w:val="00CC23CF"/>
    <w:rsid w:val="00CC257E"/>
    <w:rsid w:val="00CC2F83"/>
    <w:rsid w:val="00CC3B37"/>
    <w:rsid w:val="00CC3C82"/>
    <w:rsid w:val="00CC44AE"/>
    <w:rsid w:val="00CC4959"/>
    <w:rsid w:val="00CC5556"/>
    <w:rsid w:val="00CC5593"/>
    <w:rsid w:val="00CC57A3"/>
    <w:rsid w:val="00CC64A3"/>
    <w:rsid w:val="00CD0276"/>
    <w:rsid w:val="00CD09A4"/>
    <w:rsid w:val="00CD11FA"/>
    <w:rsid w:val="00CD148F"/>
    <w:rsid w:val="00CD170F"/>
    <w:rsid w:val="00CD1A10"/>
    <w:rsid w:val="00CD1A2B"/>
    <w:rsid w:val="00CD1DC8"/>
    <w:rsid w:val="00CD1FFE"/>
    <w:rsid w:val="00CD2853"/>
    <w:rsid w:val="00CD2913"/>
    <w:rsid w:val="00CD2930"/>
    <w:rsid w:val="00CD2A23"/>
    <w:rsid w:val="00CD2C32"/>
    <w:rsid w:val="00CD2FF2"/>
    <w:rsid w:val="00CD3819"/>
    <w:rsid w:val="00CD4144"/>
    <w:rsid w:val="00CD48E4"/>
    <w:rsid w:val="00CD4A6F"/>
    <w:rsid w:val="00CD588D"/>
    <w:rsid w:val="00CD665D"/>
    <w:rsid w:val="00CD747E"/>
    <w:rsid w:val="00CD77CD"/>
    <w:rsid w:val="00CD7F76"/>
    <w:rsid w:val="00CE0C87"/>
    <w:rsid w:val="00CE12AA"/>
    <w:rsid w:val="00CE1797"/>
    <w:rsid w:val="00CE1835"/>
    <w:rsid w:val="00CE19C5"/>
    <w:rsid w:val="00CE1CE0"/>
    <w:rsid w:val="00CE1FC3"/>
    <w:rsid w:val="00CE337A"/>
    <w:rsid w:val="00CE3448"/>
    <w:rsid w:val="00CE347F"/>
    <w:rsid w:val="00CE3542"/>
    <w:rsid w:val="00CE379E"/>
    <w:rsid w:val="00CE4FBE"/>
    <w:rsid w:val="00CE5534"/>
    <w:rsid w:val="00CE5A30"/>
    <w:rsid w:val="00CE5FA8"/>
    <w:rsid w:val="00CE74DF"/>
    <w:rsid w:val="00CE769D"/>
    <w:rsid w:val="00CE7F66"/>
    <w:rsid w:val="00CF04D3"/>
    <w:rsid w:val="00CF05F4"/>
    <w:rsid w:val="00CF0A71"/>
    <w:rsid w:val="00CF0FB5"/>
    <w:rsid w:val="00CF1518"/>
    <w:rsid w:val="00CF264F"/>
    <w:rsid w:val="00CF54F6"/>
    <w:rsid w:val="00CF57A1"/>
    <w:rsid w:val="00D015D3"/>
    <w:rsid w:val="00D01A51"/>
    <w:rsid w:val="00D02390"/>
    <w:rsid w:val="00D0300B"/>
    <w:rsid w:val="00D0301F"/>
    <w:rsid w:val="00D037C0"/>
    <w:rsid w:val="00D04140"/>
    <w:rsid w:val="00D057CB"/>
    <w:rsid w:val="00D06D4B"/>
    <w:rsid w:val="00D07E08"/>
    <w:rsid w:val="00D07E4E"/>
    <w:rsid w:val="00D102B5"/>
    <w:rsid w:val="00D10651"/>
    <w:rsid w:val="00D109AA"/>
    <w:rsid w:val="00D10A77"/>
    <w:rsid w:val="00D10D27"/>
    <w:rsid w:val="00D10D91"/>
    <w:rsid w:val="00D1109D"/>
    <w:rsid w:val="00D11A41"/>
    <w:rsid w:val="00D12504"/>
    <w:rsid w:val="00D12582"/>
    <w:rsid w:val="00D128A0"/>
    <w:rsid w:val="00D12BCA"/>
    <w:rsid w:val="00D12E8A"/>
    <w:rsid w:val="00D13BFC"/>
    <w:rsid w:val="00D13FE4"/>
    <w:rsid w:val="00D14337"/>
    <w:rsid w:val="00D143B6"/>
    <w:rsid w:val="00D15B25"/>
    <w:rsid w:val="00D1647E"/>
    <w:rsid w:val="00D17455"/>
    <w:rsid w:val="00D17FD8"/>
    <w:rsid w:val="00D20056"/>
    <w:rsid w:val="00D20937"/>
    <w:rsid w:val="00D2144B"/>
    <w:rsid w:val="00D21747"/>
    <w:rsid w:val="00D218A2"/>
    <w:rsid w:val="00D2233B"/>
    <w:rsid w:val="00D23B17"/>
    <w:rsid w:val="00D23B21"/>
    <w:rsid w:val="00D23FE7"/>
    <w:rsid w:val="00D25A3D"/>
    <w:rsid w:val="00D26E9D"/>
    <w:rsid w:val="00D276F7"/>
    <w:rsid w:val="00D2790D"/>
    <w:rsid w:val="00D27E3B"/>
    <w:rsid w:val="00D30331"/>
    <w:rsid w:val="00D31513"/>
    <w:rsid w:val="00D3239E"/>
    <w:rsid w:val="00D3333A"/>
    <w:rsid w:val="00D3389A"/>
    <w:rsid w:val="00D33FB2"/>
    <w:rsid w:val="00D34DB7"/>
    <w:rsid w:val="00D35AA9"/>
    <w:rsid w:val="00D361C9"/>
    <w:rsid w:val="00D36280"/>
    <w:rsid w:val="00D366AB"/>
    <w:rsid w:val="00D37258"/>
    <w:rsid w:val="00D37961"/>
    <w:rsid w:val="00D40083"/>
    <w:rsid w:val="00D414A3"/>
    <w:rsid w:val="00D42439"/>
    <w:rsid w:val="00D42673"/>
    <w:rsid w:val="00D43475"/>
    <w:rsid w:val="00D4437C"/>
    <w:rsid w:val="00D44C1B"/>
    <w:rsid w:val="00D45FD1"/>
    <w:rsid w:val="00D461C6"/>
    <w:rsid w:val="00D464F5"/>
    <w:rsid w:val="00D4740F"/>
    <w:rsid w:val="00D504FA"/>
    <w:rsid w:val="00D51463"/>
    <w:rsid w:val="00D52842"/>
    <w:rsid w:val="00D52A55"/>
    <w:rsid w:val="00D53215"/>
    <w:rsid w:val="00D53B9F"/>
    <w:rsid w:val="00D540CF"/>
    <w:rsid w:val="00D547ED"/>
    <w:rsid w:val="00D5497B"/>
    <w:rsid w:val="00D54A0F"/>
    <w:rsid w:val="00D54E32"/>
    <w:rsid w:val="00D55089"/>
    <w:rsid w:val="00D55B0B"/>
    <w:rsid w:val="00D55DAD"/>
    <w:rsid w:val="00D566A9"/>
    <w:rsid w:val="00D57EA5"/>
    <w:rsid w:val="00D600E0"/>
    <w:rsid w:val="00D60408"/>
    <w:rsid w:val="00D61172"/>
    <w:rsid w:val="00D61281"/>
    <w:rsid w:val="00D61706"/>
    <w:rsid w:val="00D6179B"/>
    <w:rsid w:val="00D61855"/>
    <w:rsid w:val="00D653F6"/>
    <w:rsid w:val="00D669C0"/>
    <w:rsid w:val="00D66E90"/>
    <w:rsid w:val="00D67F53"/>
    <w:rsid w:val="00D7258A"/>
    <w:rsid w:val="00D725C8"/>
    <w:rsid w:val="00D73906"/>
    <w:rsid w:val="00D746DA"/>
    <w:rsid w:val="00D75133"/>
    <w:rsid w:val="00D7690F"/>
    <w:rsid w:val="00D76968"/>
    <w:rsid w:val="00D769BC"/>
    <w:rsid w:val="00D76B79"/>
    <w:rsid w:val="00D76B7F"/>
    <w:rsid w:val="00D776E8"/>
    <w:rsid w:val="00D77AC5"/>
    <w:rsid w:val="00D77C7A"/>
    <w:rsid w:val="00D800EB"/>
    <w:rsid w:val="00D802D7"/>
    <w:rsid w:val="00D81101"/>
    <w:rsid w:val="00D81200"/>
    <w:rsid w:val="00D812BD"/>
    <w:rsid w:val="00D82B56"/>
    <w:rsid w:val="00D82F23"/>
    <w:rsid w:val="00D83696"/>
    <w:rsid w:val="00D83922"/>
    <w:rsid w:val="00D84383"/>
    <w:rsid w:val="00D84613"/>
    <w:rsid w:val="00D8471B"/>
    <w:rsid w:val="00D8471D"/>
    <w:rsid w:val="00D84903"/>
    <w:rsid w:val="00D84905"/>
    <w:rsid w:val="00D84B93"/>
    <w:rsid w:val="00D85F89"/>
    <w:rsid w:val="00D86463"/>
    <w:rsid w:val="00D8760B"/>
    <w:rsid w:val="00D878B9"/>
    <w:rsid w:val="00D921EE"/>
    <w:rsid w:val="00D924F1"/>
    <w:rsid w:val="00D9252E"/>
    <w:rsid w:val="00D925BB"/>
    <w:rsid w:val="00D9483F"/>
    <w:rsid w:val="00D94C94"/>
    <w:rsid w:val="00D94F9A"/>
    <w:rsid w:val="00D954C6"/>
    <w:rsid w:val="00D95983"/>
    <w:rsid w:val="00D95D17"/>
    <w:rsid w:val="00D95F91"/>
    <w:rsid w:val="00D970D2"/>
    <w:rsid w:val="00D97224"/>
    <w:rsid w:val="00DA0284"/>
    <w:rsid w:val="00DA03C9"/>
    <w:rsid w:val="00DA044A"/>
    <w:rsid w:val="00DA0AE2"/>
    <w:rsid w:val="00DA0E3A"/>
    <w:rsid w:val="00DA15A7"/>
    <w:rsid w:val="00DA1EE2"/>
    <w:rsid w:val="00DA24E7"/>
    <w:rsid w:val="00DA43B5"/>
    <w:rsid w:val="00DA47C9"/>
    <w:rsid w:val="00DA48D7"/>
    <w:rsid w:val="00DA58F5"/>
    <w:rsid w:val="00DA5FDC"/>
    <w:rsid w:val="00DA67AC"/>
    <w:rsid w:val="00DA6DF2"/>
    <w:rsid w:val="00DA6F33"/>
    <w:rsid w:val="00DB0116"/>
    <w:rsid w:val="00DB111C"/>
    <w:rsid w:val="00DB1E99"/>
    <w:rsid w:val="00DB27CD"/>
    <w:rsid w:val="00DB3512"/>
    <w:rsid w:val="00DB45BE"/>
    <w:rsid w:val="00DB4620"/>
    <w:rsid w:val="00DB48F3"/>
    <w:rsid w:val="00DB4988"/>
    <w:rsid w:val="00DB4BF7"/>
    <w:rsid w:val="00DB5417"/>
    <w:rsid w:val="00DB5711"/>
    <w:rsid w:val="00DB5717"/>
    <w:rsid w:val="00DB59FC"/>
    <w:rsid w:val="00DB665C"/>
    <w:rsid w:val="00DB6844"/>
    <w:rsid w:val="00DB68AB"/>
    <w:rsid w:val="00DB6E1D"/>
    <w:rsid w:val="00DB7FD5"/>
    <w:rsid w:val="00DC01CF"/>
    <w:rsid w:val="00DC05B0"/>
    <w:rsid w:val="00DC085C"/>
    <w:rsid w:val="00DC197B"/>
    <w:rsid w:val="00DC274A"/>
    <w:rsid w:val="00DC35EC"/>
    <w:rsid w:val="00DC39D2"/>
    <w:rsid w:val="00DC4748"/>
    <w:rsid w:val="00DC4CCC"/>
    <w:rsid w:val="00DC5186"/>
    <w:rsid w:val="00DC542F"/>
    <w:rsid w:val="00DC57D4"/>
    <w:rsid w:val="00DC5F74"/>
    <w:rsid w:val="00DC688D"/>
    <w:rsid w:val="00DC6C02"/>
    <w:rsid w:val="00DC7286"/>
    <w:rsid w:val="00DC7DC1"/>
    <w:rsid w:val="00DD035C"/>
    <w:rsid w:val="00DD0A07"/>
    <w:rsid w:val="00DD1260"/>
    <w:rsid w:val="00DD12B3"/>
    <w:rsid w:val="00DD20F0"/>
    <w:rsid w:val="00DD49CA"/>
    <w:rsid w:val="00DD54EA"/>
    <w:rsid w:val="00DD566E"/>
    <w:rsid w:val="00DD5BD2"/>
    <w:rsid w:val="00DE1082"/>
    <w:rsid w:val="00DE15E6"/>
    <w:rsid w:val="00DE1B45"/>
    <w:rsid w:val="00DE248B"/>
    <w:rsid w:val="00DE2BF6"/>
    <w:rsid w:val="00DE2ECA"/>
    <w:rsid w:val="00DE5E56"/>
    <w:rsid w:val="00DE6167"/>
    <w:rsid w:val="00DE6680"/>
    <w:rsid w:val="00DE682D"/>
    <w:rsid w:val="00DE69AA"/>
    <w:rsid w:val="00DF0099"/>
    <w:rsid w:val="00DF0FD5"/>
    <w:rsid w:val="00DF0FDB"/>
    <w:rsid w:val="00DF17AA"/>
    <w:rsid w:val="00DF3C67"/>
    <w:rsid w:val="00DF5524"/>
    <w:rsid w:val="00DF6A6D"/>
    <w:rsid w:val="00E007F0"/>
    <w:rsid w:val="00E00F97"/>
    <w:rsid w:val="00E01C93"/>
    <w:rsid w:val="00E01CE1"/>
    <w:rsid w:val="00E030FD"/>
    <w:rsid w:val="00E03263"/>
    <w:rsid w:val="00E03C08"/>
    <w:rsid w:val="00E03C3F"/>
    <w:rsid w:val="00E03CA2"/>
    <w:rsid w:val="00E04713"/>
    <w:rsid w:val="00E04C92"/>
    <w:rsid w:val="00E054FD"/>
    <w:rsid w:val="00E067C2"/>
    <w:rsid w:val="00E06FA1"/>
    <w:rsid w:val="00E0727E"/>
    <w:rsid w:val="00E1172E"/>
    <w:rsid w:val="00E11DA5"/>
    <w:rsid w:val="00E12CF2"/>
    <w:rsid w:val="00E132A7"/>
    <w:rsid w:val="00E13542"/>
    <w:rsid w:val="00E139DD"/>
    <w:rsid w:val="00E139F4"/>
    <w:rsid w:val="00E14492"/>
    <w:rsid w:val="00E14921"/>
    <w:rsid w:val="00E149C8"/>
    <w:rsid w:val="00E15378"/>
    <w:rsid w:val="00E1580B"/>
    <w:rsid w:val="00E15BBD"/>
    <w:rsid w:val="00E16B84"/>
    <w:rsid w:val="00E16E26"/>
    <w:rsid w:val="00E16EB8"/>
    <w:rsid w:val="00E179CD"/>
    <w:rsid w:val="00E21064"/>
    <w:rsid w:val="00E219C9"/>
    <w:rsid w:val="00E21D85"/>
    <w:rsid w:val="00E233E0"/>
    <w:rsid w:val="00E239C8"/>
    <w:rsid w:val="00E255E6"/>
    <w:rsid w:val="00E25FD2"/>
    <w:rsid w:val="00E270B5"/>
    <w:rsid w:val="00E2741F"/>
    <w:rsid w:val="00E275B7"/>
    <w:rsid w:val="00E305AD"/>
    <w:rsid w:val="00E31C15"/>
    <w:rsid w:val="00E32381"/>
    <w:rsid w:val="00E347B5"/>
    <w:rsid w:val="00E349FD"/>
    <w:rsid w:val="00E35E46"/>
    <w:rsid w:val="00E360A8"/>
    <w:rsid w:val="00E3731B"/>
    <w:rsid w:val="00E37850"/>
    <w:rsid w:val="00E4002D"/>
    <w:rsid w:val="00E40388"/>
    <w:rsid w:val="00E409B6"/>
    <w:rsid w:val="00E40CCE"/>
    <w:rsid w:val="00E41349"/>
    <w:rsid w:val="00E42AE1"/>
    <w:rsid w:val="00E434C7"/>
    <w:rsid w:val="00E43B27"/>
    <w:rsid w:val="00E45157"/>
    <w:rsid w:val="00E45623"/>
    <w:rsid w:val="00E45AF8"/>
    <w:rsid w:val="00E462DB"/>
    <w:rsid w:val="00E4668A"/>
    <w:rsid w:val="00E470C4"/>
    <w:rsid w:val="00E4764A"/>
    <w:rsid w:val="00E50806"/>
    <w:rsid w:val="00E52078"/>
    <w:rsid w:val="00E5318A"/>
    <w:rsid w:val="00E53AD3"/>
    <w:rsid w:val="00E53CF0"/>
    <w:rsid w:val="00E53E40"/>
    <w:rsid w:val="00E540F6"/>
    <w:rsid w:val="00E5425F"/>
    <w:rsid w:val="00E54510"/>
    <w:rsid w:val="00E54BFF"/>
    <w:rsid w:val="00E550D5"/>
    <w:rsid w:val="00E55359"/>
    <w:rsid w:val="00E56647"/>
    <w:rsid w:val="00E56A96"/>
    <w:rsid w:val="00E56C17"/>
    <w:rsid w:val="00E57A85"/>
    <w:rsid w:val="00E57AFF"/>
    <w:rsid w:val="00E57CB1"/>
    <w:rsid w:val="00E57DA0"/>
    <w:rsid w:val="00E57DDF"/>
    <w:rsid w:val="00E607FF"/>
    <w:rsid w:val="00E60A92"/>
    <w:rsid w:val="00E6147C"/>
    <w:rsid w:val="00E61625"/>
    <w:rsid w:val="00E62C3D"/>
    <w:rsid w:val="00E637D1"/>
    <w:rsid w:val="00E647AD"/>
    <w:rsid w:val="00E64B96"/>
    <w:rsid w:val="00E65D90"/>
    <w:rsid w:val="00E66179"/>
    <w:rsid w:val="00E66229"/>
    <w:rsid w:val="00E670E6"/>
    <w:rsid w:val="00E67480"/>
    <w:rsid w:val="00E67FC4"/>
    <w:rsid w:val="00E70AAF"/>
    <w:rsid w:val="00E71225"/>
    <w:rsid w:val="00E722CF"/>
    <w:rsid w:val="00E7330D"/>
    <w:rsid w:val="00E73AD8"/>
    <w:rsid w:val="00E73F2D"/>
    <w:rsid w:val="00E74FB4"/>
    <w:rsid w:val="00E75814"/>
    <w:rsid w:val="00E75D84"/>
    <w:rsid w:val="00E77340"/>
    <w:rsid w:val="00E77EAD"/>
    <w:rsid w:val="00E77EF1"/>
    <w:rsid w:val="00E80140"/>
    <w:rsid w:val="00E827F2"/>
    <w:rsid w:val="00E828F6"/>
    <w:rsid w:val="00E83212"/>
    <w:rsid w:val="00E84C02"/>
    <w:rsid w:val="00E85623"/>
    <w:rsid w:val="00E86C12"/>
    <w:rsid w:val="00E8768E"/>
    <w:rsid w:val="00E879D6"/>
    <w:rsid w:val="00E87AF5"/>
    <w:rsid w:val="00E87EE6"/>
    <w:rsid w:val="00E904E2"/>
    <w:rsid w:val="00E90D86"/>
    <w:rsid w:val="00E91542"/>
    <w:rsid w:val="00E91EE9"/>
    <w:rsid w:val="00E92DBF"/>
    <w:rsid w:val="00E93AE7"/>
    <w:rsid w:val="00E943BF"/>
    <w:rsid w:val="00E945D0"/>
    <w:rsid w:val="00E94739"/>
    <w:rsid w:val="00E9547A"/>
    <w:rsid w:val="00E95766"/>
    <w:rsid w:val="00EA032C"/>
    <w:rsid w:val="00EA1BB5"/>
    <w:rsid w:val="00EA244C"/>
    <w:rsid w:val="00EA2624"/>
    <w:rsid w:val="00EA38F1"/>
    <w:rsid w:val="00EA42A2"/>
    <w:rsid w:val="00EA4E9F"/>
    <w:rsid w:val="00EA60EE"/>
    <w:rsid w:val="00EA688F"/>
    <w:rsid w:val="00EB040D"/>
    <w:rsid w:val="00EB0610"/>
    <w:rsid w:val="00EB06C1"/>
    <w:rsid w:val="00EB12A4"/>
    <w:rsid w:val="00EB14F2"/>
    <w:rsid w:val="00EB35A5"/>
    <w:rsid w:val="00EB3F09"/>
    <w:rsid w:val="00EB4620"/>
    <w:rsid w:val="00EB472E"/>
    <w:rsid w:val="00EB472F"/>
    <w:rsid w:val="00EB5828"/>
    <w:rsid w:val="00EB618F"/>
    <w:rsid w:val="00EB7890"/>
    <w:rsid w:val="00EC08BA"/>
    <w:rsid w:val="00EC0E6E"/>
    <w:rsid w:val="00EC1A40"/>
    <w:rsid w:val="00EC1B48"/>
    <w:rsid w:val="00EC29C1"/>
    <w:rsid w:val="00EC3EDF"/>
    <w:rsid w:val="00EC431F"/>
    <w:rsid w:val="00EC4442"/>
    <w:rsid w:val="00EC4568"/>
    <w:rsid w:val="00EC465E"/>
    <w:rsid w:val="00EC5CDA"/>
    <w:rsid w:val="00ED0980"/>
    <w:rsid w:val="00ED1CDE"/>
    <w:rsid w:val="00ED2CC5"/>
    <w:rsid w:val="00ED3AC9"/>
    <w:rsid w:val="00ED3BC2"/>
    <w:rsid w:val="00ED4627"/>
    <w:rsid w:val="00ED4770"/>
    <w:rsid w:val="00ED5179"/>
    <w:rsid w:val="00ED5FB6"/>
    <w:rsid w:val="00ED6236"/>
    <w:rsid w:val="00ED6275"/>
    <w:rsid w:val="00ED7BB0"/>
    <w:rsid w:val="00EE03C6"/>
    <w:rsid w:val="00EE0E12"/>
    <w:rsid w:val="00EE184F"/>
    <w:rsid w:val="00EE1906"/>
    <w:rsid w:val="00EE1A04"/>
    <w:rsid w:val="00EE2760"/>
    <w:rsid w:val="00EE2C0B"/>
    <w:rsid w:val="00EE2C22"/>
    <w:rsid w:val="00EE3140"/>
    <w:rsid w:val="00EE37D2"/>
    <w:rsid w:val="00EE41DC"/>
    <w:rsid w:val="00EE4254"/>
    <w:rsid w:val="00EE4678"/>
    <w:rsid w:val="00EE55CE"/>
    <w:rsid w:val="00EE5A28"/>
    <w:rsid w:val="00EE5F2D"/>
    <w:rsid w:val="00EE6672"/>
    <w:rsid w:val="00EE770B"/>
    <w:rsid w:val="00EF010E"/>
    <w:rsid w:val="00EF0842"/>
    <w:rsid w:val="00EF0BE8"/>
    <w:rsid w:val="00EF1042"/>
    <w:rsid w:val="00EF1254"/>
    <w:rsid w:val="00EF1437"/>
    <w:rsid w:val="00EF28EF"/>
    <w:rsid w:val="00EF2973"/>
    <w:rsid w:val="00EF2DF8"/>
    <w:rsid w:val="00EF2F54"/>
    <w:rsid w:val="00EF3046"/>
    <w:rsid w:val="00EF319C"/>
    <w:rsid w:val="00EF3963"/>
    <w:rsid w:val="00EF3FFA"/>
    <w:rsid w:val="00EF43CE"/>
    <w:rsid w:val="00EF44B4"/>
    <w:rsid w:val="00EF4AAD"/>
    <w:rsid w:val="00EF4F7F"/>
    <w:rsid w:val="00EF57C0"/>
    <w:rsid w:val="00EF5F2D"/>
    <w:rsid w:val="00EF6242"/>
    <w:rsid w:val="00EF6C80"/>
    <w:rsid w:val="00EF6CD8"/>
    <w:rsid w:val="00EF722A"/>
    <w:rsid w:val="00EF7427"/>
    <w:rsid w:val="00EF7CC6"/>
    <w:rsid w:val="00F003AD"/>
    <w:rsid w:val="00F007DC"/>
    <w:rsid w:val="00F01BB8"/>
    <w:rsid w:val="00F02351"/>
    <w:rsid w:val="00F02854"/>
    <w:rsid w:val="00F0323B"/>
    <w:rsid w:val="00F03E83"/>
    <w:rsid w:val="00F0409A"/>
    <w:rsid w:val="00F04A01"/>
    <w:rsid w:val="00F0566B"/>
    <w:rsid w:val="00F06209"/>
    <w:rsid w:val="00F0708D"/>
    <w:rsid w:val="00F117FC"/>
    <w:rsid w:val="00F11A1B"/>
    <w:rsid w:val="00F12083"/>
    <w:rsid w:val="00F124F2"/>
    <w:rsid w:val="00F12E99"/>
    <w:rsid w:val="00F134F1"/>
    <w:rsid w:val="00F13BC5"/>
    <w:rsid w:val="00F14A96"/>
    <w:rsid w:val="00F1563F"/>
    <w:rsid w:val="00F1571B"/>
    <w:rsid w:val="00F159CF"/>
    <w:rsid w:val="00F16131"/>
    <w:rsid w:val="00F16D5C"/>
    <w:rsid w:val="00F179DB"/>
    <w:rsid w:val="00F20559"/>
    <w:rsid w:val="00F20933"/>
    <w:rsid w:val="00F21D87"/>
    <w:rsid w:val="00F23657"/>
    <w:rsid w:val="00F239BE"/>
    <w:rsid w:val="00F23CA8"/>
    <w:rsid w:val="00F23EC9"/>
    <w:rsid w:val="00F23ECB"/>
    <w:rsid w:val="00F24180"/>
    <w:rsid w:val="00F2479B"/>
    <w:rsid w:val="00F2495A"/>
    <w:rsid w:val="00F256AE"/>
    <w:rsid w:val="00F258BA"/>
    <w:rsid w:val="00F25F5E"/>
    <w:rsid w:val="00F27270"/>
    <w:rsid w:val="00F30B29"/>
    <w:rsid w:val="00F311AD"/>
    <w:rsid w:val="00F31714"/>
    <w:rsid w:val="00F31A1F"/>
    <w:rsid w:val="00F31F30"/>
    <w:rsid w:val="00F3290A"/>
    <w:rsid w:val="00F3383A"/>
    <w:rsid w:val="00F338EA"/>
    <w:rsid w:val="00F357CC"/>
    <w:rsid w:val="00F3743A"/>
    <w:rsid w:val="00F37FAE"/>
    <w:rsid w:val="00F40791"/>
    <w:rsid w:val="00F41D5A"/>
    <w:rsid w:val="00F42736"/>
    <w:rsid w:val="00F44381"/>
    <w:rsid w:val="00F4519A"/>
    <w:rsid w:val="00F463B1"/>
    <w:rsid w:val="00F471D1"/>
    <w:rsid w:val="00F47433"/>
    <w:rsid w:val="00F51672"/>
    <w:rsid w:val="00F51A0F"/>
    <w:rsid w:val="00F5283F"/>
    <w:rsid w:val="00F53838"/>
    <w:rsid w:val="00F538F8"/>
    <w:rsid w:val="00F539DB"/>
    <w:rsid w:val="00F552D9"/>
    <w:rsid w:val="00F55680"/>
    <w:rsid w:val="00F56556"/>
    <w:rsid w:val="00F5730F"/>
    <w:rsid w:val="00F578AA"/>
    <w:rsid w:val="00F57926"/>
    <w:rsid w:val="00F605D0"/>
    <w:rsid w:val="00F60C9F"/>
    <w:rsid w:val="00F61C8A"/>
    <w:rsid w:val="00F620A3"/>
    <w:rsid w:val="00F63EC5"/>
    <w:rsid w:val="00F645DD"/>
    <w:rsid w:val="00F65026"/>
    <w:rsid w:val="00F65188"/>
    <w:rsid w:val="00F6552C"/>
    <w:rsid w:val="00F65D59"/>
    <w:rsid w:val="00F66D10"/>
    <w:rsid w:val="00F67343"/>
    <w:rsid w:val="00F67A23"/>
    <w:rsid w:val="00F70118"/>
    <w:rsid w:val="00F70542"/>
    <w:rsid w:val="00F70908"/>
    <w:rsid w:val="00F7107A"/>
    <w:rsid w:val="00F71100"/>
    <w:rsid w:val="00F71E12"/>
    <w:rsid w:val="00F72C48"/>
    <w:rsid w:val="00F7325C"/>
    <w:rsid w:val="00F73A88"/>
    <w:rsid w:val="00F74D86"/>
    <w:rsid w:val="00F75558"/>
    <w:rsid w:val="00F758FE"/>
    <w:rsid w:val="00F763CF"/>
    <w:rsid w:val="00F76DF6"/>
    <w:rsid w:val="00F770A3"/>
    <w:rsid w:val="00F805C0"/>
    <w:rsid w:val="00F80B31"/>
    <w:rsid w:val="00F80F8D"/>
    <w:rsid w:val="00F8133B"/>
    <w:rsid w:val="00F82224"/>
    <w:rsid w:val="00F83F57"/>
    <w:rsid w:val="00F856D1"/>
    <w:rsid w:val="00F858A6"/>
    <w:rsid w:val="00F86264"/>
    <w:rsid w:val="00F86AF0"/>
    <w:rsid w:val="00F86B74"/>
    <w:rsid w:val="00F86BD4"/>
    <w:rsid w:val="00F87382"/>
    <w:rsid w:val="00F87515"/>
    <w:rsid w:val="00F87709"/>
    <w:rsid w:val="00F87919"/>
    <w:rsid w:val="00F87E42"/>
    <w:rsid w:val="00F90A51"/>
    <w:rsid w:val="00F90E6B"/>
    <w:rsid w:val="00F91E08"/>
    <w:rsid w:val="00F92445"/>
    <w:rsid w:val="00F935DD"/>
    <w:rsid w:val="00F944C7"/>
    <w:rsid w:val="00F94809"/>
    <w:rsid w:val="00F95682"/>
    <w:rsid w:val="00F95CBB"/>
    <w:rsid w:val="00F9601C"/>
    <w:rsid w:val="00F96D64"/>
    <w:rsid w:val="00F97048"/>
    <w:rsid w:val="00F97565"/>
    <w:rsid w:val="00F979F7"/>
    <w:rsid w:val="00FA1088"/>
    <w:rsid w:val="00FA17A4"/>
    <w:rsid w:val="00FA17D7"/>
    <w:rsid w:val="00FA1B37"/>
    <w:rsid w:val="00FA310E"/>
    <w:rsid w:val="00FA3CC3"/>
    <w:rsid w:val="00FA44A0"/>
    <w:rsid w:val="00FA4B8B"/>
    <w:rsid w:val="00FA525D"/>
    <w:rsid w:val="00FA5944"/>
    <w:rsid w:val="00FA59F3"/>
    <w:rsid w:val="00FA5ED1"/>
    <w:rsid w:val="00FA69E6"/>
    <w:rsid w:val="00FA74EE"/>
    <w:rsid w:val="00FA7C8E"/>
    <w:rsid w:val="00FB04F3"/>
    <w:rsid w:val="00FB0C56"/>
    <w:rsid w:val="00FB16D9"/>
    <w:rsid w:val="00FB22F0"/>
    <w:rsid w:val="00FB237D"/>
    <w:rsid w:val="00FB357D"/>
    <w:rsid w:val="00FB4D48"/>
    <w:rsid w:val="00FB6750"/>
    <w:rsid w:val="00FC04C7"/>
    <w:rsid w:val="00FC0B2E"/>
    <w:rsid w:val="00FC1F37"/>
    <w:rsid w:val="00FC25DC"/>
    <w:rsid w:val="00FC2F53"/>
    <w:rsid w:val="00FC3629"/>
    <w:rsid w:val="00FC3703"/>
    <w:rsid w:val="00FC4555"/>
    <w:rsid w:val="00FC4683"/>
    <w:rsid w:val="00FC46E4"/>
    <w:rsid w:val="00FC5F59"/>
    <w:rsid w:val="00FC6AF9"/>
    <w:rsid w:val="00FC6B49"/>
    <w:rsid w:val="00FC6F36"/>
    <w:rsid w:val="00FC7017"/>
    <w:rsid w:val="00FC7505"/>
    <w:rsid w:val="00FC7593"/>
    <w:rsid w:val="00FC7ACB"/>
    <w:rsid w:val="00FC7C52"/>
    <w:rsid w:val="00FD0032"/>
    <w:rsid w:val="00FD0053"/>
    <w:rsid w:val="00FD0265"/>
    <w:rsid w:val="00FD0839"/>
    <w:rsid w:val="00FD0964"/>
    <w:rsid w:val="00FD208C"/>
    <w:rsid w:val="00FD2350"/>
    <w:rsid w:val="00FD26F6"/>
    <w:rsid w:val="00FD290D"/>
    <w:rsid w:val="00FD32E8"/>
    <w:rsid w:val="00FD3528"/>
    <w:rsid w:val="00FD382D"/>
    <w:rsid w:val="00FD3EBE"/>
    <w:rsid w:val="00FD404D"/>
    <w:rsid w:val="00FD525B"/>
    <w:rsid w:val="00FD5C76"/>
    <w:rsid w:val="00FD6302"/>
    <w:rsid w:val="00FD6DC1"/>
    <w:rsid w:val="00FD712D"/>
    <w:rsid w:val="00FD7C9D"/>
    <w:rsid w:val="00FE03E4"/>
    <w:rsid w:val="00FE052E"/>
    <w:rsid w:val="00FE0747"/>
    <w:rsid w:val="00FE10DB"/>
    <w:rsid w:val="00FE173F"/>
    <w:rsid w:val="00FE1D08"/>
    <w:rsid w:val="00FE2DC4"/>
    <w:rsid w:val="00FE3060"/>
    <w:rsid w:val="00FE30B4"/>
    <w:rsid w:val="00FE3623"/>
    <w:rsid w:val="00FE42FD"/>
    <w:rsid w:val="00FE45CC"/>
    <w:rsid w:val="00FE4B8D"/>
    <w:rsid w:val="00FE4F39"/>
    <w:rsid w:val="00FE61D7"/>
    <w:rsid w:val="00FE6F29"/>
    <w:rsid w:val="00FE717B"/>
    <w:rsid w:val="00FE71FA"/>
    <w:rsid w:val="00FE7464"/>
    <w:rsid w:val="00FF1544"/>
    <w:rsid w:val="00FF15D0"/>
    <w:rsid w:val="00FF1641"/>
    <w:rsid w:val="00FF1A9F"/>
    <w:rsid w:val="00FF2DDC"/>
    <w:rsid w:val="00FF304D"/>
    <w:rsid w:val="00FF3977"/>
    <w:rsid w:val="00FF502E"/>
    <w:rsid w:val="00FF59E7"/>
    <w:rsid w:val="00FF5AEB"/>
    <w:rsid w:val="00FF63C3"/>
    <w:rsid w:val="00FF6DCF"/>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C44C56C"/>
  <w15:docId w15:val="{40DD267C-5A0E-424D-8A5F-9664AE5AB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623"/>
    <w:rPr>
      <w:rFonts w:ascii="Cambria" w:hAnsi="Cambria"/>
      <w:sz w:val="24"/>
      <w:szCs w:val="24"/>
      <w:lang w:val="en-GB"/>
    </w:rPr>
  </w:style>
  <w:style w:type="paragraph" w:styleId="Heading1">
    <w:name w:val="heading 1"/>
    <w:basedOn w:val="Normal"/>
    <w:next w:val="BodyText"/>
    <w:link w:val="Heading1Char"/>
    <w:qFormat/>
    <w:rsid w:val="00E45623"/>
    <w:pPr>
      <w:keepNext/>
      <w:pageBreakBefore/>
      <w:numPr>
        <w:numId w:val="1"/>
      </w:numPr>
      <w:spacing w:before="240" w:after="60" w:line="360" w:lineRule="auto"/>
      <w:jc w:val="both"/>
      <w:outlineLvl w:val="0"/>
    </w:pPr>
    <w:rPr>
      <w:rFonts w:cs="Arial"/>
      <w:b/>
      <w:bCs/>
      <w:kern w:val="32"/>
      <w:sz w:val="28"/>
      <w:szCs w:val="32"/>
    </w:rPr>
  </w:style>
  <w:style w:type="paragraph" w:styleId="Heading2">
    <w:name w:val="heading 2"/>
    <w:basedOn w:val="Normal"/>
    <w:next w:val="BodyText"/>
    <w:link w:val="Heading2Char"/>
    <w:qFormat/>
    <w:rsid w:val="00E45623"/>
    <w:pPr>
      <w:keepNext/>
      <w:numPr>
        <w:ilvl w:val="1"/>
        <w:numId w:val="1"/>
      </w:numPr>
      <w:spacing w:before="240" w:after="120"/>
      <w:jc w:val="both"/>
      <w:outlineLvl w:val="1"/>
    </w:pPr>
    <w:rPr>
      <w:rFonts w:cs="Arial"/>
      <w:b/>
      <w:bCs/>
      <w:iCs/>
      <w:sz w:val="26"/>
      <w:szCs w:val="28"/>
    </w:rPr>
  </w:style>
  <w:style w:type="paragraph" w:styleId="Heading3">
    <w:name w:val="heading 3"/>
    <w:basedOn w:val="Normal"/>
    <w:next w:val="BodyText"/>
    <w:qFormat/>
    <w:rsid w:val="00E45623"/>
    <w:pPr>
      <w:keepNext/>
      <w:numPr>
        <w:ilvl w:val="2"/>
        <w:numId w:val="1"/>
      </w:numPr>
      <w:spacing w:before="240" w:after="60"/>
      <w:outlineLvl w:val="2"/>
    </w:pPr>
    <w:rPr>
      <w:rFonts w:cs="Arial"/>
      <w:b/>
      <w:bCs/>
      <w:sz w:val="22"/>
      <w:szCs w:val="26"/>
    </w:rPr>
  </w:style>
  <w:style w:type="paragraph" w:styleId="Heading4">
    <w:name w:val="heading 4"/>
    <w:aliases w:val="4,h4,Map Title"/>
    <w:basedOn w:val="Normal"/>
    <w:next w:val="Normal"/>
    <w:qFormat/>
    <w:rsid w:val="00B75FD9"/>
    <w:pPr>
      <w:keepNext/>
      <w:numPr>
        <w:ilvl w:val="3"/>
        <w:numId w:val="1"/>
      </w:numPr>
      <w:spacing w:before="240" w:after="60"/>
      <w:outlineLvl w:val="3"/>
    </w:pPr>
    <w:rPr>
      <w:b/>
      <w:bCs/>
      <w:szCs w:val="28"/>
    </w:rPr>
  </w:style>
  <w:style w:type="paragraph" w:styleId="Heading5">
    <w:name w:val="heading 5"/>
    <w:aliases w:val="5"/>
    <w:basedOn w:val="Normal"/>
    <w:next w:val="Normal"/>
    <w:qFormat/>
    <w:rsid w:val="00B75FD9"/>
    <w:pPr>
      <w:numPr>
        <w:ilvl w:val="4"/>
        <w:numId w:val="1"/>
      </w:numPr>
      <w:spacing w:before="240" w:after="60"/>
      <w:outlineLvl w:val="4"/>
    </w:pPr>
    <w:rPr>
      <w:b/>
      <w:bCs/>
      <w:i/>
      <w:iCs/>
      <w:sz w:val="26"/>
      <w:szCs w:val="26"/>
    </w:rPr>
  </w:style>
  <w:style w:type="paragraph" w:styleId="Heading6">
    <w:name w:val="heading 6"/>
    <w:basedOn w:val="Normal"/>
    <w:next w:val="Normal"/>
    <w:qFormat/>
    <w:rsid w:val="00B75FD9"/>
    <w:pPr>
      <w:numPr>
        <w:ilvl w:val="5"/>
        <w:numId w:val="1"/>
      </w:numPr>
      <w:spacing w:before="240" w:after="60"/>
      <w:outlineLvl w:val="5"/>
    </w:pPr>
    <w:rPr>
      <w:b/>
      <w:bCs/>
      <w:sz w:val="22"/>
      <w:szCs w:val="22"/>
    </w:rPr>
  </w:style>
  <w:style w:type="paragraph" w:styleId="Heading7">
    <w:name w:val="heading 7"/>
    <w:basedOn w:val="Normal"/>
    <w:next w:val="Normal"/>
    <w:qFormat/>
    <w:rsid w:val="00B75FD9"/>
    <w:pPr>
      <w:numPr>
        <w:ilvl w:val="6"/>
        <w:numId w:val="1"/>
      </w:numPr>
      <w:spacing w:before="240" w:after="60"/>
      <w:outlineLvl w:val="6"/>
    </w:pPr>
  </w:style>
  <w:style w:type="paragraph" w:styleId="Heading8">
    <w:name w:val="heading 8"/>
    <w:aliases w:val="8"/>
    <w:basedOn w:val="Normal"/>
    <w:next w:val="Normal"/>
    <w:qFormat/>
    <w:rsid w:val="00B75FD9"/>
    <w:pPr>
      <w:numPr>
        <w:ilvl w:val="7"/>
        <w:numId w:val="1"/>
      </w:numPr>
      <w:spacing w:before="240" w:after="60"/>
      <w:outlineLvl w:val="7"/>
    </w:pPr>
    <w:rPr>
      <w:i/>
      <w:iCs/>
    </w:rPr>
  </w:style>
  <w:style w:type="paragraph" w:styleId="Heading9">
    <w:name w:val="heading 9"/>
    <w:aliases w:val="Custom Appendix"/>
    <w:basedOn w:val="Normal"/>
    <w:next w:val="BodyText"/>
    <w:qFormat/>
    <w:rsid w:val="00B75FD9"/>
    <w:pPr>
      <w:keepNext/>
      <w:pageBreakBefore/>
      <w:numPr>
        <w:ilvl w:val="8"/>
        <w:numId w:val="1"/>
      </w:numPr>
      <w:spacing w:before="240" w:after="6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2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538EF"/>
    <w:pPr>
      <w:spacing w:before="240" w:after="240"/>
      <w:jc w:val="both"/>
    </w:pPr>
  </w:style>
  <w:style w:type="paragraph" w:customStyle="1" w:styleId="RequirementSRS">
    <w:name w:val="Requirement SRS"/>
    <w:basedOn w:val="Normal"/>
    <w:next w:val="Definition"/>
    <w:rsid w:val="00250FD4"/>
    <w:pPr>
      <w:numPr>
        <w:numId w:val="4"/>
      </w:numPr>
      <w:spacing w:before="120" w:after="120"/>
      <w:ind w:left="2269" w:hanging="1985"/>
    </w:pPr>
    <w:rPr>
      <w:b/>
    </w:rPr>
  </w:style>
  <w:style w:type="paragraph" w:customStyle="1" w:styleId="Reference">
    <w:name w:val="Reference"/>
    <w:basedOn w:val="Definition"/>
    <w:rsid w:val="002F7D7F"/>
    <w:pPr>
      <w:numPr>
        <w:numId w:val="7"/>
      </w:numPr>
      <w:spacing w:before="0" w:after="240"/>
    </w:pPr>
  </w:style>
  <w:style w:type="paragraph" w:customStyle="1" w:styleId="Definition">
    <w:name w:val="Definition"/>
    <w:basedOn w:val="Normal"/>
    <w:rsid w:val="00E45623"/>
    <w:pPr>
      <w:spacing w:before="120" w:after="120"/>
      <w:ind w:left="2269" w:hanging="1985"/>
      <w:jc w:val="both"/>
    </w:pPr>
    <w:rPr>
      <w:lang w:val="en-US" w:eastAsia="fr-FR"/>
    </w:rPr>
  </w:style>
  <w:style w:type="paragraph" w:styleId="Title">
    <w:name w:val="Title"/>
    <w:basedOn w:val="Normal"/>
    <w:qFormat/>
    <w:rsid w:val="00953E09"/>
    <w:pPr>
      <w:spacing w:before="240" w:after="60"/>
      <w:jc w:val="center"/>
      <w:outlineLvl w:val="0"/>
    </w:pPr>
    <w:rPr>
      <w:rFonts w:cs="Arial"/>
      <w:b/>
      <w:bCs/>
      <w:kern w:val="28"/>
      <w:sz w:val="32"/>
      <w:szCs w:val="32"/>
    </w:rPr>
  </w:style>
  <w:style w:type="paragraph" w:styleId="Header">
    <w:name w:val="header"/>
    <w:basedOn w:val="Normal"/>
    <w:link w:val="HeaderChar"/>
    <w:rsid w:val="002656E1"/>
    <w:pPr>
      <w:tabs>
        <w:tab w:val="center" w:pos="4819"/>
        <w:tab w:val="right" w:pos="9638"/>
      </w:tabs>
      <w:jc w:val="center"/>
    </w:pPr>
    <w:rPr>
      <w:sz w:val="16"/>
    </w:rPr>
  </w:style>
  <w:style w:type="paragraph" w:styleId="Footer">
    <w:name w:val="footer"/>
    <w:basedOn w:val="Normal"/>
    <w:rsid w:val="00B512AD"/>
    <w:pPr>
      <w:tabs>
        <w:tab w:val="center" w:pos="4819"/>
        <w:tab w:val="right" w:pos="9638"/>
      </w:tabs>
    </w:pPr>
  </w:style>
  <w:style w:type="character" w:styleId="PageNumber">
    <w:name w:val="page number"/>
    <w:basedOn w:val="DefaultParagraphFont"/>
    <w:rsid w:val="00A75814"/>
  </w:style>
  <w:style w:type="paragraph" w:styleId="TOC1">
    <w:name w:val="toc 1"/>
    <w:basedOn w:val="Normal"/>
    <w:next w:val="Normal"/>
    <w:autoRedefine/>
    <w:uiPriority w:val="39"/>
    <w:rsid w:val="00B11656"/>
    <w:pPr>
      <w:spacing w:before="120" w:after="120"/>
    </w:pPr>
    <w:rPr>
      <w:b/>
      <w:bCs/>
      <w:szCs w:val="20"/>
    </w:rPr>
  </w:style>
  <w:style w:type="paragraph" w:styleId="TOC2">
    <w:name w:val="toc 2"/>
    <w:basedOn w:val="Normal"/>
    <w:next w:val="Normal"/>
    <w:autoRedefine/>
    <w:uiPriority w:val="39"/>
    <w:rsid w:val="00B11656"/>
    <w:pPr>
      <w:ind w:left="240"/>
    </w:pPr>
    <w:rPr>
      <w:szCs w:val="20"/>
    </w:rPr>
  </w:style>
  <w:style w:type="paragraph" w:styleId="TOC3">
    <w:name w:val="toc 3"/>
    <w:basedOn w:val="Normal"/>
    <w:next w:val="Normal"/>
    <w:autoRedefine/>
    <w:uiPriority w:val="39"/>
    <w:rsid w:val="00B11656"/>
    <w:pPr>
      <w:ind w:left="480"/>
    </w:pPr>
    <w:rPr>
      <w:iCs/>
      <w:szCs w:val="20"/>
    </w:rPr>
  </w:style>
  <w:style w:type="character" w:styleId="Hyperlink">
    <w:name w:val="Hyperlink"/>
    <w:uiPriority w:val="99"/>
    <w:rsid w:val="001C0C25"/>
    <w:rPr>
      <w:color w:val="0000FF"/>
      <w:u w:val="single"/>
    </w:rPr>
  </w:style>
  <w:style w:type="paragraph" w:styleId="TOC4">
    <w:name w:val="toc 4"/>
    <w:basedOn w:val="Normal"/>
    <w:next w:val="Normal"/>
    <w:autoRedefine/>
    <w:semiHidden/>
    <w:rsid w:val="001C0C25"/>
    <w:pPr>
      <w:ind w:left="720"/>
    </w:pPr>
    <w:rPr>
      <w:sz w:val="18"/>
      <w:szCs w:val="18"/>
    </w:rPr>
  </w:style>
  <w:style w:type="paragraph" w:styleId="TOC5">
    <w:name w:val="toc 5"/>
    <w:basedOn w:val="Normal"/>
    <w:next w:val="Normal"/>
    <w:autoRedefine/>
    <w:semiHidden/>
    <w:rsid w:val="001C0C25"/>
    <w:pPr>
      <w:ind w:left="960"/>
    </w:pPr>
    <w:rPr>
      <w:sz w:val="18"/>
      <w:szCs w:val="18"/>
    </w:rPr>
  </w:style>
  <w:style w:type="paragraph" w:styleId="TOC6">
    <w:name w:val="toc 6"/>
    <w:basedOn w:val="Normal"/>
    <w:next w:val="Normal"/>
    <w:autoRedefine/>
    <w:semiHidden/>
    <w:rsid w:val="001C0C25"/>
    <w:pPr>
      <w:ind w:left="1200"/>
    </w:pPr>
    <w:rPr>
      <w:sz w:val="18"/>
      <w:szCs w:val="18"/>
    </w:rPr>
  </w:style>
  <w:style w:type="paragraph" w:styleId="TOC7">
    <w:name w:val="toc 7"/>
    <w:basedOn w:val="Normal"/>
    <w:next w:val="Normal"/>
    <w:autoRedefine/>
    <w:semiHidden/>
    <w:rsid w:val="001C0C25"/>
    <w:pPr>
      <w:ind w:left="1440"/>
    </w:pPr>
    <w:rPr>
      <w:sz w:val="18"/>
      <w:szCs w:val="18"/>
    </w:rPr>
  </w:style>
  <w:style w:type="paragraph" w:styleId="TOC8">
    <w:name w:val="toc 8"/>
    <w:basedOn w:val="Normal"/>
    <w:next w:val="Normal"/>
    <w:autoRedefine/>
    <w:semiHidden/>
    <w:rsid w:val="001C0C25"/>
    <w:pPr>
      <w:ind w:left="1680"/>
    </w:pPr>
    <w:rPr>
      <w:sz w:val="18"/>
      <w:szCs w:val="18"/>
    </w:rPr>
  </w:style>
  <w:style w:type="paragraph" w:styleId="TOC9">
    <w:name w:val="toc 9"/>
    <w:basedOn w:val="Normal"/>
    <w:next w:val="Normal"/>
    <w:autoRedefine/>
    <w:semiHidden/>
    <w:rsid w:val="001B6B72"/>
    <w:pPr>
      <w:spacing w:before="120" w:after="120"/>
    </w:pPr>
    <w:rPr>
      <w:b/>
      <w:szCs w:val="18"/>
    </w:rPr>
  </w:style>
  <w:style w:type="paragraph" w:customStyle="1" w:styleId="RequirementTEST">
    <w:name w:val="Requirement TEST"/>
    <w:basedOn w:val="Normal"/>
    <w:next w:val="Definition"/>
    <w:rsid w:val="00535254"/>
    <w:pPr>
      <w:numPr>
        <w:numId w:val="3"/>
      </w:numPr>
      <w:spacing w:before="120" w:after="120"/>
    </w:pPr>
    <w:rPr>
      <w:b/>
    </w:rPr>
  </w:style>
  <w:style w:type="paragraph" w:customStyle="1" w:styleId="HeadingWithoutNumber">
    <w:name w:val="Heading Without Number"/>
    <w:basedOn w:val="Heading1"/>
    <w:next w:val="Normal"/>
    <w:rsid w:val="00B11656"/>
    <w:pPr>
      <w:numPr>
        <w:numId w:val="0"/>
      </w:numPr>
      <w:spacing w:after="120" w:line="240" w:lineRule="auto"/>
    </w:pPr>
    <w:rPr>
      <w:lang w:val="en-US"/>
    </w:rPr>
  </w:style>
  <w:style w:type="paragraph" w:styleId="Caption">
    <w:name w:val="caption"/>
    <w:basedOn w:val="Normal"/>
    <w:next w:val="Normal"/>
    <w:uiPriority w:val="99"/>
    <w:qFormat/>
    <w:rsid w:val="002A687E"/>
    <w:pPr>
      <w:spacing w:line="360" w:lineRule="auto"/>
      <w:jc w:val="both"/>
    </w:pPr>
    <w:rPr>
      <w:b/>
      <w:bCs/>
      <w:sz w:val="20"/>
      <w:szCs w:val="20"/>
      <w:lang w:val="fi-FI" w:eastAsia="en-US"/>
    </w:rPr>
  </w:style>
  <w:style w:type="paragraph" w:customStyle="1" w:styleId="NumberedItem">
    <w:name w:val="Numbered Item"/>
    <w:basedOn w:val="Normal"/>
    <w:rsid w:val="00FA74EE"/>
    <w:pPr>
      <w:numPr>
        <w:numId w:val="2"/>
      </w:numPr>
      <w:spacing w:before="120" w:after="120"/>
      <w:ind w:left="1135" w:hanging="851"/>
    </w:pPr>
  </w:style>
  <w:style w:type="paragraph" w:customStyle="1" w:styleId="StyleRequirementIDAutoLeft0cm">
    <w:name w:val="Style Requirement_ID + Auto Left:  0 cm"/>
    <w:basedOn w:val="Normal"/>
    <w:next w:val="BodyText"/>
    <w:rsid w:val="00C6130D"/>
    <w:pPr>
      <w:spacing w:before="120" w:after="360"/>
    </w:pPr>
    <w:rPr>
      <w:b/>
      <w:bCs/>
      <w:szCs w:val="20"/>
      <w:lang w:val="en-US" w:eastAsia="fr-FR"/>
    </w:rPr>
  </w:style>
  <w:style w:type="paragraph" w:customStyle="1" w:styleId="NumberedItemText">
    <w:name w:val="Numbered Item Text"/>
    <w:basedOn w:val="Normal"/>
    <w:rsid w:val="00FA74EE"/>
    <w:pPr>
      <w:spacing w:before="120" w:after="120"/>
      <w:ind w:left="1134"/>
      <w:jc w:val="both"/>
    </w:pPr>
  </w:style>
  <w:style w:type="paragraph" w:customStyle="1" w:styleId="NumberedItemCodeExample">
    <w:name w:val="Numbered Item Code Example"/>
    <w:basedOn w:val="NumberedItemText"/>
    <w:rsid w:val="00FA74E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contextualSpacing/>
    </w:pPr>
    <w:rPr>
      <w:rFonts w:ascii="Courier New" w:hAnsi="Courier New"/>
      <w:sz w:val="22"/>
    </w:rPr>
  </w:style>
  <w:style w:type="paragraph" w:customStyle="1" w:styleId="BodyTextCodeExample">
    <w:name w:val="Body Text Code Example"/>
    <w:basedOn w:val="Normal"/>
    <w:rsid w:val="00FA74EE"/>
    <w:pPr>
      <w:tabs>
        <w:tab w:val="left" w:pos="567"/>
        <w:tab w:val="left" w:leader="hyphen"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contextualSpacing/>
    </w:pPr>
    <w:rPr>
      <w:rFonts w:ascii="Courier New" w:hAnsi="Courier New"/>
      <w:sz w:val="22"/>
    </w:rPr>
  </w:style>
  <w:style w:type="paragraph" w:customStyle="1" w:styleId="DefinitionCodeExample">
    <w:name w:val="Definition Code Example"/>
    <w:basedOn w:val="Definition"/>
    <w:rsid w:val="008C4C73"/>
    <w:pPr>
      <w:tabs>
        <w:tab w:val="left" w:pos="2268"/>
        <w:tab w:val="left" w:pos="2835"/>
        <w:tab w:val="left" w:pos="3402"/>
        <w:tab w:val="left" w:pos="3969"/>
        <w:tab w:val="left" w:pos="4536"/>
        <w:tab w:val="left" w:pos="5103"/>
        <w:tab w:val="left" w:pos="5670"/>
        <w:tab w:val="left" w:pos="6237"/>
        <w:tab w:val="left" w:pos="6804"/>
        <w:tab w:val="left" w:pos="7371"/>
      </w:tabs>
      <w:ind w:left="2268" w:firstLine="0"/>
      <w:contextualSpacing/>
      <w:jc w:val="left"/>
    </w:pPr>
    <w:rPr>
      <w:rFonts w:ascii="Courier New" w:hAnsi="Courier New"/>
      <w:sz w:val="22"/>
      <w:lang w:val="en-GB"/>
    </w:rPr>
  </w:style>
  <w:style w:type="character" w:styleId="Strong">
    <w:name w:val="Strong"/>
    <w:qFormat/>
    <w:rsid w:val="00F31714"/>
    <w:rPr>
      <w:b/>
      <w:bCs/>
    </w:rPr>
  </w:style>
  <w:style w:type="paragraph" w:customStyle="1" w:styleId="kuvateksti">
    <w:name w:val="kuvateksti"/>
    <w:basedOn w:val="Normal"/>
    <w:rsid w:val="00DB45BE"/>
    <w:pPr>
      <w:tabs>
        <w:tab w:val="left" w:pos="1418"/>
      </w:tabs>
      <w:spacing w:before="120"/>
      <w:ind w:left="1418" w:hanging="1418"/>
      <w:jc w:val="both"/>
    </w:pPr>
    <w:rPr>
      <w:i/>
      <w:iCs/>
      <w:lang w:val="fi-FI" w:eastAsia="en-US"/>
    </w:rPr>
  </w:style>
  <w:style w:type="paragraph" w:customStyle="1" w:styleId="Table">
    <w:name w:val="Table"/>
    <w:basedOn w:val="BodyText"/>
    <w:link w:val="TableChar"/>
    <w:rsid w:val="003538EF"/>
    <w:pPr>
      <w:keepLines/>
      <w:spacing w:before="120" w:after="120"/>
      <w:jc w:val="left"/>
    </w:pPr>
    <w:rPr>
      <w:color w:val="000000"/>
      <w:sz w:val="18"/>
      <w:szCs w:val="16"/>
      <w:lang w:eastAsia="fr-FR"/>
    </w:rPr>
  </w:style>
  <w:style w:type="paragraph" w:customStyle="1" w:styleId="TableHeading">
    <w:name w:val="Table Heading"/>
    <w:basedOn w:val="Table"/>
    <w:rsid w:val="00E77340"/>
    <w:rPr>
      <w:b/>
      <w:bCs/>
    </w:rPr>
  </w:style>
  <w:style w:type="character" w:customStyle="1" w:styleId="BodyTextChar">
    <w:name w:val="Body Text Char"/>
    <w:link w:val="BodyText"/>
    <w:rsid w:val="003538EF"/>
    <w:rPr>
      <w:rFonts w:ascii="Cambria" w:hAnsi="Cambria"/>
      <w:sz w:val="24"/>
      <w:szCs w:val="24"/>
      <w:lang w:val="en-GB"/>
    </w:rPr>
  </w:style>
  <w:style w:type="paragraph" w:customStyle="1" w:styleId="Figure">
    <w:name w:val="Figure"/>
    <w:basedOn w:val="BodyText"/>
    <w:next w:val="Caption"/>
    <w:rsid w:val="00E77340"/>
    <w:pPr>
      <w:jc w:val="center"/>
    </w:pPr>
  </w:style>
  <w:style w:type="paragraph" w:customStyle="1" w:styleId="StyleCaptionLeft17cmFirstline23cm">
    <w:name w:val="Style Caption + Left:  1.7 cm First line:  2.3 cm"/>
    <w:basedOn w:val="Caption"/>
    <w:rsid w:val="009428E7"/>
    <w:pPr>
      <w:ind w:left="965" w:firstLine="1304"/>
      <w:jc w:val="center"/>
    </w:pPr>
  </w:style>
  <w:style w:type="character" w:customStyle="1" w:styleId="HeaderChar">
    <w:name w:val="Header Char"/>
    <w:link w:val="Header"/>
    <w:locked/>
    <w:rsid w:val="002656E1"/>
    <w:rPr>
      <w:rFonts w:ascii="Cambria" w:hAnsi="Cambria"/>
      <w:sz w:val="16"/>
      <w:szCs w:val="24"/>
      <w:lang w:val="en-GB"/>
    </w:rPr>
  </w:style>
  <w:style w:type="paragraph" w:styleId="ListBullet">
    <w:name w:val="List Bullet"/>
    <w:basedOn w:val="BodyText"/>
    <w:uiPriority w:val="99"/>
    <w:rsid w:val="00150DDC"/>
    <w:pPr>
      <w:tabs>
        <w:tab w:val="num" w:pos="567"/>
        <w:tab w:val="num" w:pos="1134"/>
      </w:tabs>
      <w:ind w:left="567" w:hanging="283"/>
    </w:pPr>
    <w:rPr>
      <w:bCs/>
      <w:color w:val="000000"/>
    </w:rPr>
  </w:style>
  <w:style w:type="paragraph" w:styleId="FootnoteText">
    <w:name w:val="footnote text"/>
    <w:basedOn w:val="Normal"/>
    <w:link w:val="FootnoteTextChar"/>
    <w:rsid w:val="00B25A0E"/>
    <w:rPr>
      <w:sz w:val="20"/>
      <w:szCs w:val="20"/>
    </w:rPr>
  </w:style>
  <w:style w:type="character" w:customStyle="1" w:styleId="FootnoteTextChar">
    <w:name w:val="Footnote Text Char"/>
    <w:link w:val="FootnoteText"/>
    <w:rsid w:val="00B25A0E"/>
    <w:rPr>
      <w:lang w:val="en-GB"/>
    </w:rPr>
  </w:style>
  <w:style w:type="character" w:styleId="FootnoteReference">
    <w:name w:val="footnote reference"/>
    <w:rsid w:val="00B25A0E"/>
    <w:rPr>
      <w:vertAlign w:val="superscript"/>
    </w:rPr>
  </w:style>
  <w:style w:type="paragraph" w:customStyle="1" w:styleId="RequirementID">
    <w:name w:val="Requirement_ID"/>
    <w:basedOn w:val="Normal"/>
    <w:next w:val="Normal"/>
    <w:link w:val="RequirementIDChar"/>
    <w:qFormat/>
    <w:rsid w:val="0073194C"/>
    <w:pPr>
      <w:spacing w:before="120" w:after="120" w:line="276" w:lineRule="auto"/>
    </w:pPr>
    <w:rPr>
      <w:rFonts w:ascii="Calibri" w:eastAsia="Calibri" w:hAnsi="Calibri" w:cs="Arial"/>
      <w:b/>
      <w:i/>
      <w:color w:val="0000FF"/>
      <w:sz w:val="22"/>
      <w:szCs w:val="20"/>
      <w:lang w:val="fr-FR" w:eastAsia="fr-FR"/>
    </w:rPr>
  </w:style>
  <w:style w:type="paragraph" w:customStyle="1" w:styleId="RequirementText">
    <w:name w:val="Requirement_Text"/>
    <w:basedOn w:val="Normal"/>
    <w:link w:val="RequirementTextChar"/>
    <w:qFormat/>
    <w:rsid w:val="0073194C"/>
    <w:pPr>
      <w:spacing w:after="120" w:line="276" w:lineRule="auto"/>
      <w:ind w:left="567"/>
      <w:jc w:val="both"/>
    </w:pPr>
    <w:rPr>
      <w:rFonts w:ascii="Calibri" w:eastAsia="Calibri" w:hAnsi="Calibri" w:cs="Arial"/>
      <w:i/>
      <w:sz w:val="22"/>
      <w:szCs w:val="20"/>
      <w:lang w:val="fr-FR" w:eastAsia="fr-FR"/>
    </w:rPr>
  </w:style>
  <w:style w:type="character" w:customStyle="1" w:styleId="RequirementTextChar">
    <w:name w:val="Requirement_Text Char"/>
    <w:link w:val="RequirementText"/>
    <w:rsid w:val="0073194C"/>
    <w:rPr>
      <w:rFonts w:ascii="Calibri" w:eastAsia="Calibri" w:hAnsi="Calibri" w:cs="Arial"/>
      <w:i/>
      <w:sz w:val="22"/>
      <w:lang w:val="fr-FR" w:eastAsia="fr-FR"/>
    </w:rPr>
  </w:style>
  <w:style w:type="character" w:customStyle="1" w:styleId="RequirementIDChar">
    <w:name w:val="Requirement_ID Char"/>
    <w:link w:val="RequirementID"/>
    <w:rsid w:val="0073194C"/>
    <w:rPr>
      <w:rFonts w:ascii="Calibri" w:eastAsia="Calibri" w:hAnsi="Calibri" w:cs="Arial"/>
      <w:b/>
      <w:i/>
      <w:color w:val="0000FF"/>
      <w:sz w:val="22"/>
      <w:lang w:val="fr-FR" w:eastAsia="fr-FR"/>
    </w:rPr>
  </w:style>
  <w:style w:type="paragraph" w:styleId="BalloonText">
    <w:name w:val="Balloon Text"/>
    <w:basedOn w:val="Normal"/>
    <w:link w:val="BalloonTextChar"/>
    <w:rsid w:val="009B4D75"/>
    <w:rPr>
      <w:rFonts w:ascii="Tahoma" w:hAnsi="Tahoma" w:cs="Tahoma"/>
      <w:sz w:val="16"/>
      <w:szCs w:val="16"/>
    </w:rPr>
  </w:style>
  <w:style w:type="character" w:customStyle="1" w:styleId="BalloonTextChar">
    <w:name w:val="Balloon Text Char"/>
    <w:link w:val="BalloonText"/>
    <w:rsid w:val="009B4D75"/>
    <w:rPr>
      <w:rFonts w:ascii="Tahoma" w:hAnsi="Tahoma" w:cs="Tahoma"/>
      <w:sz w:val="16"/>
      <w:szCs w:val="16"/>
      <w:lang w:val="en-GB"/>
    </w:rPr>
  </w:style>
  <w:style w:type="paragraph" w:styleId="ListBullet2">
    <w:name w:val="List Bullet 2"/>
    <w:basedOn w:val="BodyText"/>
    <w:autoRedefine/>
    <w:uiPriority w:val="99"/>
    <w:unhideWhenUsed/>
    <w:rsid w:val="0099070C"/>
    <w:pPr>
      <w:numPr>
        <w:numId w:val="15"/>
      </w:numPr>
      <w:tabs>
        <w:tab w:val="left" w:pos="1304"/>
      </w:tabs>
    </w:pPr>
  </w:style>
  <w:style w:type="paragraph" w:customStyle="1" w:styleId="QualityHeading">
    <w:name w:val="Quality Heading"/>
    <w:basedOn w:val="Heading1"/>
    <w:next w:val="BodyText"/>
    <w:qFormat/>
    <w:rsid w:val="009B4D75"/>
    <w:pPr>
      <w:keepLines/>
      <w:pageBreakBefore w:val="0"/>
      <w:numPr>
        <w:numId w:val="17"/>
      </w:numPr>
      <w:tabs>
        <w:tab w:val="left" w:pos="0"/>
        <w:tab w:val="num" w:pos="360"/>
      </w:tabs>
      <w:spacing w:before="480" w:after="240" w:line="240" w:lineRule="auto"/>
      <w:ind w:left="0" w:firstLine="0"/>
    </w:pPr>
    <w:rPr>
      <w:rFonts w:ascii="Arial" w:hAnsi="Arial" w:cs="Times New Roman"/>
      <w:bCs w:val="0"/>
      <w:kern w:val="28"/>
      <w:szCs w:val="20"/>
      <w:lang w:eastAsia="en-US"/>
    </w:rPr>
  </w:style>
  <w:style w:type="paragraph" w:customStyle="1" w:styleId="QualityHeading2">
    <w:name w:val="Quality Heading 2"/>
    <w:basedOn w:val="QualityHeading"/>
    <w:next w:val="QualityHeading"/>
    <w:qFormat/>
    <w:rsid w:val="009B4D75"/>
    <w:pPr>
      <w:numPr>
        <w:ilvl w:val="1"/>
      </w:numPr>
      <w:tabs>
        <w:tab w:val="num" w:pos="360"/>
      </w:tabs>
      <w:ind w:left="924" w:hanging="357"/>
      <w:outlineLvl w:val="1"/>
    </w:pPr>
    <w:rPr>
      <w:sz w:val="24"/>
    </w:rPr>
  </w:style>
  <w:style w:type="paragraph" w:customStyle="1" w:styleId="QualityHeading3">
    <w:name w:val="Quality Heading 3"/>
    <w:basedOn w:val="QualityHeading2"/>
    <w:next w:val="QualityHeading"/>
    <w:qFormat/>
    <w:rsid w:val="009B4D75"/>
    <w:pPr>
      <w:numPr>
        <w:ilvl w:val="2"/>
      </w:numPr>
      <w:tabs>
        <w:tab w:val="num" w:pos="360"/>
      </w:tabs>
      <w:ind w:left="1599" w:hanging="181"/>
      <w:outlineLvl w:val="2"/>
    </w:pPr>
    <w:rPr>
      <w:b w:val="0"/>
    </w:rPr>
  </w:style>
  <w:style w:type="paragraph" w:styleId="ListParagraph">
    <w:name w:val="List Paragraph"/>
    <w:basedOn w:val="Normal"/>
    <w:uiPriority w:val="34"/>
    <w:qFormat/>
    <w:rsid w:val="009B4D75"/>
    <w:pPr>
      <w:ind w:left="720"/>
      <w:contextualSpacing/>
    </w:pPr>
  </w:style>
  <w:style w:type="character" w:customStyle="1" w:styleId="TableChar">
    <w:name w:val="Table Char"/>
    <w:link w:val="Table"/>
    <w:locked/>
    <w:rsid w:val="003538EF"/>
    <w:rPr>
      <w:rFonts w:ascii="Cambria" w:hAnsi="Cambria"/>
      <w:color w:val="000000"/>
      <w:sz w:val="18"/>
      <w:szCs w:val="16"/>
      <w:lang w:val="en-GB" w:eastAsia="fr-FR"/>
    </w:rPr>
  </w:style>
  <w:style w:type="paragraph" w:customStyle="1" w:styleId="Tablelist">
    <w:name w:val="Table list"/>
    <w:basedOn w:val="Caption"/>
    <w:qFormat/>
    <w:rsid w:val="00746A4E"/>
    <w:pPr>
      <w:numPr>
        <w:numId w:val="28"/>
      </w:numPr>
      <w:tabs>
        <w:tab w:val="num" w:pos="360"/>
      </w:tabs>
      <w:spacing w:line="240" w:lineRule="auto"/>
      <w:ind w:left="0" w:firstLine="0"/>
    </w:pPr>
  </w:style>
  <w:style w:type="paragraph" w:customStyle="1" w:styleId="ImplementationHeading1">
    <w:name w:val="Implementation Heading 1"/>
    <w:basedOn w:val="Heading1"/>
    <w:qFormat/>
    <w:rsid w:val="009F799D"/>
    <w:pPr>
      <w:keepLines/>
      <w:pageBreakBefore w:val="0"/>
      <w:numPr>
        <w:numId w:val="29"/>
      </w:numPr>
      <w:tabs>
        <w:tab w:val="left" w:pos="0"/>
        <w:tab w:val="num" w:pos="360"/>
      </w:tabs>
      <w:spacing w:before="480" w:after="240" w:line="240" w:lineRule="auto"/>
      <w:ind w:left="357" w:hanging="357"/>
    </w:pPr>
    <w:rPr>
      <w:rFonts w:ascii="Arial" w:hAnsi="Arial" w:cs="Times New Roman"/>
      <w:bCs w:val="0"/>
      <w:kern w:val="28"/>
      <w:szCs w:val="20"/>
      <w:lang w:eastAsia="en-US"/>
    </w:rPr>
  </w:style>
  <w:style w:type="paragraph" w:customStyle="1" w:styleId="Implementationheading2">
    <w:name w:val="Implementation heading 2"/>
    <w:basedOn w:val="ImplementationHeading1"/>
    <w:qFormat/>
    <w:rsid w:val="009F799D"/>
    <w:pPr>
      <w:numPr>
        <w:ilvl w:val="1"/>
      </w:numPr>
      <w:tabs>
        <w:tab w:val="num" w:pos="360"/>
      </w:tabs>
      <w:ind w:left="924" w:hanging="357"/>
      <w:outlineLvl w:val="1"/>
    </w:pPr>
    <w:rPr>
      <w:sz w:val="24"/>
    </w:rPr>
  </w:style>
  <w:style w:type="paragraph" w:customStyle="1" w:styleId="Implementationheading3">
    <w:name w:val="Implementation heading 3"/>
    <w:basedOn w:val="Implementationheading2"/>
    <w:qFormat/>
    <w:rsid w:val="009F799D"/>
    <w:pPr>
      <w:numPr>
        <w:ilvl w:val="2"/>
      </w:numPr>
      <w:tabs>
        <w:tab w:val="num" w:pos="360"/>
      </w:tabs>
      <w:outlineLvl w:val="2"/>
    </w:pPr>
    <w:rPr>
      <w:b w:val="0"/>
    </w:rPr>
  </w:style>
  <w:style w:type="paragraph" w:customStyle="1" w:styleId="Deliverable">
    <w:name w:val="Deliverable"/>
    <w:basedOn w:val="Table"/>
    <w:uiPriority w:val="99"/>
    <w:rsid w:val="009F799D"/>
    <w:rPr>
      <w:rFonts w:cs="Arial"/>
      <w:color w:val="FF0000"/>
    </w:rPr>
  </w:style>
  <w:style w:type="paragraph" w:customStyle="1" w:styleId="Milestone">
    <w:name w:val="Milestone"/>
    <w:basedOn w:val="Table"/>
    <w:uiPriority w:val="99"/>
    <w:rsid w:val="009F799D"/>
    <w:rPr>
      <w:rFonts w:cs="Arial"/>
      <w:color w:val="0000FF"/>
    </w:rPr>
  </w:style>
  <w:style w:type="paragraph" w:styleId="CommentText">
    <w:name w:val="annotation text"/>
    <w:basedOn w:val="Normal"/>
    <w:link w:val="CommentTextChar"/>
    <w:unhideWhenUsed/>
    <w:rsid w:val="006A460D"/>
    <w:pPr>
      <w:spacing w:before="120" w:after="120"/>
      <w:jc w:val="both"/>
    </w:pPr>
    <w:rPr>
      <w:sz w:val="20"/>
      <w:szCs w:val="20"/>
    </w:rPr>
  </w:style>
  <w:style w:type="character" w:customStyle="1" w:styleId="CommentTextChar">
    <w:name w:val="Comment Text Char"/>
    <w:link w:val="CommentText"/>
    <w:rsid w:val="006A460D"/>
    <w:rPr>
      <w:lang w:val="en-GB"/>
    </w:rPr>
  </w:style>
  <w:style w:type="character" w:styleId="CommentReference">
    <w:name w:val="annotation reference"/>
    <w:unhideWhenUsed/>
    <w:rsid w:val="006A460D"/>
    <w:rPr>
      <w:sz w:val="16"/>
      <w:szCs w:val="16"/>
    </w:rPr>
  </w:style>
  <w:style w:type="character" w:customStyle="1" w:styleId="Heading2Char">
    <w:name w:val="Heading 2 Char"/>
    <w:link w:val="Heading2"/>
    <w:rsid w:val="00E45623"/>
    <w:rPr>
      <w:rFonts w:ascii="Cambria" w:hAnsi="Cambria" w:cs="Arial"/>
      <w:b/>
      <w:bCs/>
      <w:iCs/>
      <w:sz w:val="26"/>
      <w:szCs w:val="28"/>
      <w:lang w:val="en-GB"/>
    </w:rPr>
  </w:style>
  <w:style w:type="character" w:customStyle="1" w:styleId="Heading1Char">
    <w:name w:val="Heading 1 Char"/>
    <w:link w:val="Heading1"/>
    <w:rsid w:val="00E45623"/>
    <w:rPr>
      <w:rFonts w:ascii="Cambria" w:hAnsi="Cambria" w:cs="Arial"/>
      <w:b/>
      <w:bCs/>
      <w:kern w:val="32"/>
      <w:sz w:val="28"/>
      <w:szCs w:val="32"/>
      <w:lang w:val="en-GB"/>
    </w:rPr>
  </w:style>
  <w:style w:type="paragraph" w:customStyle="1" w:styleId="Normalwspace">
    <w:name w:val="Normal_w_space"/>
    <w:basedOn w:val="BodyText"/>
    <w:link w:val="NormalwspaceChar"/>
    <w:qFormat/>
    <w:rsid w:val="009D7256"/>
  </w:style>
  <w:style w:type="character" w:customStyle="1" w:styleId="NormalwspaceChar">
    <w:name w:val="Normal_w_space Char"/>
    <w:link w:val="Normalwspace"/>
    <w:rsid w:val="009D7256"/>
    <w:rPr>
      <w:rFonts w:ascii="Cambria" w:hAnsi="Cambria"/>
      <w:sz w:val="24"/>
      <w:szCs w:val="24"/>
      <w:lang w:val="en-GB"/>
    </w:rPr>
  </w:style>
  <w:style w:type="paragraph" w:customStyle="1" w:styleId="Comment">
    <w:name w:val="Comment"/>
    <w:basedOn w:val="BodyText"/>
    <w:rsid w:val="00637E53"/>
    <w:rPr>
      <w:color w:val="0070C0"/>
    </w:rPr>
  </w:style>
  <w:style w:type="paragraph" w:customStyle="1" w:styleId="CVtext">
    <w:name w:val="CV text"/>
    <w:basedOn w:val="BodyText"/>
    <w:rsid w:val="004E779C"/>
    <w:pPr>
      <w:spacing w:before="120" w:after="120"/>
    </w:pPr>
    <w:rPr>
      <w:szCs w:val="20"/>
    </w:rPr>
  </w:style>
  <w:style w:type="paragraph" w:styleId="NormalWeb">
    <w:name w:val="Normal (Web)"/>
    <w:basedOn w:val="Normal"/>
    <w:uiPriority w:val="99"/>
    <w:unhideWhenUsed/>
    <w:rsid w:val="00B80940"/>
    <w:pPr>
      <w:spacing w:after="210" w:line="210" w:lineRule="atLeast"/>
      <w:jc w:val="both"/>
    </w:pPr>
    <w:rPr>
      <w:rFonts w:ascii="Times New Roman" w:hAnsi="Times New Roman"/>
      <w:sz w:val="17"/>
      <w:szCs w:val="17"/>
      <w:lang w:val="fi-FI"/>
    </w:rPr>
  </w:style>
  <w:style w:type="paragraph" w:styleId="PlainText">
    <w:name w:val="Plain Text"/>
    <w:basedOn w:val="Normal"/>
    <w:link w:val="PlainTextChar"/>
    <w:uiPriority w:val="99"/>
    <w:unhideWhenUsed/>
    <w:rsid w:val="001A2FA7"/>
    <w:rPr>
      <w:rFonts w:ascii="Calibri" w:eastAsia="Calibri" w:hAnsi="Calibri"/>
      <w:sz w:val="22"/>
      <w:szCs w:val="21"/>
      <w:lang w:val="fi-FI" w:eastAsia="en-US"/>
    </w:rPr>
  </w:style>
  <w:style w:type="character" w:customStyle="1" w:styleId="PlainTextChar">
    <w:name w:val="Plain Text Char"/>
    <w:basedOn w:val="DefaultParagraphFont"/>
    <w:link w:val="PlainText"/>
    <w:uiPriority w:val="99"/>
    <w:rsid w:val="001A2FA7"/>
    <w:rPr>
      <w:rFonts w:ascii="Calibri" w:eastAsia="Calibri" w:hAnsi="Calibri"/>
      <w:sz w:val="22"/>
      <w:szCs w:val="21"/>
      <w:lang w:eastAsia="en-US"/>
    </w:rPr>
  </w:style>
  <w:style w:type="paragraph" w:styleId="CommentSubject">
    <w:name w:val="annotation subject"/>
    <w:basedOn w:val="CommentText"/>
    <w:next w:val="CommentText"/>
    <w:link w:val="CommentSubjectChar"/>
    <w:semiHidden/>
    <w:unhideWhenUsed/>
    <w:rsid w:val="00033A2C"/>
    <w:pPr>
      <w:spacing w:before="0" w:after="0"/>
      <w:jc w:val="left"/>
    </w:pPr>
    <w:rPr>
      <w:b/>
      <w:bCs/>
    </w:rPr>
  </w:style>
  <w:style w:type="character" w:customStyle="1" w:styleId="CommentSubjectChar">
    <w:name w:val="Comment Subject Char"/>
    <w:basedOn w:val="CommentTextChar"/>
    <w:link w:val="CommentSubject"/>
    <w:semiHidden/>
    <w:rsid w:val="00033A2C"/>
    <w:rPr>
      <w:rFonts w:ascii="Cambria" w:hAnsi="Cambria"/>
      <w:b/>
      <w:bCs/>
      <w:lang w:val="en-GB"/>
    </w:rPr>
  </w:style>
  <w:style w:type="paragraph" w:styleId="TOCHeading">
    <w:name w:val="TOC Heading"/>
    <w:basedOn w:val="Heading1"/>
    <w:next w:val="Normal"/>
    <w:uiPriority w:val="39"/>
    <w:unhideWhenUsed/>
    <w:qFormat/>
    <w:rsid w:val="006D07A2"/>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eastAsia="en-US"/>
    </w:rPr>
  </w:style>
  <w:style w:type="paragraph" w:styleId="TableofFigures">
    <w:name w:val="table of figures"/>
    <w:basedOn w:val="Normal"/>
    <w:next w:val="Normal"/>
    <w:uiPriority w:val="99"/>
    <w:unhideWhenUsed/>
    <w:rsid w:val="008F2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54915">
      <w:bodyDiv w:val="1"/>
      <w:marLeft w:val="0"/>
      <w:marRight w:val="0"/>
      <w:marTop w:val="0"/>
      <w:marBottom w:val="0"/>
      <w:divBdr>
        <w:top w:val="none" w:sz="0" w:space="0" w:color="auto"/>
        <w:left w:val="none" w:sz="0" w:space="0" w:color="auto"/>
        <w:bottom w:val="none" w:sz="0" w:space="0" w:color="auto"/>
        <w:right w:val="none" w:sz="0" w:space="0" w:color="auto"/>
      </w:divBdr>
    </w:div>
    <w:div w:id="148714715">
      <w:bodyDiv w:val="1"/>
      <w:marLeft w:val="0"/>
      <w:marRight w:val="0"/>
      <w:marTop w:val="0"/>
      <w:marBottom w:val="0"/>
      <w:divBdr>
        <w:top w:val="none" w:sz="0" w:space="0" w:color="auto"/>
        <w:left w:val="none" w:sz="0" w:space="0" w:color="auto"/>
        <w:bottom w:val="none" w:sz="0" w:space="0" w:color="auto"/>
        <w:right w:val="none" w:sz="0" w:space="0" w:color="auto"/>
      </w:divBdr>
    </w:div>
    <w:div w:id="523792718">
      <w:bodyDiv w:val="1"/>
      <w:marLeft w:val="0"/>
      <w:marRight w:val="0"/>
      <w:marTop w:val="0"/>
      <w:marBottom w:val="0"/>
      <w:divBdr>
        <w:top w:val="none" w:sz="0" w:space="0" w:color="auto"/>
        <w:left w:val="none" w:sz="0" w:space="0" w:color="auto"/>
        <w:bottom w:val="none" w:sz="0" w:space="0" w:color="auto"/>
        <w:right w:val="none" w:sz="0" w:space="0" w:color="auto"/>
      </w:divBdr>
    </w:div>
    <w:div w:id="579213307">
      <w:bodyDiv w:val="1"/>
      <w:marLeft w:val="0"/>
      <w:marRight w:val="0"/>
      <w:marTop w:val="0"/>
      <w:marBottom w:val="0"/>
      <w:divBdr>
        <w:top w:val="none" w:sz="0" w:space="0" w:color="auto"/>
        <w:left w:val="none" w:sz="0" w:space="0" w:color="auto"/>
        <w:bottom w:val="none" w:sz="0" w:space="0" w:color="auto"/>
        <w:right w:val="none" w:sz="0" w:space="0" w:color="auto"/>
      </w:divBdr>
    </w:div>
    <w:div w:id="659818646">
      <w:bodyDiv w:val="1"/>
      <w:marLeft w:val="0"/>
      <w:marRight w:val="0"/>
      <w:marTop w:val="0"/>
      <w:marBottom w:val="0"/>
      <w:divBdr>
        <w:top w:val="none" w:sz="0" w:space="0" w:color="auto"/>
        <w:left w:val="none" w:sz="0" w:space="0" w:color="auto"/>
        <w:bottom w:val="none" w:sz="0" w:space="0" w:color="auto"/>
        <w:right w:val="none" w:sz="0" w:space="0" w:color="auto"/>
      </w:divBdr>
    </w:div>
    <w:div w:id="686753924">
      <w:bodyDiv w:val="1"/>
      <w:marLeft w:val="0"/>
      <w:marRight w:val="0"/>
      <w:marTop w:val="0"/>
      <w:marBottom w:val="0"/>
      <w:divBdr>
        <w:top w:val="none" w:sz="0" w:space="0" w:color="auto"/>
        <w:left w:val="none" w:sz="0" w:space="0" w:color="auto"/>
        <w:bottom w:val="none" w:sz="0" w:space="0" w:color="auto"/>
        <w:right w:val="none" w:sz="0" w:space="0" w:color="auto"/>
      </w:divBdr>
    </w:div>
    <w:div w:id="796610585">
      <w:bodyDiv w:val="1"/>
      <w:marLeft w:val="0"/>
      <w:marRight w:val="0"/>
      <w:marTop w:val="0"/>
      <w:marBottom w:val="0"/>
      <w:divBdr>
        <w:top w:val="none" w:sz="0" w:space="0" w:color="auto"/>
        <w:left w:val="none" w:sz="0" w:space="0" w:color="auto"/>
        <w:bottom w:val="none" w:sz="0" w:space="0" w:color="auto"/>
        <w:right w:val="none" w:sz="0" w:space="0" w:color="auto"/>
      </w:divBdr>
    </w:div>
    <w:div w:id="811097339">
      <w:bodyDiv w:val="1"/>
      <w:marLeft w:val="0"/>
      <w:marRight w:val="0"/>
      <w:marTop w:val="0"/>
      <w:marBottom w:val="0"/>
      <w:divBdr>
        <w:top w:val="none" w:sz="0" w:space="0" w:color="auto"/>
        <w:left w:val="none" w:sz="0" w:space="0" w:color="auto"/>
        <w:bottom w:val="none" w:sz="0" w:space="0" w:color="auto"/>
        <w:right w:val="none" w:sz="0" w:space="0" w:color="auto"/>
      </w:divBdr>
    </w:div>
    <w:div w:id="819268560">
      <w:bodyDiv w:val="1"/>
      <w:marLeft w:val="0"/>
      <w:marRight w:val="0"/>
      <w:marTop w:val="0"/>
      <w:marBottom w:val="0"/>
      <w:divBdr>
        <w:top w:val="none" w:sz="0" w:space="0" w:color="auto"/>
        <w:left w:val="none" w:sz="0" w:space="0" w:color="auto"/>
        <w:bottom w:val="none" w:sz="0" w:space="0" w:color="auto"/>
        <w:right w:val="none" w:sz="0" w:space="0" w:color="auto"/>
      </w:divBdr>
    </w:div>
    <w:div w:id="821238519">
      <w:bodyDiv w:val="1"/>
      <w:marLeft w:val="0"/>
      <w:marRight w:val="0"/>
      <w:marTop w:val="0"/>
      <w:marBottom w:val="0"/>
      <w:divBdr>
        <w:top w:val="none" w:sz="0" w:space="0" w:color="auto"/>
        <w:left w:val="none" w:sz="0" w:space="0" w:color="auto"/>
        <w:bottom w:val="none" w:sz="0" w:space="0" w:color="auto"/>
        <w:right w:val="none" w:sz="0" w:space="0" w:color="auto"/>
      </w:divBdr>
    </w:div>
    <w:div w:id="839194778">
      <w:bodyDiv w:val="1"/>
      <w:marLeft w:val="0"/>
      <w:marRight w:val="0"/>
      <w:marTop w:val="0"/>
      <w:marBottom w:val="0"/>
      <w:divBdr>
        <w:top w:val="none" w:sz="0" w:space="0" w:color="auto"/>
        <w:left w:val="none" w:sz="0" w:space="0" w:color="auto"/>
        <w:bottom w:val="none" w:sz="0" w:space="0" w:color="auto"/>
        <w:right w:val="none" w:sz="0" w:space="0" w:color="auto"/>
      </w:divBdr>
    </w:div>
    <w:div w:id="899483188">
      <w:bodyDiv w:val="1"/>
      <w:marLeft w:val="0"/>
      <w:marRight w:val="0"/>
      <w:marTop w:val="0"/>
      <w:marBottom w:val="0"/>
      <w:divBdr>
        <w:top w:val="none" w:sz="0" w:space="0" w:color="auto"/>
        <w:left w:val="none" w:sz="0" w:space="0" w:color="auto"/>
        <w:bottom w:val="none" w:sz="0" w:space="0" w:color="auto"/>
        <w:right w:val="none" w:sz="0" w:space="0" w:color="auto"/>
      </w:divBdr>
    </w:div>
    <w:div w:id="945698434">
      <w:bodyDiv w:val="1"/>
      <w:marLeft w:val="0"/>
      <w:marRight w:val="0"/>
      <w:marTop w:val="0"/>
      <w:marBottom w:val="0"/>
      <w:divBdr>
        <w:top w:val="none" w:sz="0" w:space="0" w:color="auto"/>
        <w:left w:val="none" w:sz="0" w:space="0" w:color="auto"/>
        <w:bottom w:val="none" w:sz="0" w:space="0" w:color="auto"/>
        <w:right w:val="none" w:sz="0" w:space="0" w:color="auto"/>
      </w:divBdr>
    </w:div>
    <w:div w:id="1183671561">
      <w:bodyDiv w:val="1"/>
      <w:marLeft w:val="0"/>
      <w:marRight w:val="0"/>
      <w:marTop w:val="0"/>
      <w:marBottom w:val="0"/>
      <w:divBdr>
        <w:top w:val="none" w:sz="0" w:space="0" w:color="auto"/>
        <w:left w:val="none" w:sz="0" w:space="0" w:color="auto"/>
        <w:bottom w:val="none" w:sz="0" w:space="0" w:color="auto"/>
        <w:right w:val="none" w:sz="0" w:space="0" w:color="auto"/>
      </w:divBdr>
    </w:div>
    <w:div w:id="1231044189">
      <w:bodyDiv w:val="1"/>
      <w:marLeft w:val="0"/>
      <w:marRight w:val="0"/>
      <w:marTop w:val="0"/>
      <w:marBottom w:val="0"/>
      <w:divBdr>
        <w:top w:val="none" w:sz="0" w:space="0" w:color="auto"/>
        <w:left w:val="none" w:sz="0" w:space="0" w:color="auto"/>
        <w:bottom w:val="none" w:sz="0" w:space="0" w:color="auto"/>
        <w:right w:val="none" w:sz="0" w:space="0" w:color="auto"/>
      </w:divBdr>
    </w:div>
    <w:div w:id="1360928601">
      <w:bodyDiv w:val="1"/>
      <w:marLeft w:val="0"/>
      <w:marRight w:val="0"/>
      <w:marTop w:val="0"/>
      <w:marBottom w:val="0"/>
      <w:divBdr>
        <w:top w:val="none" w:sz="0" w:space="0" w:color="auto"/>
        <w:left w:val="none" w:sz="0" w:space="0" w:color="auto"/>
        <w:bottom w:val="none" w:sz="0" w:space="0" w:color="auto"/>
        <w:right w:val="none" w:sz="0" w:space="0" w:color="auto"/>
      </w:divBdr>
    </w:div>
    <w:div w:id="1463110715">
      <w:bodyDiv w:val="1"/>
      <w:marLeft w:val="0"/>
      <w:marRight w:val="0"/>
      <w:marTop w:val="0"/>
      <w:marBottom w:val="0"/>
      <w:divBdr>
        <w:top w:val="none" w:sz="0" w:space="0" w:color="auto"/>
        <w:left w:val="none" w:sz="0" w:space="0" w:color="auto"/>
        <w:bottom w:val="none" w:sz="0" w:space="0" w:color="auto"/>
        <w:right w:val="none" w:sz="0" w:space="0" w:color="auto"/>
      </w:divBdr>
    </w:div>
    <w:div w:id="1464032796">
      <w:bodyDiv w:val="1"/>
      <w:marLeft w:val="0"/>
      <w:marRight w:val="0"/>
      <w:marTop w:val="0"/>
      <w:marBottom w:val="0"/>
      <w:divBdr>
        <w:top w:val="none" w:sz="0" w:space="0" w:color="auto"/>
        <w:left w:val="none" w:sz="0" w:space="0" w:color="auto"/>
        <w:bottom w:val="none" w:sz="0" w:space="0" w:color="auto"/>
        <w:right w:val="none" w:sz="0" w:space="0" w:color="auto"/>
      </w:divBdr>
      <w:divsChild>
        <w:div w:id="512191241">
          <w:marLeft w:val="0"/>
          <w:marRight w:val="0"/>
          <w:marTop w:val="0"/>
          <w:marBottom w:val="0"/>
          <w:divBdr>
            <w:top w:val="none" w:sz="0" w:space="0" w:color="auto"/>
            <w:left w:val="none" w:sz="0" w:space="0" w:color="auto"/>
            <w:bottom w:val="none" w:sz="0" w:space="0" w:color="auto"/>
            <w:right w:val="none" w:sz="0" w:space="0" w:color="auto"/>
          </w:divBdr>
          <w:divsChild>
            <w:div w:id="189242697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475102543">
      <w:bodyDiv w:val="1"/>
      <w:marLeft w:val="0"/>
      <w:marRight w:val="0"/>
      <w:marTop w:val="0"/>
      <w:marBottom w:val="0"/>
      <w:divBdr>
        <w:top w:val="none" w:sz="0" w:space="0" w:color="auto"/>
        <w:left w:val="none" w:sz="0" w:space="0" w:color="auto"/>
        <w:bottom w:val="none" w:sz="0" w:space="0" w:color="auto"/>
        <w:right w:val="none" w:sz="0" w:space="0" w:color="auto"/>
      </w:divBdr>
    </w:div>
    <w:div w:id="1652829401">
      <w:bodyDiv w:val="1"/>
      <w:marLeft w:val="0"/>
      <w:marRight w:val="0"/>
      <w:marTop w:val="0"/>
      <w:marBottom w:val="0"/>
      <w:divBdr>
        <w:top w:val="none" w:sz="0" w:space="0" w:color="auto"/>
        <w:left w:val="none" w:sz="0" w:space="0" w:color="auto"/>
        <w:bottom w:val="none" w:sz="0" w:space="0" w:color="auto"/>
        <w:right w:val="none" w:sz="0" w:space="0" w:color="auto"/>
      </w:divBdr>
    </w:div>
    <w:div w:id="1671518993">
      <w:bodyDiv w:val="1"/>
      <w:marLeft w:val="0"/>
      <w:marRight w:val="0"/>
      <w:marTop w:val="0"/>
      <w:marBottom w:val="0"/>
      <w:divBdr>
        <w:top w:val="none" w:sz="0" w:space="0" w:color="auto"/>
        <w:left w:val="none" w:sz="0" w:space="0" w:color="auto"/>
        <w:bottom w:val="none" w:sz="0" w:space="0" w:color="auto"/>
        <w:right w:val="none" w:sz="0" w:space="0" w:color="auto"/>
      </w:divBdr>
    </w:div>
    <w:div w:id="1708752109">
      <w:bodyDiv w:val="1"/>
      <w:marLeft w:val="0"/>
      <w:marRight w:val="0"/>
      <w:marTop w:val="0"/>
      <w:marBottom w:val="0"/>
      <w:divBdr>
        <w:top w:val="none" w:sz="0" w:space="0" w:color="auto"/>
        <w:left w:val="none" w:sz="0" w:space="0" w:color="auto"/>
        <w:bottom w:val="none" w:sz="0" w:space="0" w:color="auto"/>
        <w:right w:val="none" w:sz="0" w:space="0" w:color="auto"/>
      </w:divBdr>
    </w:div>
    <w:div w:id="1721859837">
      <w:bodyDiv w:val="1"/>
      <w:marLeft w:val="0"/>
      <w:marRight w:val="0"/>
      <w:marTop w:val="0"/>
      <w:marBottom w:val="0"/>
      <w:divBdr>
        <w:top w:val="none" w:sz="0" w:space="0" w:color="auto"/>
        <w:left w:val="none" w:sz="0" w:space="0" w:color="auto"/>
        <w:bottom w:val="none" w:sz="0" w:space="0" w:color="auto"/>
        <w:right w:val="none" w:sz="0" w:space="0" w:color="auto"/>
      </w:divBdr>
    </w:div>
    <w:div w:id="1812137504">
      <w:bodyDiv w:val="1"/>
      <w:marLeft w:val="0"/>
      <w:marRight w:val="0"/>
      <w:marTop w:val="0"/>
      <w:marBottom w:val="0"/>
      <w:divBdr>
        <w:top w:val="none" w:sz="0" w:space="0" w:color="auto"/>
        <w:left w:val="none" w:sz="0" w:space="0" w:color="auto"/>
        <w:bottom w:val="none" w:sz="0" w:space="0" w:color="auto"/>
        <w:right w:val="none" w:sz="0" w:space="0" w:color="auto"/>
      </w:divBdr>
    </w:div>
    <w:div w:id="1894153834">
      <w:bodyDiv w:val="1"/>
      <w:marLeft w:val="0"/>
      <w:marRight w:val="0"/>
      <w:marTop w:val="0"/>
      <w:marBottom w:val="0"/>
      <w:divBdr>
        <w:top w:val="none" w:sz="0" w:space="0" w:color="auto"/>
        <w:left w:val="none" w:sz="0" w:space="0" w:color="auto"/>
        <w:bottom w:val="none" w:sz="0" w:space="0" w:color="auto"/>
        <w:right w:val="none" w:sz="0" w:space="0" w:color="auto"/>
      </w:divBdr>
    </w:div>
    <w:div w:id="199028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footer" Target="footer1.xml"/><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PNG"/><Relationship Id="rId25" Type="http://schemas.microsoft.com/office/2007/relationships/hdphoto" Target="media/hdphoto1.wdp"/><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jp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intra.tut.fi\home\led\My%20Documents\Desktop\IHA-2706%20Project\Final%20Report.%20real%20timedocx.docx" TargetMode="Externa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56" Type="http://schemas.openxmlformats.org/officeDocument/2006/relationships/fontTable" Target="fontTable.xml"/><Relationship Id="rId8" Type="http://schemas.openxmlformats.org/officeDocument/2006/relationships/hyperlink" Target="file:///\\intra.tut.fi\home\led\My%20Documents\Desktop\IHA-2706%20Project\Final%20Report.%20real%20timedocx.docx" TargetMode="External"/><Relationship Id="rId51" Type="http://schemas.openxmlformats.org/officeDocument/2006/relationships/footer" Target="foot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4.xml.rels><?xml version="1.0" encoding="UTF-8" standalone="yes"?>
<Relationships xmlns="http://schemas.openxmlformats.org/package/2006/relationships"><Relationship Id="rId1" Type="http://schemas.openxmlformats.org/officeDocument/2006/relationships/image" Target="media/image35.png"/></Relationships>
</file>

<file path=word/_rels/header5.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la\Downloads\IHA-2706_Final%20Report_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EC8F5-4C29-4CB7-8C43-A5535E342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IHA-2706_Final Report_template (1)</Template>
  <TotalTime>0</TotalTime>
  <Pages>29</Pages>
  <Words>3874</Words>
  <Characters>23939</Characters>
  <Application>Microsoft Office Word</Application>
  <DocSecurity>0</DocSecurity>
  <Lines>199</Lines>
  <Paragraphs>55</Paragraphs>
  <ScaleCrop>false</ScaleCrop>
  <HeadingPairs>
    <vt:vector size="2" baseType="variant">
      <vt:variant>
        <vt:lpstr>Title</vt:lpstr>
      </vt:variant>
      <vt:variant>
        <vt:i4>1</vt:i4>
      </vt:variant>
    </vt:vector>
  </HeadingPairs>
  <TitlesOfParts>
    <vt:vector size="1" baseType="lpstr">
      <vt:lpstr>Final Report</vt:lpstr>
    </vt:vector>
  </TitlesOfParts>
  <Company>TTY / IHA</Company>
  <LinksUpToDate>false</LinksUpToDate>
  <CharactersWithSpaces>27758</CharactersWithSpaces>
  <SharedDoc>false</SharedDoc>
  <HLinks>
    <vt:vector size="210" baseType="variant">
      <vt:variant>
        <vt:i4>1441855</vt:i4>
      </vt:variant>
      <vt:variant>
        <vt:i4>218</vt:i4>
      </vt:variant>
      <vt:variant>
        <vt:i4>0</vt:i4>
      </vt:variant>
      <vt:variant>
        <vt:i4>5</vt:i4>
      </vt:variant>
      <vt:variant>
        <vt:lpwstr/>
      </vt:variant>
      <vt:variant>
        <vt:lpwstr>_Toc381359837</vt:lpwstr>
      </vt:variant>
      <vt:variant>
        <vt:i4>1441855</vt:i4>
      </vt:variant>
      <vt:variant>
        <vt:i4>212</vt:i4>
      </vt:variant>
      <vt:variant>
        <vt:i4>0</vt:i4>
      </vt:variant>
      <vt:variant>
        <vt:i4>5</vt:i4>
      </vt:variant>
      <vt:variant>
        <vt:lpwstr/>
      </vt:variant>
      <vt:variant>
        <vt:lpwstr>_Toc381359836</vt:lpwstr>
      </vt:variant>
      <vt:variant>
        <vt:i4>1441855</vt:i4>
      </vt:variant>
      <vt:variant>
        <vt:i4>206</vt:i4>
      </vt:variant>
      <vt:variant>
        <vt:i4>0</vt:i4>
      </vt:variant>
      <vt:variant>
        <vt:i4>5</vt:i4>
      </vt:variant>
      <vt:variant>
        <vt:lpwstr/>
      </vt:variant>
      <vt:variant>
        <vt:lpwstr>_Toc381359835</vt:lpwstr>
      </vt:variant>
      <vt:variant>
        <vt:i4>1441855</vt:i4>
      </vt:variant>
      <vt:variant>
        <vt:i4>200</vt:i4>
      </vt:variant>
      <vt:variant>
        <vt:i4>0</vt:i4>
      </vt:variant>
      <vt:variant>
        <vt:i4>5</vt:i4>
      </vt:variant>
      <vt:variant>
        <vt:lpwstr/>
      </vt:variant>
      <vt:variant>
        <vt:lpwstr>_Toc381359834</vt:lpwstr>
      </vt:variant>
      <vt:variant>
        <vt:i4>1441855</vt:i4>
      </vt:variant>
      <vt:variant>
        <vt:i4>194</vt:i4>
      </vt:variant>
      <vt:variant>
        <vt:i4>0</vt:i4>
      </vt:variant>
      <vt:variant>
        <vt:i4>5</vt:i4>
      </vt:variant>
      <vt:variant>
        <vt:lpwstr/>
      </vt:variant>
      <vt:variant>
        <vt:lpwstr>_Toc381359833</vt:lpwstr>
      </vt:variant>
      <vt:variant>
        <vt:i4>1441855</vt:i4>
      </vt:variant>
      <vt:variant>
        <vt:i4>188</vt:i4>
      </vt:variant>
      <vt:variant>
        <vt:i4>0</vt:i4>
      </vt:variant>
      <vt:variant>
        <vt:i4>5</vt:i4>
      </vt:variant>
      <vt:variant>
        <vt:lpwstr/>
      </vt:variant>
      <vt:variant>
        <vt:lpwstr>_Toc381359832</vt:lpwstr>
      </vt:variant>
      <vt:variant>
        <vt:i4>1441855</vt:i4>
      </vt:variant>
      <vt:variant>
        <vt:i4>182</vt:i4>
      </vt:variant>
      <vt:variant>
        <vt:i4>0</vt:i4>
      </vt:variant>
      <vt:variant>
        <vt:i4>5</vt:i4>
      </vt:variant>
      <vt:variant>
        <vt:lpwstr/>
      </vt:variant>
      <vt:variant>
        <vt:lpwstr>_Toc381359831</vt:lpwstr>
      </vt:variant>
      <vt:variant>
        <vt:i4>1441855</vt:i4>
      </vt:variant>
      <vt:variant>
        <vt:i4>176</vt:i4>
      </vt:variant>
      <vt:variant>
        <vt:i4>0</vt:i4>
      </vt:variant>
      <vt:variant>
        <vt:i4>5</vt:i4>
      </vt:variant>
      <vt:variant>
        <vt:lpwstr/>
      </vt:variant>
      <vt:variant>
        <vt:lpwstr>_Toc381359830</vt:lpwstr>
      </vt:variant>
      <vt:variant>
        <vt:i4>1507391</vt:i4>
      </vt:variant>
      <vt:variant>
        <vt:i4>170</vt:i4>
      </vt:variant>
      <vt:variant>
        <vt:i4>0</vt:i4>
      </vt:variant>
      <vt:variant>
        <vt:i4>5</vt:i4>
      </vt:variant>
      <vt:variant>
        <vt:lpwstr/>
      </vt:variant>
      <vt:variant>
        <vt:lpwstr>_Toc381359829</vt:lpwstr>
      </vt:variant>
      <vt:variant>
        <vt:i4>1507391</vt:i4>
      </vt:variant>
      <vt:variant>
        <vt:i4>164</vt:i4>
      </vt:variant>
      <vt:variant>
        <vt:i4>0</vt:i4>
      </vt:variant>
      <vt:variant>
        <vt:i4>5</vt:i4>
      </vt:variant>
      <vt:variant>
        <vt:lpwstr/>
      </vt:variant>
      <vt:variant>
        <vt:lpwstr>_Toc381359828</vt:lpwstr>
      </vt:variant>
      <vt:variant>
        <vt:i4>1507391</vt:i4>
      </vt:variant>
      <vt:variant>
        <vt:i4>158</vt:i4>
      </vt:variant>
      <vt:variant>
        <vt:i4>0</vt:i4>
      </vt:variant>
      <vt:variant>
        <vt:i4>5</vt:i4>
      </vt:variant>
      <vt:variant>
        <vt:lpwstr/>
      </vt:variant>
      <vt:variant>
        <vt:lpwstr>_Toc381359827</vt:lpwstr>
      </vt:variant>
      <vt:variant>
        <vt:i4>1507391</vt:i4>
      </vt:variant>
      <vt:variant>
        <vt:i4>152</vt:i4>
      </vt:variant>
      <vt:variant>
        <vt:i4>0</vt:i4>
      </vt:variant>
      <vt:variant>
        <vt:i4>5</vt:i4>
      </vt:variant>
      <vt:variant>
        <vt:lpwstr/>
      </vt:variant>
      <vt:variant>
        <vt:lpwstr>_Toc381359826</vt:lpwstr>
      </vt:variant>
      <vt:variant>
        <vt:i4>1507391</vt:i4>
      </vt:variant>
      <vt:variant>
        <vt:i4>146</vt:i4>
      </vt:variant>
      <vt:variant>
        <vt:i4>0</vt:i4>
      </vt:variant>
      <vt:variant>
        <vt:i4>5</vt:i4>
      </vt:variant>
      <vt:variant>
        <vt:lpwstr/>
      </vt:variant>
      <vt:variant>
        <vt:lpwstr>_Toc381359825</vt:lpwstr>
      </vt:variant>
      <vt:variant>
        <vt:i4>1507391</vt:i4>
      </vt:variant>
      <vt:variant>
        <vt:i4>140</vt:i4>
      </vt:variant>
      <vt:variant>
        <vt:i4>0</vt:i4>
      </vt:variant>
      <vt:variant>
        <vt:i4>5</vt:i4>
      </vt:variant>
      <vt:variant>
        <vt:lpwstr/>
      </vt:variant>
      <vt:variant>
        <vt:lpwstr>_Toc381359824</vt:lpwstr>
      </vt:variant>
      <vt:variant>
        <vt:i4>1507391</vt:i4>
      </vt:variant>
      <vt:variant>
        <vt:i4>134</vt:i4>
      </vt:variant>
      <vt:variant>
        <vt:i4>0</vt:i4>
      </vt:variant>
      <vt:variant>
        <vt:i4>5</vt:i4>
      </vt:variant>
      <vt:variant>
        <vt:lpwstr/>
      </vt:variant>
      <vt:variant>
        <vt:lpwstr>_Toc381359823</vt:lpwstr>
      </vt:variant>
      <vt:variant>
        <vt:i4>1507391</vt:i4>
      </vt:variant>
      <vt:variant>
        <vt:i4>128</vt:i4>
      </vt:variant>
      <vt:variant>
        <vt:i4>0</vt:i4>
      </vt:variant>
      <vt:variant>
        <vt:i4>5</vt:i4>
      </vt:variant>
      <vt:variant>
        <vt:lpwstr/>
      </vt:variant>
      <vt:variant>
        <vt:lpwstr>_Toc381359822</vt:lpwstr>
      </vt:variant>
      <vt:variant>
        <vt:i4>1507391</vt:i4>
      </vt:variant>
      <vt:variant>
        <vt:i4>122</vt:i4>
      </vt:variant>
      <vt:variant>
        <vt:i4>0</vt:i4>
      </vt:variant>
      <vt:variant>
        <vt:i4>5</vt:i4>
      </vt:variant>
      <vt:variant>
        <vt:lpwstr/>
      </vt:variant>
      <vt:variant>
        <vt:lpwstr>_Toc381359821</vt:lpwstr>
      </vt:variant>
      <vt:variant>
        <vt:i4>1507391</vt:i4>
      </vt:variant>
      <vt:variant>
        <vt:i4>116</vt:i4>
      </vt:variant>
      <vt:variant>
        <vt:i4>0</vt:i4>
      </vt:variant>
      <vt:variant>
        <vt:i4>5</vt:i4>
      </vt:variant>
      <vt:variant>
        <vt:lpwstr/>
      </vt:variant>
      <vt:variant>
        <vt:lpwstr>_Toc381359820</vt:lpwstr>
      </vt:variant>
      <vt:variant>
        <vt:i4>1310783</vt:i4>
      </vt:variant>
      <vt:variant>
        <vt:i4>110</vt:i4>
      </vt:variant>
      <vt:variant>
        <vt:i4>0</vt:i4>
      </vt:variant>
      <vt:variant>
        <vt:i4>5</vt:i4>
      </vt:variant>
      <vt:variant>
        <vt:lpwstr/>
      </vt:variant>
      <vt:variant>
        <vt:lpwstr>_Toc381359819</vt:lpwstr>
      </vt:variant>
      <vt:variant>
        <vt:i4>1310783</vt:i4>
      </vt:variant>
      <vt:variant>
        <vt:i4>104</vt:i4>
      </vt:variant>
      <vt:variant>
        <vt:i4>0</vt:i4>
      </vt:variant>
      <vt:variant>
        <vt:i4>5</vt:i4>
      </vt:variant>
      <vt:variant>
        <vt:lpwstr/>
      </vt:variant>
      <vt:variant>
        <vt:lpwstr>_Toc381359818</vt:lpwstr>
      </vt:variant>
      <vt:variant>
        <vt:i4>1310783</vt:i4>
      </vt:variant>
      <vt:variant>
        <vt:i4>98</vt:i4>
      </vt:variant>
      <vt:variant>
        <vt:i4>0</vt:i4>
      </vt:variant>
      <vt:variant>
        <vt:i4>5</vt:i4>
      </vt:variant>
      <vt:variant>
        <vt:lpwstr/>
      </vt:variant>
      <vt:variant>
        <vt:lpwstr>_Toc381359817</vt:lpwstr>
      </vt:variant>
      <vt:variant>
        <vt:i4>1310783</vt:i4>
      </vt:variant>
      <vt:variant>
        <vt:i4>92</vt:i4>
      </vt:variant>
      <vt:variant>
        <vt:i4>0</vt:i4>
      </vt:variant>
      <vt:variant>
        <vt:i4>5</vt:i4>
      </vt:variant>
      <vt:variant>
        <vt:lpwstr/>
      </vt:variant>
      <vt:variant>
        <vt:lpwstr>_Toc381359816</vt:lpwstr>
      </vt:variant>
      <vt:variant>
        <vt:i4>1310783</vt:i4>
      </vt:variant>
      <vt:variant>
        <vt:i4>86</vt:i4>
      </vt:variant>
      <vt:variant>
        <vt:i4>0</vt:i4>
      </vt:variant>
      <vt:variant>
        <vt:i4>5</vt:i4>
      </vt:variant>
      <vt:variant>
        <vt:lpwstr/>
      </vt:variant>
      <vt:variant>
        <vt:lpwstr>_Toc381359815</vt:lpwstr>
      </vt:variant>
      <vt:variant>
        <vt:i4>1310783</vt:i4>
      </vt:variant>
      <vt:variant>
        <vt:i4>80</vt:i4>
      </vt:variant>
      <vt:variant>
        <vt:i4>0</vt:i4>
      </vt:variant>
      <vt:variant>
        <vt:i4>5</vt:i4>
      </vt:variant>
      <vt:variant>
        <vt:lpwstr/>
      </vt:variant>
      <vt:variant>
        <vt:lpwstr>_Toc381359814</vt:lpwstr>
      </vt:variant>
      <vt:variant>
        <vt:i4>1310783</vt:i4>
      </vt:variant>
      <vt:variant>
        <vt:i4>74</vt:i4>
      </vt:variant>
      <vt:variant>
        <vt:i4>0</vt:i4>
      </vt:variant>
      <vt:variant>
        <vt:i4>5</vt:i4>
      </vt:variant>
      <vt:variant>
        <vt:lpwstr/>
      </vt:variant>
      <vt:variant>
        <vt:lpwstr>_Toc381359813</vt:lpwstr>
      </vt:variant>
      <vt:variant>
        <vt:i4>1310783</vt:i4>
      </vt:variant>
      <vt:variant>
        <vt:i4>68</vt:i4>
      </vt:variant>
      <vt:variant>
        <vt:i4>0</vt:i4>
      </vt:variant>
      <vt:variant>
        <vt:i4>5</vt:i4>
      </vt:variant>
      <vt:variant>
        <vt:lpwstr/>
      </vt:variant>
      <vt:variant>
        <vt:lpwstr>_Toc381359812</vt:lpwstr>
      </vt:variant>
      <vt:variant>
        <vt:i4>1310783</vt:i4>
      </vt:variant>
      <vt:variant>
        <vt:i4>62</vt:i4>
      </vt:variant>
      <vt:variant>
        <vt:i4>0</vt:i4>
      </vt:variant>
      <vt:variant>
        <vt:i4>5</vt:i4>
      </vt:variant>
      <vt:variant>
        <vt:lpwstr/>
      </vt:variant>
      <vt:variant>
        <vt:lpwstr>_Toc381359811</vt:lpwstr>
      </vt:variant>
      <vt:variant>
        <vt:i4>1310783</vt:i4>
      </vt:variant>
      <vt:variant>
        <vt:i4>56</vt:i4>
      </vt:variant>
      <vt:variant>
        <vt:i4>0</vt:i4>
      </vt:variant>
      <vt:variant>
        <vt:i4>5</vt:i4>
      </vt:variant>
      <vt:variant>
        <vt:lpwstr/>
      </vt:variant>
      <vt:variant>
        <vt:lpwstr>_Toc381359810</vt:lpwstr>
      </vt:variant>
      <vt:variant>
        <vt:i4>1376319</vt:i4>
      </vt:variant>
      <vt:variant>
        <vt:i4>50</vt:i4>
      </vt:variant>
      <vt:variant>
        <vt:i4>0</vt:i4>
      </vt:variant>
      <vt:variant>
        <vt:i4>5</vt:i4>
      </vt:variant>
      <vt:variant>
        <vt:lpwstr/>
      </vt:variant>
      <vt:variant>
        <vt:lpwstr>_Toc381359809</vt:lpwstr>
      </vt:variant>
      <vt:variant>
        <vt:i4>1376319</vt:i4>
      </vt:variant>
      <vt:variant>
        <vt:i4>44</vt:i4>
      </vt:variant>
      <vt:variant>
        <vt:i4>0</vt:i4>
      </vt:variant>
      <vt:variant>
        <vt:i4>5</vt:i4>
      </vt:variant>
      <vt:variant>
        <vt:lpwstr/>
      </vt:variant>
      <vt:variant>
        <vt:lpwstr>_Toc381359808</vt:lpwstr>
      </vt:variant>
      <vt:variant>
        <vt:i4>1376319</vt:i4>
      </vt:variant>
      <vt:variant>
        <vt:i4>38</vt:i4>
      </vt:variant>
      <vt:variant>
        <vt:i4>0</vt:i4>
      </vt:variant>
      <vt:variant>
        <vt:i4>5</vt:i4>
      </vt:variant>
      <vt:variant>
        <vt:lpwstr/>
      </vt:variant>
      <vt:variant>
        <vt:lpwstr>_Toc381359807</vt:lpwstr>
      </vt:variant>
      <vt:variant>
        <vt:i4>1376319</vt:i4>
      </vt:variant>
      <vt:variant>
        <vt:i4>32</vt:i4>
      </vt:variant>
      <vt:variant>
        <vt:i4>0</vt:i4>
      </vt:variant>
      <vt:variant>
        <vt:i4>5</vt:i4>
      </vt:variant>
      <vt:variant>
        <vt:lpwstr/>
      </vt:variant>
      <vt:variant>
        <vt:lpwstr>_Toc381359806</vt:lpwstr>
      </vt:variant>
      <vt:variant>
        <vt:i4>1376319</vt:i4>
      </vt:variant>
      <vt:variant>
        <vt:i4>26</vt:i4>
      </vt:variant>
      <vt:variant>
        <vt:i4>0</vt:i4>
      </vt:variant>
      <vt:variant>
        <vt:i4>5</vt:i4>
      </vt:variant>
      <vt:variant>
        <vt:lpwstr/>
      </vt:variant>
      <vt:variant>
        <vt:lpwstr>_Toc381359805</vt:lpwstr>
      </vt:variant>
      <vt:variant>
        <vt:i4>1376319</vt:i4>
      </vt:variant>
      <vt:variant>
        <vt:i4>20</vt:i4>
      </vt:variant>
      <vt:variant>
        <vt:i4>0</vt:i4>
      </vt:variant>
      <vt:variant>
        <vt:i4>5</vt:i4>
      </vt:variant>
      <vt:variant>
        <vt:lpwstr/>
      </vt:variant>
      <vt:variant>
        <vt:lpwstr>_Toc381359804</vt:lpwstr>
      </vt:variant>
      <vt:variant>
        <vt:i4>1376319</vt:i4>
      </vt:variant>
      <vt:variant>
        <vt:i4>14</vt:i4>
      </vt:variant>
      <vt:variant>
        <vt:i4>0</vt:i4>
      </vt:variant>
      <vt:variant>
        <vt:i4>5</vt:i4>
      </vt:variant>
      <vt:variant>
        <vt:lpwstr/>
      </vt:variant>
      <vt:variant>
        <vt:lpwstr>_Toc381359803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Toan Le;pallab ganguly</dc:creator>
  <cp:lastModifiedBy>Toan Le</cp:lastModifiedBy>
  <cp:revision>2</cp:revision>
  <cp:lastPrinted>2017-02-26T21:18:00Z</cp:lastPrinted>
  <dcterms:created xsi:type="dcterms:W3CDTF">2017-02-27T20:54:00Z</dcterms:created>
  <dcterms:modified xsi:type="dcterms:W3CDTF">2017-02-27T20:54:00Z</dcterms:modified>
</cp:coreProperties>
</file>